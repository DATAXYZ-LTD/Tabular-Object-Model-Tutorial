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01738" w14:textId="3C5C464B" w:rsidR="00D971EC" w:rsidRDefault="0077693C" w:rsidP="00C203A9">
      <w:pPr>
        <w:pStyle w:val="Heading2"/>
      </w:pPr>
      <w:r w:rsidRPr="0077693C">
        <w:t>Getting Started with the Tabular Object Model (TOM)</w:t>
      </w:r>
    </w:p>
    <w:p w14:paraId="04F66193" w14:textId="07F70321" w:rsidR="00ED5033" w:rsidRDefault="00441BC5" w:rsidP="00FD1684">
      <w:pPr>
        <w:pStyle w:val="LabExerciseLeadIn"/>
      </w:pPr>
      <w:r>
        <w:t xml:space="preserve">The purpose of </w:t>
      </w:r>
      <w:r w:rsidR="00FD1684">
        <w:t xml:space="preserve">this </w:t>
      </w:r>
      <w:r>
        <w:t xml:space="preserve">hands-on </w:t>
      </w:r>
      <w:r w:rsidR="00FD1684">
        <w:t xml:space="preserve">tutorial </w:t>
      </w:r>
      <w:r>
        <w:t xml:space="preserve">is to provide campers with </w:t>
      </w:r>
      <w:r w:rsidR="00FD1684">
        <w:t xml:space="preserve">a guide how to get started using </w:t>
      </w:r>
      <w:r w:rsidR="00B7240F">
        <w:t>the Tabular Object Model (TOM)</w:t>
      </w:r>
      <w:r w:rsidR="00FD1684">
        <w:t xml:space="preserve"> to program against</w:t>
      </w:r>
      <w:r w:rsidR="00924BDC">
        <w:t xml:space="preserve"> data models created using Power BI Desktop</w:t>
      </w:r>
      <w:r w:rsidR="0031268C">
        <w:t>.</w:t>
      </w:r>
      <w:r w:rsidR="00FD1684">
        <w:t xml:space="preserve"> This lab </w:t>
      </w:r>
      <w:r w:rsidR="00924BDC">
        <w:t xml:space="preserve">will get you started with </w:t>
      </w:r>
      <w:r w:rsidR="00FD1684">
        <w:t xml:space="preserve">Visual Studio Code and the latest version of .NET known as </w:t>
      </w:r>
      <w:r w:rsidR="0031268C">
        <w:t>.NET 5</w:t>
      </w:r>
      <w:r w:rsidR="00FD1684">
        <w:t xml:space="preserve"> </w:t>
      </w:r>
      <w:r w:rsidR="00924BDC">
        <w:t xml:space="preserve">that was </w:t>
      </w:r>
      <w:r w:rsidR="00FD1684">
        <w:t xml:space="preserve">released </w:t>
      </w:r>
      <w:r w:rsidR="00924BDC">
        <w:t xml:space="preserve">in </w:t>
      </w:r>
      <w:r w:rsidR="00FD1684">
        <w:t xml:space="preserve">November </w:t>
      </w:r>
      <w:r w:rsidR="00924BDC">
        <w:t xml:space="preserve">of </w:t>
      </w:r>
      <w:r w:rsidR="00FD1684">
        <w:t>2020</w:t>
      </w:r>
      <w:r w:rsidR="0031268C">
        <w:t>.</w:t>
      </w:r>
    </w:p>
    <w:p w14:paraId="78D2A406" w14:textId="6A496884" w:rsidR="00364FB8" w:rsidRDefault="00FD1684" w:rsidP="0031268C">
      <w:pPr>
        <w:pStyle w:val="LabExerciseLeadIn"/>
      </w:pPr>
      <w:r>
        <w:t xml:space="preserve">There </w:t>
      </w:r>
      <w:r w:rsidR="00364FB8">
        <w:t xml:space="preserve">lab </w:t>
      </w:r>
      <w:r>
        <w:t xml:space="preserve">exercises </w:t>
      </w:r>
      <w:r w:rsidR="00924BDC">
        <w:t xml:space="preserve">were derived from </w:t>
      </w:r>
      <w:r>
        <w:t xml:space="preserve">an awesome </w:t>
      </w:r>
      <w:r w:rsidR="00364FB8">
        <w:t>set of blog posts by Phil Seamark</w:t>
      </w:r>
      <w:r>
        <w:t xml:space="preserve"> (</w:t>
      </w:r>
      <w:r w:rsidR="001216F5">
        <w:t xml:space="preserve">see more: </w:t>
      </w:r>
      <w:hyperlink r:id="rId8" w:history="1">
        <w:r w:rsidRPr="00FD1684">
          <w:rPr>
            <w:rStyle w:val="Hyperlink"/>
          </w:rPr>
          <w:t>post1</w:t>
        </w:r>
      </w:hyperlink>
      <w:r>
        <w:t xml:space="preserve">, </w:t>
      </w:r>
      <w:hyperlink r:id="rId9" w:history="1">
        <w:r w:rsidRPr="00FD1684">
          <w:rPr>
            <w:rStyle w:val="Hyperlink"/>
          </w:rPr>
          <w:t>post2</w:t>
        </w:r>
      </w:hyperlink>
      <w:r>
        <w:t xml:space="preserve">, </w:t>
      </w:r>
      <w:hyperlink r:id="rId10" w:history="1">
        <w:r w:rsidRPr="00FD1684">
          <w:rPr>
            <w:rStyle w:val="Hyperlink"/>
          </w:rPr>
          <w:t>post3</w:t>
        </w:r>
      </w:hyperlink>
      <w:r>
        <w:t xml:space="preserve"> and </w:t>
      </w:r>
      <w:hyperlink r:id="rId11" w:history="1">
        <w:r w:rsidRPr="00FD1684">
          <w:rPr>
            <w:rStyle w:val="Hyperlink"/>
          </w:rPr>
          <w:t>post4</w:t>
        </w:r>
      </w:hyperlink>
      <w:r>
        <w:t>)</w:t>
      </w:r>
      <w:r w:rsidR="00364FB8">
        <w:t>.</w:t>
      </w:r>
    </w:p>
    <w:p w14:paraId="3A695CCE" w14:textId="260E7430" w:rsidR="00A05217" w:rsidRDefault="00A05217" w:rsidP="00A05217">
      <w:pPr>
        <w:pStyle w:val="Heading3"/>
      </w:pPr>
      <w:r>
        <w:t>Setup: Install Visual Studio Code and the .NET 5 SDK</w:t>
      </w:r>
    </w:p>
    <w:p w14:paraId="771A1337" w14:textId="5E3C5B9A" w:rsidR="00A05217" w:rsidRDefault="00A05217" w:rsidP="00A05217">
      <w:pPr>
        <w:pStyle w:val="LabExerciseLeadIn"/>
      </w:pPr>
      <w:r>
        <w:t xml:space="preserve">In this </w:t>
      </w:r>
      <w:r w:rsidR="00924BDC">
        <w:t>initial setup</w:t>
      </w:r>
      <w:r>
        <w:t xml:space="preserve">, you will download </w:t>
      </w:r>
      <w:r w:rsidR="00924BDC">
        <w:t>install the .NET 5 SDK and Visual Studio Code if you haven't done so already</w:t>
      </w:r>
      <w:r>
        <w:t>.</w:t>
      </w:r>
    </w:p>
    <w:p w14:paraId="07C35800" w14:textId="77777777" w:rsidR="00364FB8" w:rsidRPr="00581BB2" w:rsidRDefault="00364FB8" w:rsidP="00581BB2">
      <w:pPr>
        <w:pStyle w:val="LabStepNumbered"/>
      </w:pPr>
      <w:r w:rsidRPr="00581BB2">
        <w:t>Install the .NET 5 SDK.</w:t>
      </w:r>
    </w:p>
    <w:p w14:paraId="6C13BD28" w14:textId="76E22730" w:rsidR="00364FB8" w:rsidRDefault="00924BDC" w:rsidP="00364FB8">
      <w:pPr>
        <w:pStyle w:val="LabStepNumberedLevel2"/>
      </w:pPr>
      <w:r>
        <w:t xml:space="preserve">Download and run the installer: </w:t>
      </w:r>
      <w:hyperlink r:id="rId12" w:history="1">
        <w:r w:rsidRPr="007D671A">
          <w:rPr>
            <w:rStyle w:val="Hyperlink"/>
          </w:rPr>
          <w:t>https://dotnet.microsoft.com/download/dotnet/thank-you/sdk-5.0.100-windows-x64-installer</w:t>
        </w:r>
      </w:hyperlink>
      <w:r w:rsidR="00364FB8">
        <w:t xml:space="preserve"> </w:t>
      </w:r>
    </w:p>
    <w:p w14:paraId="4C4C9A79" w14:textId="76345718" w:rsidR="00364FB8" w:rsidRDefault="00924BDC" w:rsidP="00364FB8">
      <w:pPr>
        <w:pStyle w:val="LabStepNumberedLevel2"/>
      </w:pPr>
      <w:r>
        <w:t>Here is more info on .NET 5 downloads if you need it</w:t>
      </w:r>
      <w:r w:rsidR="00364FB8">
        <w:t xml:space="preserve">: </w:t>
      </w:r>
      <w:hyperlink r:id="rId13" w:history="1">
        <w:r w:rsidR="00364FB8" w:rsidRPr="00DE5DB6">
          <w:rPr>
            <w:rStyle w:val="Hyperlink"/>
          </w:rPr>
          <w:t>https://dotnet.microsoft.com/download</w:t>
        </w:r>
      </w:hyperlink>
      <w:r w:rsidR="00364FB8">
        <w:t xml:space="preserve"> </w:t>
      </w:r>
    </w:p>
    <w:p w14:paraId="7CE730C3" w14:textId="3751A53D" w:rsidR="00364FB8" w:rsidRPr="00581BB2" w:rsidRDefault="00364FB8" w:rsidP="00581BB2">
      <w:pPr>
        <w:pStyle w:val="LabStepNumbered"/>
      </w:pPr>
      <w:r w:rsidRPr="00581BB2">
        <w:t>Install Visual Studio Code</w:t>
      </w:r>
    </w:p>
    <w:p w14:paraId="6B31B561" w14:textId="77777777" w:rsidR="00364FB8" w:rsidRDefault="00A05217" w:rsidP="00364FB8">
      <w:pPr>
        <w:pStyle w:val="LabStepNumberedLevel2"/>
      </w:pPr>
      <w:r w:rsidRPr="00A05217">
        <w:t xml:space="preserve">Open a browser and navigate to </w:t>
      </w:r>
      <w:hyperlink r:id="rId14" w:history="1">
        <w:r w:rsidRPr="00A05217">
          <w:rPr>
            <w:rStyle w:val="Hyperlink"/>
          </w:rPr>
          <w:t>code.visualstudio.com</w:t>
        </w:r>
      </w:hyperlink>
      <w:r w:rsidRPr="00A05217">
        <w:t xml:space="preserve"> </w:t>
      </w:r>
    </w:p>
    <w:p w14:paraId="6FD51CF9" w14:textId="77777777" w:rsidR="00364FB8" w:rsidRDefault="00A05217" w:rsidP="00364FB8">
      <w:pPr>
        <w:pStyle w:val="LabStepNumberedLevel2"/>
      </w:pPr>
      <w:r w:rsidRPr="00A05217">
        <w:t xml:space="preserve">download and run the installer for the current version for Windows. </w:t>
      </w:r>
    </w:p>
    <w:p w14:paraId="3E6010A7" w14:textId="6D083B3A" w:rsidR="00A05217" w:rsidRDefault="00A05217" w:rsidP="00364FB8">
      <w:pPr>
        <w:pStyle w:val="LabStepNumberedLevel2"/>
      </w:pPr>
      <w:r w:rsidRPr="00A05217">
        <w:t>Use default settings when prompted during the install.</w:t>
      </w:r>
    </w:p>
    <w:p w14:paraId="54A3BA7B" w14:textId="422C0827" w:rsidR="005C4F79" w:rsidRDefault="005C4F79" w:rsidP="005C4F79">
      <w:pPr>
        <w:pStyle w:val="Heading3"/>
      </w:pPr>
      <w:r>
        <w:t xml:space="preserve">Exercise 1: </w:t>
      </w:r>
      <w:r w:rsidR="00FD1684">
        <w:t xml:space="preserve">Connect to Power BI </w:t>
      </w:r>
      <w:r w:rsidR="00924BDC">
        <w:t>Desktop</w:t>
      </w:r>
      <w:r w:rsidR="00FD1684">
        <w:t xml:space="preserve"> using the Tabular Object Model</w:t>
      </w:r>
    </w:p>
    <w:p w14:paraId="2835F32D" w14:textId="20DFF6EC" w:rsidR="005C4F79" w:rsidRDefault="005C4F79" w:rsidP="005C4F79">
      <w:pPr>
        <w:pStyle w:val="LabExerciseLeadIn"/>
      </w:pPr>
      <w:r>
        <w:t xml:space="preserve">In this exercise, </w:t>
      </w:r>
      <w:r w:rsidR="00ED5033">
        <w:t xml:space="preserve">you will </w:t>
      </w:r>
      <w:r w:rsidR="00924BDC">
        <w:t>create a new .NET console application and connect to a data model running in Power BI Desktop.</w:t>
      </w:r>
    </w:p>
    <w:p w14:paraId="6199788E" w14:textId="23D6A3DB" w:rsidR="0031268C" w:rsidRPr="00581BB2" w:rsidRDefault="0031268C" w:rsidP="00581BB2">
      <w:pPr>
        <w:pStyle w:val="LabStepNumbered"/>
        <w:numPr>
          <w:ilvl w:val="0"/>
          <w:numId w:val="45"/>
        </w:numPr>
      </w:pPr>
      <w:r w:rsidRPr="00581BB2">
        <w:t>Create a new folder for the tutorial.</w:t>
      </w:r>
    </w:p>
    <w:p w14:paraId="7C58D2A9" w14:textId="3C751E27" w:rsidR="0031268C" w:rsidRDefault="0031268C" w:rsidP="0031268C">
      <w:pPr>
        <w:pStyle w:val="LabStepNumberedLevel2"/>
        <w:numPr>
          <w:ilvl w:val="1"/>
          <w:numId w:val="45"/>
        </w:numPr>
      </w:pPr>
      <w:r>
        <w:t>Create a new folder on your local hard drive named</w:t>
      </w:r>
      <w:r w:rsidR="00364FB8">
        <w:t xml:space="preserve"> </w:t>
      </w:r>
      <w:r w:rsidR="00364FB8" w:rsidRPr="00364FB8">
        <w:rPr>
          <w:b/>
          <w:bCs/>
        </w:rPr>
        <w:t>Tom-Tutorial</w:t>
      </w:r>
      <w:r w:rsidR="00364FB8">
        <w:t>.</w:t>
      </w:r>
    </w:p>
    <w:p w14:paraId="4D47B3FB" w14:textId="3CC05B14" w:rsidR="0031268C" w:rsidRDefault="001216F5" w:rsidP="0031268C">
      <w:pPr>
        <w:pStyle w:val="LabStepNumberedLevel2"/>
        <w:numPr>
          <w:ilvl w:val="1"/>
          <w:numId w:val="45"/>
        </w:numPr>
      </w:pPr>
      <w:r>
        <w:t xml:space="preserve">Download </w:t>
      </w:r>
      <w:r w:rsidR="003B46CA">
        <w:t xml:space="preserve">student </w:t>
      </w:r>
      <w:r w:rsidR="006F3AE5">
        <w:t xml:space="preserve">ZIP </w:t>
      </w:r>
      <w:r w:rsidR="0087769C">
        <w:t xml:space="preserve">from this </w:t>
      </w:r>
      <w:r>
        <w:t>URL</w:t>
      </w:r>
      <w:r w:rsidR="0087769C">
        <w:t xml:space="preserve">: </w:t>
      </w:r>
      <w:hyperlink r:id="rId15" w:history="1">
        <w:r w:rsidR="0087769C" w:rsidRPr="003E11EC">
          <w:rPr>
            <w:rStyle w:val="Hyperlink"/>
          </w:rPr>
          <w:t>https://github</w:t>
        </w:r>
        <w:r w:rsidR="0087769C" w:rsidRPr="003E11EC">
          <w:rPr>
            <w:rStyle w:val="Hyperlink"/>
          </w:rPr>
          <w:t>.</w:t>
        </w:r>
        <w:r w:rsidR="0087769C" w:rsidRPr="003E11EC">
          <w:rPr>
            <w:rStyle w:val="Hyperlink"/>
          </w:rPr>
          <w:t>com/PowerBiDevCamp/Tabular-Object-Model-Tutorial/archive/main.zip</w:t>
        </w:r>
      </w:hyperlink>
      <w:r>
        <w:t>.</w:t>
      </w:r>
    </w:p>
    <w:p w14:paraId="55D37D9F" w14:textId="26AC27AA" w:rsidR="001216F5" w:rsidRDefault="001216F5" w:rsidP="0031268C">
      <w:pPr>
        <w:pStyle w:val="LabStepNumberedLevel2"/>
        <w:numPr>
          <w:ilvl w:val="1"/>
          <w:numId w:val="45"/>
        </w:numPr>
      </w:pPr>
      <w:r>
        <w:t xml:space="preserve">Extract the contents of the downloaded </w:t>
      </w:r>
      <w:r w:rsidR="006F3AE5">
        <w:t xml:space="preserve">ZIP archive </w:t>
      </w:r>
      <w:r>
        <w:t xml:space="preserve">into the </w:t>
      </w:r>
      <w:r w:rsidRPr="006F3AE5">
        <w:rPr>
          <w:b/>
          <w:bCs/>
        </w:rPr>
        <w:t>Tom-Tutorial</w:t>
      </w:r>
      <w:r>
        <w:t xml:space="preserve"> folder.</w:t>
      </w:r>
    </w:p>
    <w:p w14:paraId="44D3062E" w14:textId="0D5EA06A" w:rsidR="0031268C" w:rsidRDefault="006F3AE5" w:rsidP="0088420F">
      <w:pPr>
        <w:pStyle w:val="LabStepScreenshotLevel2"/>
      </w:pPr>
      <w:r>
        <w:drawing>
          <wp:inline distT="0" distB="0" distL="0" distR="0" wp14:anchorId="6BD9C6B8" wp14:editId="239A54BF">
            <wp:extent cx="2331648" cy="932659"/>
            <wp:effectExtent l="19050" t="19050" r="12065"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91386" cy="956554"/>
                    </a:xfrm>
                    <a:prstGeom prst="rect">
                      <a:avLst/>
                    </a:prstGeom>
                    <a:noFill/>
                    <a:ln>
                      <a:solidFill>
                        <a:schemeClr val="tx1">
                          <a:lumMod val="50000"/>
                          <a:lumOff val="50000"/>
                        </a:schemeClr>
                      </a:solidFill>
                    </a:ln>
                  </pic:spPr>
                </pic:pic>
              </a:graphicData>
            </a:graphic>
          </wp:inline>
        </w:drawing>
      </w:r>
    </w:p>
    <w:p w14:paraId="4B312586" w14:textId="34692147" w:rsidR="0026543C" w:rsidRPr="00581BB2" w:rsidRDefault="00924BDC" w:rsidP="00581BB2">
      <w:pPr>
        <w:pStyle w:val="LabStepNumbered"/>
        <w:numPr>
          <w:ilvl w:val="0"/>
          <w:numId w:val="45"/>
        </w:numPr>
      </w:pPr>
      <w:r w:rsidRPr="00581BB2">
        <w:t xml:space="preserve">Launch Power BI Desktop project and open the project named </w:t>
      </w:r>
      <w:r w:rsidR="0026543C" w:rsidRPr="006F3AE5">
        <w:rPr>
          <w:b/>
          <w:bCs/>
        </w:rPr>
        <w:t>Wingtip Sales</w:t>
      </w:r>
      <w:r w:rsidR="006F3AE5" w:rsidRPr="006F3AE5">
        <w:rPr>
          <w:b/>
          <w:bCs/>
        </w:rPr>
        <w:t xml:space="preserve"> Model</w:t>
      </w:r>
      <w:r w:rsidR="0026543C" w:rsidRPr="006F3AE5">
        <w:rPr>
          <w:b/>
          <w:bCs/>
        </w:rPr>
        <w:t>.pbix</w:t>
      </w:r>
      <w:r w:rsidR="0026543C" w:rsidRPr="00581BB2">
        <w:t>.</w:t>
      </w:r>
    </w:p>
    <w:p w14:paraId="13551493" w14:textId="4D74BB2D" w:rsidR="0026543C" w:rsidRDefault="00924BDC" w:rsidP="0026543C">
      <w:pPr>
        <w:pStyle w:val="LabStepNumberedLevel2"/>
        <w:numPr>
          <w:ilvl w:val="1"/>
          <w:numId w:val="45"/>
        </w:numPr>
      </w:pPr>
      <w:r>
        <w:t xml:space="preserve">Inside the </w:t>
      </w:r>
      <w:r w:rsidRPr="00924BDC">
        <w:rPr>
          <w:b/>
          <w:bCs/>
        </w:rPr>
        <w:t>PBIX</w:t>
      </w:r>
      <w:r>
        <w:t xml:space="preserve"> folder, locate the project file named </w:t>
      </w:r>
      <w:r w:rsidRPr="00924BDC">
        <w:rPr>
          <w:b/>
          <w:bCs/>
        </w:rPr>
        <w:t>Wingtip Sales</w:t>
      </w:r>
      <w:r w:rsidR="006F3AE5">
        <w:rPr>
          <w:b/>
          <w:bCs/>
        </w:rPr>
        <w:t xml:space="preserve"> Model</w:t>
      </w:r>
      <w:r w:rsidRPr="00924BDC">
        <w:rPr>
          <w:b/>
          <w:bCs/>
        </w:rPr>
        <w:t>.pbix</w:t>
      </w:r>
      <w:r>
        <w:t xml:space="preserve"> and open it in Power BI Desktop</w:t>
      </w:r>
    </w:p>
    <w:p w14:paraId="00284F12" w14:textId="540B7B26" w:rsidR="006904D2" w:rsidRDefault="00ED37DD" w:rsidP="0088420F">
      <w:pPr>
        <w:pStyle w:val="LabStepScreenshotLevel2"/>
      </w:pPr>
      <w:r>
        <w:drawing>
          <wp:inline distT="0" distB="0" distL="0" distR="0" wp14:anchorId="09067DE5" wp14:editId="4C4DD51E">
            <wp:extent cx="3979085" cy="681770"/>
            <wp:effectExtent l="19050" t="19050" r="21590"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22898"/>
                    <a:stretch/>
                  </pic:blipFill>
                  <pic:spPr bwMode="auto">
                    <a:xfrm>
                      <a:off x="0" y="0"/>
                      <a:ext cx="4078861" cy="69886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1F876A1" w14:textId="5FD67BD4" w:rsidR="0088420F" w:rsidRDefault="00924BDC" w:rsidP="0088420F">
      <w:pPr>
        <w:pStyle w:val="LabStepNumberedLevel2"/>
      </w:pPr>
      <w:r>
        <w:t xml:space="preserve">You should now see report and data model </w:t>
      </w:r>
      <w:r w:rsidR="00ED37DD">
        <w:t xml:space="preserve">for </w:t>
      </w:r>
      <w:r w:rsidRPr="00924BDC">
        <w:rPr>
          <w:b/>
          <w:bCs/>
        </w:rPr>
        <w:t>Wingtip Sales</w:t>
      </w:r>
      <w:r w:rsidR="00ED37DD">
        <w:rPr>
          <w:b/>
          <w:bCs/>
        </w:rPr>
        <w:t xml:space="preserve"> Model</w:t>
      </w:r>
      <w:r w:rsidRPr="00924BDC">
        <w:rPr>
          <w:b/>
          <w:bCs/>
        </w:rPr>
        <w:t>.pbix</w:t>
      </w:r>
      <w:r>
        <w:t xml:space="preserve"> </w:t>
      </w:r>
      <w:r w:rsidR="00ED37DD">
        <w:t xml:space="preserve">loaded </w:t>
      </w:r>
      <w:r>
        <w:t>in Power BI Desktop.</w:t>
      </w:r>
    </w:p>
    <w:p w14:paraId="2E2F7223" w14:textId="69E1BBD1" w:rsidR="0026543C" w:rsidRDefault="00ED37DD" w:rsidP="0026543C">
      <w:pPr>
        <w:pStyle w:val="LabStepScreenshotLevel2"/>
      </w:pPr>
      <w:r>
        <w:drawing>
          <wp:inline distT="0" distB="0" distL="0" distR="0" wp14:anchorId="13EF3571" wp14:editId="17424224">
            <wp:extent cx="2547188" cy="1345293"/>
            <wp:effectExtent l="19050" t="19050" r="2476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0068" cy="1357377"/>
                    </a:xfrm>
                    <a:prstGeom prst="rect">
                      <a:avLst/>
                    </a:prstGeom>
                    <a:ln>
                      <a:solidFill>
                        <a:schemeClr val="tx1">
                          <a:lumMod val="50000"/>
                          <a:lumOff val="50000"/>
                        </a:schemeClr>
                      </a:solidFill>
                    </a:ln>
                  </pic:spPr>
                </pic:pic>
              </a:graphicData>
            </a:graphic>
          </wp:inline>
        </w:drawing>
      </w:r>
    </w:p>
    <w:p w14:paraId="68D12DD6" w14:textId="0BC9ECAB" w:rsidR="006904D2" w:rsidRDefault="00924BDC" w:rsidP="00B7240F">
      <w:pPr>
        <w:pStyle w:val="LabStepNumberedLevel2"/>
      </w:pPr>
      <w:r>
        <w:lastRenderedPageBreak/>
        <w:t xml:space="preserve">Quickly review the four tables named </w:t>
      </w:r>
      <w:r w:rsidRPr="00924BDC">
        <w:rPr>
          <w:b/>
          <w:bCs/>
        </w:rPr>
        <w:t>Customers</w:t>
      </w:r>
      <w:r w:rsidR="00ED37DD">
        <w:rPr>
          <w:b/>
          <w:bCs/>
        </w:rPr>
        <w:t xml:space="preserve">, </w:t>
      </w:r>
      <w:r w:rsidRPr="00924BDC">
        <w:rPr>
          <w:b/>
          <w:bCs/>
        </w:rPr>
        <w:t>Products</w:t>
      </w:r>
      <w:r>
        <w:t xml:space="preserve"> </w:t>
      </w:r>
      <w:r w:rsidR="00ED37DD">
        <w:t xml:space="preserve">and </w:t>
      </w:r>
      <w:r w:rsidR="00ED37DD">
        <w:rPr>
          <w:b/>
          <w:bCs/>
        </w:rPr>
        <w:t xml:space="preserve">Sales </w:t>
      </w:r>
      <w:r>
        <w:t xml:space="preserve">that are visible in the </w:t>
      </w:r>
      <w:r w:rsidRPr="00924BDC">
        <w:rPr>
          <w:b/>
          <w:bCs/>
        </w:rPr>
        <w:t>Fields</w:t>
      </w:r>
      <w:r>
        <w:t xml:space="preserve"> list </w:t>
      </w:r>
    </w:p>
    <w:p w14:paraId="727F2CDA" w14:textId="37C934FD" w:rsidR="0026543C" w:rsidRDefault="00ED37DD" w:rsidP="0026543C">
      <w:pPr>
        <w:pStyle w:val="LabStepScreenshotLevel2"/>
      </w:pPr>
      <w:r>
        <w:drawing>
          <wp:inline distT="0" distB="0" distL="0" distR="0" wp14:anchorId="348EE66E" wp14:editId="1FF522D8">
            <wp:extent cx="1149611" cy="1204354"/>
            <wp:effectExtent l="19050" t="19050" r="1270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62990" cy="1218371"/>
                    </a:xfrm>
                    <a:prstGeom prst="rect">
                      <a:avLst/>
                    </a:prstGeom>
                    <a:noFill/>
                    <a:ln>
                      <a:solidFill>
                        <a:schemeClr val="tx1">
                          <a:lumMod val="50000"/>
                          <a:lumOff val="50000"/>
                        </a:schemeClr>
                      </a:solidFill>
                    </a:ln>
                  </pic:spPr>
                </pic:pic>
              </a:graphicData>
            </a:graphic>
          </wp:inline>
        </w:drawing>
      </w:r>
    </w:p>
    <w:p w14:paraId="0325F5DB" w14:textId="6E54AF05" w:rsidR="0026543C" w:rsidRDefault="00924BDC" w:rsidP="00B7240F">
      <w:pPr>
        <w:pStyle w:val="LabExerciseCallout"/>
      </w:pPr>
      <w:r>
        <w:t>L</w:t>
      </w:r>
      <w:r w:rsidR="00B7240F">
        <w:t>eave this project open in Power BI desktop</w:t>
      </w:r>
      <w:r>
        <w:t xml:space="preserve"> as you move on to the next step</w:t>
      </w:r>
      <w:r w:rsidR="00B7240F">
        <w:t xml:space="preserve">. </w:t>
      </w:r>
      <w:r w:rsidR="003B46CA">
        <w:t>Later in this exercises</w:t>
      </w:r>
      <w:r w:rsidR="00B7240F">
        <w:t xml:space="preserve">, you </w:t>
      </w:r>
      <w:r w:rsidR="003B46CA">
        <w:t xml:space="preserve">will connect to the data model of </w:t>
      </w:r>
      <w:r w:rsidR="00B7240F">
        <w:t xml:space="preserve">the </w:t>
      </w:r>
      <w:r w:rsidR="00B7240F" w:rsidRPr="00B7240F">
        <w:rPr>
          <w:b/>
          <w:bCs/>
        </w:rPr>
        <w:t>Wingtip Sales</w:t>
      </w:r>
      <w:r w:rsidR="00B7240F">
        <w:t xml:space="preserve"> </w:t>
      </w:r>
      <w:r w:rsidR="00ED37DD" w:rsidRPr="00ED37DD">
        <w:rPr>
          <w:b/>
          <w:bCs/>
        </w:rPr>
        <w:t>Model</w:t>
      </w:r>
      <w:r w:rsidR="00ED37DD">
        <w:t xml:space="preserve"> </w:t>
      </w:r>
      <w:r w:rsidR="003B46CA">
        <w:t xml:space="preserve">project using </w:t>
      </w:r>
      <w:r w:rsidR="00B7240F">
        <w:t>the Tabular Object Model by connecting through a localhost address</w:t>
      </w:r>
      <w:r w:rsidR="003B46CA">
        <w:t>.</w:t>
      </w:r>
    </w:p>
    <w:p w14:paraId="6E77EAE1" w14:textId="1B869032" w:rsidR="003B46CA" w:rsidRPr="00581BB2" w:rsidRDefault="003B46CA" w:rsidP="00581BB2">
      <w:pPr>
        <w:pStyle w:val="LabStepNumbered"/>
        <w:numPr>
          <w:ilvl w:val="0"/>
          <w:numId w:val="45"/>
        </w:numPr>
      </w:pPr>
      <w:r w:rsidRPr="00581BB2">
        <w:t>Create a new folder for your new project and name it PBI-Tool.</w:t>
      </w:r>
    </w:p>
    <w:p w14:paraId="65437630" w14:textId="77777777" w:rsidR="003B46CA" w:rsidRDefault="003B46CA" w:rsidP="003B46CA">
      <w:pPr>
        <w:pStyle w:val="LabStepNumberedLevel2"/>
        <w:numPr>
          <w:ilvl w:val="1"/>
          <w:numId w:val="45"/>
        </w:numPr>
      </w:pPr>
      <w:r>
        <w:t xml:space="preserve">Create a child inside the </w:t>
      </w:r>
      <w:r w:rsidRPr="00364FB8">
        <w:rPr>
          <w:b/>
          <w:bCs/>
        </w:rPr>
        <w:t>Tom-Tutorial</w:t>
      </w:r>
      <w:r>
        <w:t xml:space="preserve"> folder named </w:t>
      </w:r>
      <w:r>
        <w:rPr>
          <w:b/>
          <w:bCs/>
        </w:rPr>
        <w:t>PBI-Tool</w:t>
      </w:r>
      <w:r>
        <w:t>.</w:t>
      </w:r>
    </w:p>
    <w:p w14:paraId="5320EF76" w14:textId="190E36BF" w:rsidR="003B46CA" w:rsidRDefault="003B46CA" w:rsidP="003B46CA">
      <w:pPr>
        <w:pStyle w:val="LabStepScreenshotLevel2"/>
      </w:pPr>
      <w:r>
        <w:drawing>
          <wp:inline distT="0" distB="0" distL="0" distR="0" wp14:anchorId="49C8A468" wp14:editId="3EC8A5DF">
            <wp:extent cx="4494070" cy="1034087"/>
            <wp:effectExtent l="19050" t="19050" r="2095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2475"/>
                    <a:stretch/>
                  </pic:blipFill>
                  <pic:spPr bwMode="auto">
                    <a:xfrm>
                      <a:off x="0" y="0"/>
                      <a:ext cx="4579258" cy="1053689"/>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F0FFAD5" w14:textId="0758A328" w:rsidR="00DE0F5F" w:rsidRPr="00581BB2" w:rsidRDefault="00364FB8" w:rsidP="00581BB2">
      <w:pPr>
        <w:pStyle w:val="LabStepNumbered"/>
        <w:numPr>
          <w:ilvl w:val="0"/>
          <w:numId w:val="45"/>
        </w:numPr>
      </w:pPr>
      <w:r w:rsidRPr="00581BB2">
        <w:t xml:space="preserve">Launch </w:t>
      </w:r>
      <w:r w:rsidR="00A05217" w:rsidRPr="00581BB2">
        <w:t>Visual Studio Code</w:t>
      </w:r>
      <w:r w:rsidRPr="00581BB2">
        <w:t xml:space="preserve"> and open the </w:t>
      </w:r>
      <w:r w:rsidR="006904D2" w:rsidRPr="00581BB2">
        <w:t>PBI-Tool</w:t>
      </w:r>
      <w:r w:rsidRPr="00581BB2">
        <w:t xml:space="preserve"> folder</w:t>
      </w:r>
      <w:r w:rsidR="005125ED" w:rsidRPr="00581BB2">
        <w:t>.</w:t>
      </w:r>
    </w:p>
    <w:p w14:paraId="6DCD3458" w14:textId="2D082A38" w:rsidR="00364FB8" w:rsidRDefault="003B46CA" w:rsidP="00A05217">
      <w:pPr>
        <w:pStyle w:val="LabStepNumberedLevel2"/>
        <w:numPr>
          <w:ilvl w:val="1"/>
          <w:numId w:val="45"/>
        </w:numPr>
      </w:pPr>
      <w:r>
        <w:t xml:space="preserve">Launch Visual Studio Code and use the </w:t>
      </w:r>
      <w:r w:rsidRPr="003B46CA">
        <w:rPr>
          <w:b/>
          <w:bCs/>
        </w:rPr>
        <w:t>Open Folder…</w:t>
      </w:r>
      <w:r>
        <w:t xml:space="preserve"> command to open the </w:t>
      </w:r>
      <w:r w:rsidRPr="003B46CA">
        <w:rPr>
          <w:b/>
          <w:bCs/>
        </w:rPr>
        <w:t>PBI-Tool</w:t>
      </w:r>
      <w:r>
        <w:t xml:space="preserve"> folder created in the previous step.</w:t>
      </w:r>
    </w:p>
    <w:p w14:paraId="53C77D81" w14:textId="5B49FA36" w:rsidR="00364FB8" w:rsidRDefault="00364FB8" w:rsidP="00364FB8">
      <w:pPr>
        <w:pStyle w:val="LabStepScreenshotLevel2"/>
      </w:pPr>
      <w:r>
        <w:drawing>
          <wp:inline distT="0" distB="0" distL="0" distR="0" wp14:anchorId="673D31F6" wp14:editId="536B3719">
            <wp:extent cx="3702311" cy="1109761"/>
            <wp:effectExtent l="19050" t="19050" r="12700"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7733" cy="1123376"/>
                    </a:xfrm>
                    <a:prstGeom prst="rect">
                      <a:avLst/>
                    </a:prstGeom>
                    <a:noFill/>
                    <a:ln>
                      <a:solidFill>
                        <a:schemeClr val="tx1">
                          <a:lumMod val="50000"/>
                          <a:lumOff val="50000"/>
                        </a:schemeClr>
                      </a:solidFill>
                    </a:ln>
                  </pic:spPr>
                </pic:pic>
              </a:graphicData>
            </a:graphic>
          </wp:inline>
        </w:drawing>
      </w:r>
    </w:p>
    <w:p w14:paraId="4010C794" w14:textId="0572890D" w:rsidR="00364FB8" w:rsidRDefault="003B46CA" w:rsidP="00364FB8">
      <w:pPr>
        <w:pStyle w:val="LabStepNumberedLevel2"/>
      </w:pPr>
      <w:r>
        <w:t xml:space="preserve">Once you have open the </w:t>
      </w:r>
      <w:r w:rsidRPr="003B46CA">
        <w:rPr>
          <w:b/>
          <w:bCs/>
        </w:rPr>
        <w:t>PBI-Tool</w:t>
      </w:r>
      <w:r>
        <w:t xml:space="preserve"> folder, c</w:t>
      </w:r>
      <w:r w:rsidR="00364FB8">
        <w:t xml:space="preserve">lose the </w:t>
      </w:r>
      <w:r w:rsidRPr="006F3AE5">
        <w:rPr>
          <w:b/>
          <w:bCs/>
        </w:rPr>
        <w:t>Welcome</w:t>
      </w:r>
      <w:r>
        <w:t xml:space="preserve"> </w:t>
      </w:r>
      <w:r w:rsidR="00364FB8">
        <w:t>page</w:t>
      </w:r>
      <w:r>
        <w:t>.</w:t>
      </w:r>
    </w:p>
    <w:p w14:paraId="2FD0E6FC" w14:textId="2A4E01AA" w:rsidR="00364FB8" w:rsidRDefault="006904D2" w:rsidP="00364FB8">
      <w:pPr>
        <w:pStyle w:val="LabStepScreenshotLevel2"/>
      </w:pPr>
      <w:r>
        <w:drawing>
          <wp:inline distT="0" distB="0" distL="0" distR="0" wp14:anchorId="22D2CA0F" wp14:editId="50893265">
            <wp:extent cx="5249183" cy="933187"/>
            <wp:effectExtent l="19050" t="19050" r="8890" b="196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8229" cy="949017"/>
                    </a:xfrm>
                    <a:prstGeom prst="rect">
                      <a:avLst/>
                    </a:prstGeom>
                    <a:noFill/>
                    <a:ln>
                      <a:solidFill>
                        <a:schemeClr val="tx1">
                          <a:lumMod val="50000"/>
                          <a:lumOff val="50000"/>
                        </a:schemeClr>
                      </a:solidFill>
                    </a:ln>
                  </pic:spPr>
                </pic:pic>
              </a:graphicData>
            </a:graphic>
          </wp:inline>
        </w:drawing>
      </w:r>
    </w:p>
    <w:p w14:paraId="65112B8A" w14:textId="39860BE8" w:rsidR="00364FB8" w:rsidRPr="00581BB2" w:rsidRDefault="003B46CA" w:rsidP="00581BB2">
      <w:pPr>
        <w:pStyle w:val="LabStepNumbered"/>
        <w:numPr>
          <w:ilvl w:val="0"/>
          <w:numId w:val="45"/>
        </w:numPr>
      </w:pPr>
      <w:r w:rsidRPr="00581BB2">
        <w:t>Use the Terminal console to v</w:t>
      </w:r>
      <w:r w:rsidR="00364FB8" w:rsidRPr="00581BB2">
        <w:t>erify the current version of .NET</w:t>
      </w:r>
    </w:p>
    <w:p w14:paraId="5EFF42B4" w14:textId="200A78DE" w:rsidR="00A05217" w:rsidRDefault="003B46CA" w:rsidP="00A05217">
      <w:pPr>
        <w:pStyle w:val="LabStepNumberedLevel2"/>
        <w:numPr>
          <w:ilvl w:val="1"/>
          <w:numId w:val="45"/>
        </w:numPr>
      </w:pPr>
      <w:r>
        <w:t xml:space="preserve">Use the </w:t>
      </w:r>
      <w:r w:rsidRPr="006F3AE5">
        <w:rPr>
          <w:b/>
          <w:bCs/>
        </w:rPr>
        <w:t>Terminal &gt; New Terminal</w:t>
      </w:r>
      <w:r>
        <w:t xml:space="preserve"> command o</w:t>
      </w:r>
      <w:r w:rsidR="006F3AE5">
        <w:t>r</w:t>
      </w:r>
      <w:r>
        <w:t xml:space="preserve"> the [</w:t>
      </w:r>
      <w:r w:rsidRPr="003B46CA">
        <w:rPr>
          <w:b/>
          <w:bCs/>
        </w:rPr>
        <w:t>Ctrl+Shift+`</w:t>
      </w:r>
      <w:r>
        <w:t xml:space="preserve">] </w:t>
      </w:r>
      <w:r w:rsidR="006F3AE5">
        <w:t xml:space="preserve">keyboard shortcut </w:t>
      </w:r>
      <w:r>
        <w:t>to open the T</w:t>
      </w:r>
      <w:r w:rsidR="00A05217">
        <w:t>erminal</w:t>
      </w:r>
      <w:r>
        <w:t xml:space="preserve"> console.</w:t>
      </w:r>
    </w:p>
    <w:p w14:paraId="62CEBA25" w14:textId="39E6B3CC" w:rsidR="00364FB8" w:rsidRDefault="006904D2" w:rsidP="00364FB8">
      <w:pPr>
        <w:pStyle w:val="LabStepScreenshotLevel2"/>
      </w:pPr>
      <w:r>
        <w:drawing>
          <wp:inline distT="0" distB="0" distL="0" distR="0" wp14:anchorId="279B9126" wp14:editId="3D46A5C5">
            <wp:extent cx="5217966" cy="876432"/>
            <wp:effectExtent l="19050" t="19050" r="20955"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13912" cy="892547"/>
                    </a:xfrm>
                    <a:prstGeom prst="rect">
                      <a:avLst/>
                    </a:prstGeom>
                    <a:noFill/>
                    <a:ln>
                      <a:solidFill>
                        <a:schemeClr val="tx1">
                          <a:lumMod val="50000"/>
                          <a:lumOff val="50000"/>
                        </a:schemeClr>
                      </a:solidFill>
                    </a:ln>
                  </pic:spPr>
                </pic:pic>
              </a:graphicData>
            </a:graphic>
          </wp:inline>
        </w:drawing>
      </w:r>
    </w:p>
    <w:p w14:paraId="2D8A18F1" w14:textId="67844234" w:rsidR="0077693C" w:rsidRDefault="003B46CA" w:rsidP="0077693C">
      <w:pPr>
        <w:pStyle w:val="LabStepNumberedLevel2"/>
      </w:pPr>
      <w:r>
        <w:lastRenderedPageBreak/>
        <w:t>You should now see a Terminal console with a cursor where you can type and execute command-line instructions.</w:t>
      </w:r>
    </w:p>
    <w:p w14:paraId="010F62BE" w14:textId="60E8DEA5" w:rsidR="0077693C" w:rsidRDefault="006904D2" w:rsidP="00364FB8">
      <w:pPr>
        <w:pStyle w:val="LabStepScreenshotLevel2"/>
      </w:pPr>
      <w:r>
        <w:drawing>
          <wp:inline distT="0" distB="0" distL="0" distR="0" wp14:anchorId="6F57F970" wp14:editId="165C5BD4">
            <wp:extent cx="4107180" cy="1505966"/>
            <wp:effectExtent l="19050" t="19050" r="2667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9342" cy="1514092"/>
                    </a:xfrm>
                    <a:prstGeom prst="rect">
                      <a:avLst/>
                    </a:prstGeom>
                    <a:noFill/>
                    <a:ln>
                      <a:solidFill>
                        <a:schemeClr val="tx1">
                          <a:lumMod val="50000"/>
                          <a:lumOff val="50000"/>
                        </a:schemeClr>
                      </a:solidFill>
                    </a:ln>
                  </pic:spPr>
                </pic:pic>
              </a:graphicData>
            </a:graphic>
          </wp:inline>
        </w:drawing>
      </w:r>
    </w:p>
    <w:p w14:paraId="128047B4" w14:textId="0C5EC199" w:rsidR="00A05217" w:rsidRDefault="003B46CA" w:rsidP="00A05217">
      <w:pPr>
        <w:pStyle w:val="LabStepNumberedLevel2"/>
        <w:numPr>
          <w:ilvl w:val="1"/>
          <w:numId w:val="45"/>
        </w:numPr>
      </w:pPr>
      <w:r>
        <w:t xml:space="preserve">Type the following </w:t>
      </w:r>
      <w:r w:rsidRPr="003B46CA">
        <w:rPr>
          <w:b/>
          <w:bCs/>
        </w:rPr>
        <w:t>dotnet</w:t>
      </w:r>
      <w:r>
        <w:t xml:space="preserve"> command-line instruction into the console and press </w:t>
      </w:r>
      <w:r w:rsidRPr="003B46CA">
        <w:rPr>
          <w:b/>
          <w:bCs/>
        </w:rPr>
        <w:t>Enter</w:t>
      </w:r>
      <w:r>
        <w:t xml:space="preserve"> to execute it</w:t>
      </w:r>
      <w:r w:rsidR="00A05217">
        <w:t>.</w:t>
      </w:r>
    </w:p>
    <w:p w14:paraId="03B0ACD8" w14:textId="0693BCAD" w:rsidR="00A05217" w:rsidRDefault="00A05217" w:rsidP="00A05217">
      <w:pPr>
        <w:pStyle w:val="LabStepCodeBlockLevel2"/>
      </w:pPr>
      <w:r w:rsidRPr="00A05217">
        <w:t xml:space="preserve">dotnet </w:t>
      </w:r>
      <w:r w:rsidR="006F3AE5">
        <w:t>--</w:t>
      </w:r>
      <w:r w:rsidRPr="00A05217">
        <w:t>version</w:t>
      </w:r>
    </w:p>
    <w:p w14:paraId="07589B83" w14:textId="5C39FE49" w:rsidR="00A05217" w:rsidRDefault="003B46CA" w:rsidP="00A05217">
      <w:pPr>
        <w:pStyle w:val="LabStepNumberedLevel2"/>
      </w:pPr>
      <w:r>
        <w:t xml:space="preserve">When you run the command, the </w:t>
      </w:r>
      <w:r w:rsidRPr="003B46CA">
        <w:rPr>
          <w:b/>
          <w:bCs/>
        </w:rPr>
        <w:t>dotnet</w:t>
      </w:r>
      <w:r>
        <w:t xml:space="preserve"> CLI should respond by display the .NET version number</w:t>
      </w:r>
      <w:r w:rsidR="00A05217">
        <w:t xml:space="preserve">. </w:t>
      </w:r>
    </w:p>
    <w:p w14:paraId="37628BD8" w14:textId="79A63E4D" w:rsidR="00A05217" w:rsidRDefault="00753553" w:rsidP="00A05217">
      <w:pPr>
        <w:pStyle w:val="LabStepScreenshotLevel2"/>
      </w:pPr>
      <w:r>
        <w:drawing>
          <wp:inline distT="0" distB="0" distL="0" distR="0" wp14:anchorId="597829EA" wp14:editId="68BC68B3">
            <wp:extent cx="2967990" cy="741998"/>
            <wp:effectExtent l="19050" t="19050" r="22860" b="203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8821" cy="764706"/>
                    </a:xfrm>
                    <a:prstGeom prst="rect">
                      <a:avLst/>
                    </a:prstGeom>
                    <a:noFill/>
                    <a:ln>
                      <a:solidFill>
                        <a:schemeClr val="tx1">
                          <a:lumMod val="50000"/>
                          <a:lumOff val="50000"/>
                        </a:schemeClr>
                      </a:solidFill>
                    </a:ln>
                  </pic:spPr>
                </pic:pic>
              </a:graphicData>
            </a:graphic>
          </wp:inline>
        </w:drawing>
      </w:r>
    </w:p>
    <w:p w14:paraId="2B4BA69C" w14:textId="700F5F27" w:rsidR="0031268C" w:rsidRPr="00581BB2" w:rsidRDefault="006F3AE5" w:rsidP="00581BB2">
      <w:pPr>
        <w:pStyle w:val="LabStepNumbered"/>
      </w:pPr>
      <w:r>
        <w:t>C</w:t>
      </w:r>
      <w:r w:rsidR="00BD68E8" w:rsidRPr="00581BB2">
        <w:t>reate a new .NET console application in the PBI-Tool folder</w:t>
      </w:r>
      <w:r>
        <w:t xml:space="preserve"> using the </w:t>
      </w:r>
      <w:r w:rsidRPr="006F3AE5">
        <w:rPr>
          <w:b/>
          <w:bCs/>
        </w:rPr>
        <w:t>dotnet new</w:t>
      </w:r>
      <w:r>
        <w:t xml:space="preserve"> command</w:t>
      </w:r>
      <w:r w:rsidR="00BD68E8" w:rsidRPr="00581BB2">
        <w:t>.</w:t>
      </w:r>
    </w:p>
    <w:p w14:paraId="6E84B043" w14:textId="6B5E3564" w:rsidR="0031268C" w:rsidRDefault="00BD68E8" w:rsidP="0031268C">
      <w:pPr>
        <w:pStyle w:val="LabStepNumberedLevel2"/>
      </w:pPr>
      <w:r>
        <w:t>In the Terminal console, type and execute the following command to generate a new .NET console application.</w:t>
      </w:r>
    </w:p>
    <w:p w14:paraId="711712AC" w14:textId="3C085B16" w:rsidR="0031268C" w:rsidRDefault="0031268C" w:rsidP="0031268C">
      <w:pPr>
        <w:pStyle w:val="LabStepCodeBlockLevel2"/>
      </w:pPr>
      <w:r>
        <w:t>dotnet new console</w:t>
      </w:r>
    </w:p>
    <w:p w14:paraId="279B37AE" w14:textId="18C255E7" w:rsidR="0031268C" w:rsidRDefault="00BD68E8" w:rsidP="0077693C">
      <w:pPr>
        <w:pStyle w:val="LabStepNumberedLevel2"/>
      </w:pPr>
      <w:r>
        <w:t xml:space="preserve">After running the </w:t>
      </w:r>
      <w:r w:rsidRPr="00BD68E8">
        <w:rPr>
          <w:b/>
          <w:bCs/>
        </w:rPr>
        <w:t>dotnet new console</w:t>
      </w:r>
      <w:r>
        <w:t xml:space="preserve"> command, you should see new files have been added to the project.</w:t>
      </w:r>
    </w:p>
    <w:p w14:paraId="2FE9AFE7" w14:textId="0F188DB6" w:rsidR="0077693C" w:rsidRDefault="00753553" w:rsidP="0077693C">
      <w:pPr>
        <w:pStyle w:val="LabStepScreenshotLevel2"/>
      </w:pPr>
      <w:r>
        <w:drawing>
          <wp:inline distT="0" distB="0" distL="0" distR="0" wp14:anchorId="771EFDC9" wp14:editId="59FF9CE4">
            <wp:extent cx="4922367" cy="1741170"/>
            <wp:effectExtent l="19050" t="19050" r="12065" b="1143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42887" cy="1748428"/>
                    </a:xfrm>
                    <a:prstGeom prst="rect">
                      <a:avLst/>
                    </a:prstGeom>
                    <a:noFill/>
                    <a:ln>
                      <a:solidFill>
                        <a:schemeClr val="tx1">
                          <a:lumMod val="50000"/>
                          <a:lumOff val="50000"/>
                        </a:schemeClr>
                      </a:solidFill>
                    </a:ln>
                  </pic:spPr>
                </pic:pic>
              </a:graphicData>
            </a:graphic>
          </wp:inline>
        </w:drawing>
      </w:r>
    </w:p>
    <w:p w14:paraId="16507D4E" w14:textId="5A3DBA6E" w:rsidR="004D7775" w:rsidRDefault="00BD68E8" w:rsidP="004D7775">
      <w:pPr>
        <w:pStyle w:val="LabStepNumberedLevel2"/>
      </w:pPr>
      <w:r>
        <w:t xml:space="preserve">Open the </w:t>
      </w:r>
      <w:r w:rsidRPr="00BD68E8">
        <w:rPr>
          <w:b/>
          <w:bCs/>
        </w:rPr>
        <w:t>Program.cs</w:t>
      </w:r>
      <w:r>
        <w:t xml:space="preserve"> file and inspect the C# starter code inside which displays the tradition </w:t>
      </w:r>
      <w:r w:rsidRPr="00BD68E8">
        <w:rPr>
          <w:b/>
          <w:bCs/>
        </w:rPr>
        <w:t>Hello World!</w:t>
      </w:r>
      <w:r>
        <w:t xml:space="preserve"> greeting.</w:t>
      </w:r>
    </w:p>
    <w:p w14:paraId="29998AD0" w14:textId="444F7743" w:rsidR="004D7775" w:rsidRDefault="00753553" w:rsidP="004D7775">
      <w:pPr>
        <w:pStyle w:val="LabStepScreenshotLevel2"/>
      </w:pPr>
      <w:r>
        <w:drawing>
          <wp:inline distT="0" distB="0" distL="0" distR="0" wp14:anchorId="071975CC" wp14:editId="4674AE97">
            <wp:extent cx="4397301" cy="1570114"/>
            <wp:effectExtent l="19050" t="19050" r="22860" b="1143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75808" cy="1598146"/>
                    </a:xfrm>
                    <a:prstGeom prst="rect">
                      <a:avLst/>
                    </a:prstGeom>
                    <a:noFill/>
                    <a:ln>
                      <a:solidFill>
                        <a:schemeClr val="tx1">
                          <a:lumMod val="50000"/>
                          <a:lumOff val="50000"/>
                        </a:schemeClr>
                      </a:solidFill>
                    </a:ln>
                  </pic:spPr>
                </pic:pic>
              </a:graphicData>
            </a:graphic>
          </wp:inline>
        </w:drawing>
      </w:r>
    </w:p>
    <w:p w14:paraId="6D28F157" w14:textId="38DB0E50" w:rsidR="004D7775" w:rsidRPr="00581BB2" w:rsidRDefault="00BD68E8" w:rsidP="00581BB2">
      <w:pPr>
        <w:pStyle w:val="LabStepNumbered"/>
      </w:pPr>
      <w:r w:rsidRPr="00581BB2">
        <w:lastRenderedPageBreak/>
        <w:t>Add support for running the new console project in the .NET debugger.</w:t>
      </w:r>
    </w:p>
    <w:p w14:paraId="46C0EA6E" w14:textId="4F9A04A2" w:rsidR="00BD68E8" w:rsidRDefault="00BD68E8" w:rsidP="00BD68E8">
      <w:pPr>
        <w:pStyle w:val="LabStepNumberedLevel2"/>
      </w:pPr>
      <w:r>
        <w:t xml:space="preserve">Using the left navigation in Visual Studio Code, </w:t>
      </w:r>
      <w:r w:rsidR="006F3AE5">
        <w:t xml:space="preserve">click the arrow icon with the bug to move to </w:t>
      </w:r>
      <w:r w:rsidR="006F3AE5" w:rsidRPr="006F3AE5">
        <w:rPr>
          <w:b/>
          <w:bCs/>
        </w:rPr>
        <w:t>Run and Debug</w:t>
      </w:r>
      <w:r w:rsidR="006F3AE5">
        <w:t xml:space="preserve"> </w:t>
      </w:r>
      <w:r>
        <w:t>view.</w:t>
      </w:r>
    </w:p>
    <w:p w14:paraId="5CC86B9C" w14:textId="3527077E" w:rsidR="00BD68E8" w:rsidRDefault="00BD68E8" w:rsidP="004D7775">
      <w:pPr>
        <w:pStyle w:val="LabStepScreenshotLevel2"/>
      </w:pPr>
      <w:r>
        <w:drawing>
          <wp:inline distT="0" distB="0" distL="0" distR="0" wp14:anchorId="153A6BEB" wp14:editId="642DF28E">
            <wp:extent cx="1652095" cy="1374064"/>
            <wp:effectExtent l="19050" t="19050" r="24765"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97017" cy="1411426"/>
                    </a:xfrm>
                    <a:prstGeom prst="rect">
                      <a:avLst/>
                    </a:prstGeom>
                    <a:noFill/>
                    <a:ln>
                      <a:solidFill>
                        <a:schemeClr val="bg1">
                          <a:lumMod val="75000"/>
                        </a:schemeClr>
                      </a:solidFill>
                    </a:ln>
                  </pic:spPr>
                </pic:pic>
              </a:graphicData>
            </a:graphic>
          </wp:inline>
        </w:drawing>
      </w:r>
    </w:p>
    <w:p w14:paraId="35573B99" w14:textId="4EE0417D" w:rsidR="00BD68E8" w:rsidRDefault="00BD68E8" w:rsidP="00BD68E8">
      <w:pPr>
        <w:pStyle w:val="LabStepNumberedLevel2"/>
      </w:pPr>
      <w:r>
        <w:t xml:space="preserve">Click the </w:t>
      </w:r>
      <w:r w:rsidRPr="00BD68E8">
        <w:rPr>
          <w:b/>
          <w:bCs/>
        </w:rPr>
        <w:t>create a launch.json file</w:t>
      </w:r>
      <w:r>
        <w:t xml:space="preserve"> link.</w:t>
      </w:r>
    </w:p>
    <w:p w14:paraId="55A2B5A6" w14:textId="6B8808D9" w:rsidR="004D7775" w:rsidRDefault="004D7775" w:rsidP="004D7775">
      <w:pPr>
        <w:pStyle w:val="LabStepScreenshotLevel2"/>
      </w:pPr>
      <w:r>
        <w:drawing>
          <wp:inline distT="0" distB="0" distL="0" distR="0" wp14:anchorId="7B2EFC8F" wp14:editId="1DB35A29">
            <wp:extent cx="1696238" cy="1658675"/>
            <wp:effectExtent l="19050" t="19050" r="18415" b="177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3137" r="23073" b="14403"/>
                    <a:stretch/>
                  </pic:blipFill>
                  <pic:spPr bwMode="auto">
                    <a:xfrm>
                      <a:off x="0" y="0"/>
                      <a:ext cx="1718519" cy="1680463"/>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D4F3C2" w14:textId="163C7008" w:rsidR="004D7775" w:rsidRDefault="00E16413" w:rsidP="004D7775">
      <w:pPr>
        <w:pStyle w:val="LabStepNumberedLevel2"/>
      </w:pPr>
      <w:r>
        <w:t xml:space="preserve">When prompted to </w:t>
      </w:r>
      <w:r w:rsidRPr="00E16413">
        <w:rPr>
          <w:b/>
          <w:bCs/>
        </w:rPr>
        <w:t>Select Environment</w:t>
      </w:r>
      <w:r>
        <w:t xml:space="preserve">, select </w:t>
      </w:r>
      <w:r w:rsidRPr="00E16413">
        <w:rPr>
          <w:b/>
          <w:bCs/>
        </w:rPr>
        <w:t>.NET Core</w:t>
      </w:r>
      <w:r>
        <w:t>.</w:t>
      </w:r>
    </w:p>
    <w:p w14:paraId="78C61DC3" w14:textId="258D24A0" w:rsidR="004D7775" w:rsidRDefault="004D7775" w:rsidP="004D7775">
      <w:pPr>
        <w:pStyle w:val="LabStepScreenshotLevel2"/>
      </w:pPr>
      <w:r>
        <w:drawing>
          <wp:inline distT="0" distB="0" distL="0" distR="0" wp14:anchorId="25F854DE" wp14:editId="305EE356">
            <wp:extent cx="3073839" cy="1292641"/>
            <wp:effectExtent l="19050" t="19050" r="12700" b="222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25673"/>
                    <a:stretch/>
                  </pic:blipFill>
                  <pic:spPr bwMode="auto">
                    <a:xfrm>
                      <a:off x="0" y="0"/>
                      <a:ext cx="3109044" cy="1307446"/>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C2C81F" w14:textId="693732A5" w:rsidR="00753553" w:rsidRDefault="00E16413" w:rsidP="00E16413">
      <w:pPr>
        <w:pStyle w:val="LabExerciseCallout"/>
      </w:pPr>
      <w:r>
        <w:t xml:space="preserve">When you select an environment, Visual Studio Code responds by generating two files named </w:t>
      </w:r>
      <w:r w:rsidRPr="00E16413">
        <w:rPr>
          <w:b/>
          <w:bCs/>
        </w:rPr>
        <w:t>launch.json</w:t>
      </w:r>
      <w:r>
        <w:t xml:space="preserve"> and </w:t>
      </w:r>
      <w:r w:rsidRPr="00E16413">
        <w:rPr>
          <w:b/>
          <w:bCs/>
        </w:rPr>
        <w:t>tasks.json</w:t>
      </w:r>
      <w:r>
        <w:t>.</w:t>
      </w:r>
    </w:p>
    <w:p w14:paraId="2E3D305E" w14:textId="19EFC44A" w:rsidR="00E16413" w:rsidRDefault="00E16413" w:rsidP="00753553">
      <w:pPr>
        <w:pStyle w:val="LabStepNumberedLevel2"/>
      </w:pPr>
      <w:r>
        <w:t xml:space="preserve">Examine the contents of the </w:t>
      </w:r>
      <w:r w:rsidRPr="00E16413">
        <w:rPr>
          <w:b/>
          <w:bCs/>
        </w:rPr>
        <w:t>launch.json</w:t>
      </w:r>
      <w:r>
        <w:t xml:space="preserve"> file.</w:t>
      </w:r>
    </w:p>
    <w:p w14:paraId="2D36FEBB" w14:textId="751C73E1" w:rsidR="004D7775" w:rsidRDefault="00753553" w:rsidP="004D7775">
      <w:pPr>
        <w:pStyle w:val="LabStepScreenshotLevel2"/>
      </w:pPr>
      <w:r>
        <w:drawing>
          <wp:inline distT="0" distB="0" distL="0" distR="0" wp14:anchorId="4697B5E1" wp14:editId="34EE4DF5">
            <wp:extent cx="4433132" cy="1827435"/>
            <wp:effectExtent l="19050" t="19050" r="24765" b="209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81827" cy="1847508"/>
                    </a:xfrm>
                    <a:prstGeom prst="rect">
                      <a:avLst/>
                    </a:prstGeom>
                    <a:noFill/>
                    <a:ln>
                      <a:solidFill>
                        <a:schemeClr val="tx1">
                          <a:lumMod val="50000"/>
                          <a:lumOff val="50000"/>
                        </a:schemeClr>
                      </a:solidFill>
                    </a:ln>
                  </pic:spPr>
                </pic:pic>
              </a:graphicData>
            </a:graphic>
          </wp:inline>
        </w:drawing>
      </w:r>
    </w:p>
    <w:p w14:paraId="52D6E4E3" w14:textId="32C491EB" w:rsidR="00AB571C" w:rsidRDefault="00E16413" w:rsidP="00E16413">
      <w:pPr>
        <w:pStyle w:val="LabStepNumberedLevel2"/>
      </w:pPr>
      <w:r>
        <w:lastRenderedPageBreak/>
        <w:t xml:space="preserve">Inside </w:t>
      </w:r>
      <w:r w:rsidRPr="00E16413">
        <w:rPr>
          <w:b/>
          <w:bCs/>
        </w:rPr>
        <w:t>launch.json</w:t>
      </w:r>
      <w:r>
        <w:t>, locate the following line of code.</w:t>
      </w:r>
    </w:p>
    <w:p w14:paraId="61DD0866" w14:textId="13CD5A44" w:rsidR="00AB571C" w:rsidRDefault="00AB571C" w:rsidP="00AB571C">
      <w:pPr>
        <w:pStyle w:val="LabStepCodeBlockLevel2"/>
      </w:pPr>
      <w:r w:rsidRPr="00AB571C">
        <w:t>"</w:t>
      </w:r>
      <w:r w:rsidR="00E16413">
        <w:t>stopAtEntry</w:t>
      </w:r>
      <w:r w:rsidRPr="00AB571C">
        <w:t xml:space="preserve">": </w:t>
      </w:r>
      <w:r w:rsidR="00E16413">
        <w:t>false</w:t>
      </w:r>
    </w:p>
    <w:p w14:paraId="6332612D" w14:textId="0ABDBC96" w:rsidR="00E16413" w:rsidRDefault="00E16413" w:rsidP="00E16413">
      <w:pPr>
        <w:pStyle w:val="LabStepNumberedLevel2"/>
      </w:pPr>
      <w:r>
        <w:t xml:space="preserve">Add a </w:t>
      </w:r>
      <w:r w:rsidR="00562CD9">
        <w:t xml:space="preserve">comma at the end of this line </w:t>
      </w:r>
      <w:r>
        <w:t xml:space="preserve">and then add another line </w:t>
      </w:r>
      <w:r w:rsidR="00562CD9">
        <w:t xml:space="preserve">of code </w:t>
      </w:r>
      <w:r>
        <w:t>below as shown in the following listing.</w:t>
      </w:r>
    </w:p>
    <w:p w14:paraId="6D7A83F5" w14:textId="41CE317E" w:rsidR="00E16413" w:rsidRDefault="00E16413" w:rsidP="00E16413">
      <w:pPr>
        <w:pStyle w:val="LabStepCodeBlockLevel2"/>
      </w:pPr>
      <w:r w:rsidRPr="00E16413">
        <w:rPr>
          <w:color w:val="7F7F7F" w:themeColor="text1" w:themeTint="80"/>
        </w:rPr>
        <w:t>"stopAtEntry": false</w:t>
      </w:r>
      <w:r>
        <w:t xml:space="preserve"> ,</w:t>
      </w:r>
    </w:p>
    <w:p w14:paraId="1EC6D830" w14:textId="0397B154" w:rsidR="00E16413" w:rsidRDefault="00E16413" w:rsidP="00E16413">
      <w:pPr>
        <w:pStyle w:val="LabStepCodeBlockLevel2"/>
      </w:pPr>
      <w:r w:rsidRPr="00AB571C">
        <w:t>"logging": { "moduleLoad": false }</w:t>
      </w:r>
    </w:p>
    <w:p w14:paraId="29D171C3" w14:textId="1CF6658D" w:rsidR="00AB571C" w:rsidRDefault="00E16413" w:rsidP="00E16413">
      <w:pPr>
        <w:pStyle w:val="LabStepNumberedLevel2"/>
      </w:pPr>
      <w:r>
        <w:t xml:space="preserve">The </w:t>
      </w:r>
      <w:r w:rsidRPr="00E16413">
        <w:rPr>
          <w:b/>
          <w:bCs/>
        </w:rPr>
        <w:t>launch.json</w:t>
      </w:r>
      <w:r>
        <w:t xml:space="preserve"> file in your project should now match the following screenshot.</w:t>
      </w:r>
    </w:p>
    <w:p w14:paraId="10F19E6E" w14:textId="5CF4F1E0" w:rsidR="00AB571C" w:rsidRDefault="00AB571C" w:rsidP="00AB571C">
      <w:pPr>
        <w:pStyle w:val="LabStepScreenshotLevel2"/>
      </w:pPr>
      <w:r>
        <w:drawing>
          <wp:inline distT="0" distB="0" distL="0" distR="0" wp14:anchorId="2119BA13" wp14:editId="08847E7D">
            <wp:extent cx="2658836" cy="1206583"/>
            <wp:effectExtent l="19050" t="19050" r="27305"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85980" cy="1218901"/>
                    </a:xfrm>
                    <a:prstGeom prst="rect">
                      <a:avLst/>
                    </a:prstGeom>
                    <a:noFill/>
                    <a:ln>
                      <a:solidFill>
                        <a:schemeClr val="tx1">
                          <a:lumMod val="50000"/>
                          <a:lumOff val="50000"/>
                        </a:schemeClr>
                      </a:solidFill>
                    </a:ln>
                  </pic:spPr>
                </pic:pic>
              </a:graphicData>
            </a:graphic>
          </wp:inline>
        </w:drawing>
      </w:r>
    </w:p>
    <w:p w14:paraId="03D7FC34" w14:textId="77777777" w:rsidR="00562CD9" w:rsidRDefault="00562CD9" w:rsidP="00562CD9">
      <w:pPr>
        <w:pStyle w:val="LabStepNumberedLevel2"/>
      </w:pPr>
      <w:r>
        <w:t xml:space="preserve">Save your changes and close </w:t>
      </w:r>
      <w:r w:rsidRPr="003A7AA4">
        <w:rPr>
          <w:b/>
          <w:bCs/>
        </w:rPr>
        <w:t>launch.json</w:t>
      </w:r>
      <w:r>
        <w:t>.</w:t>
      </w:r>
    </w:p>
    <w:p w14:paraId="4E69DA0B" w14:textId="0309ED1E" w:rsidR="00DE2275" w:rsidRDefault="00DE2275" w:rsidP="00DE2275">
      <w:pPr>
        <w:pStyle w:val="LabExerciseCallout"/>
      </w:pPr>
      <w:r>
        <w:t xml:space="preserve">The reason for </w:t>
      </w:r>
      <w:r w:rsidR="00E16413">
        <w:t xml:space="preserve">disabling </w:t>
      </w:r>
      <w:r w:rsidR="00E16413" w:rsidRPr="00E16413">
        <w:rPr>
          <w:b/>
          <w:bCs/>
        </w:rPr>
        <w:t>moduleLoad</w:t>
      </w:r>
      <w:r w:rsidR="00E16413">
        <w:t xml:space="preserve"> is that it will eliminate unnecessary messages shown in the console during debugging sessions.</w:t>
      </w:r>
    </w:p>
    <w:p w14:paraId="3AA55599" w14:textId="517AE636" w:rsidR="003A7AA4" w:rsidRPr="00581BB2" w:rsidRDefault="003A7AA4" w:rsidP="00581BB2">
      <w:pPr>
        <w:pStyle w:val="LabStepNumbered"/>
      </w:pPr>
      <w:r w:rsidRPr="00581BB2">
        <w:t>Run a debugging session to test the application and see the Hello World! Message.</w:t>
      </w:r>
    </w:p>
    <w:p w14:paraId="72DE8573" w14:textId="730C6937" w:rsidR="003A7AA4" w:rsidRDefault="003A7AA4" w:rsidP="003A7AA4">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15279810" w14:textId="7560B140" w:rsidR="00753553" w:rsidRDefault="00753553" w:rsidP="00AB571C">
      <w:pPr>
        <w:pStyle w:val="LabStepScreenshotLevel2"/>
      </w:pPr>
      <w:r>
        <w:drawing>
          <wp:inline distT="0" distB="0" distL="0" distR="0" wp14:anchorId="7F37E430" wp14:editId="7968FE38">
            <wp:extent cx="2964579" cy="687245"/>
            <wp:effectExtent l="19050" t="19050" r="26670" b="177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3">
                      <a:extLst>
                        <a:ext uri="{28A0092B-C50C-407E-A947-70E740481C1C}">
                          <a14:useLocalDpi xmlns:a14="http://schemas.microsoft.com/office/drawing/2010/main" val="0"/>
                        </a:ext>
                      </a:extLst>
                    </a:blip>
                    <a:srcRect b="29615"/>
                    <a:stretch/>
                  </pic:blipFill>
                  <pic:spPr bwMode="auto">
                    <a:xfrm>
                      <a:off x="0" y="0"/>
                      <a:ext cx="3021487" cy="700437"/>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97CD5B2" w14:textId="2E25B808" w:rsidR="00753553" w:rsidRDefault="003A7AA4" w:rsidP="00753553">
      <w:pPr>
        <w:pStyle w:val="LabStepNumberedLevel2"/>
      </w:pPr>
      <w:r>
        <w:t xml:space="preserve">The application should run and display </w:t>
      </w:r>
      <w:r w:rsidRPr="003A7AA4">
        <w:rPr>
          <w:b/>
          <w:bCs/>
        </w:rPr>
        <w:t>Hello World!</w:t>
      </w:r>
      <w:r>
        <w:t xml:space="preserve"> In the debug console window as shown in the following screenshot.</w:t>
      </w:r>
    </w:p>
    <w:p w14:paraId="4B979C75" w14:textId="4B1C7068" w:rsidR="00753553" w:rsidRDefault="00753553" w:rsidP="00AB571C">
      <w:pPr>
        <w:pStyle w:val="LabStepScreenshotLevel2"/>
      </w:pPr>
      <w:r>
        <w:drawing>
          <wp:inline distT="0" distB="0" distL="0" distR="0" wp14:anchorId="40735DA0" wp14:editId="76DC605E">
            <wp:extent cx="2802527" cy="888429"/>
            <wp:effectExtent l="19050" t="19050" r="17145" b="260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7058" cy="912056"/>
                    </a:xfrm>
                    <a:prstGeom prst="rect">
                      <a:avLst/>
                    </a:prstGeom>
                    <a:noFill/>
                    <a:ln>
                      <a:solidFill>
                        <a:schemeClr val="tx1">
                          <a:lumMod val="50000"/>
                          <a:lumOff val="50000"/>
                        </a:schemeClr>
                      </a:solidFill>
                    </a:ln>
                  </pic:spPr>
                </pic:pic>
              </a:graphicData>
            </a:graphic>
          </wp:inline>
        </w:drawing>
      </w:r>
    </w:p>
    <w:p w14:paraId="1D1124CB" w14:textId="3BDF27BA" w:rsidR="003A7AA4" w:rsidRDefault="00562CD9" w:rsidP="003A7AA4">
      <w:pPr>
        <w:pStyle w:val="LabStepNumberedLevel2"/>
      </w:pPr>
      <w:r>
        <w:t xml:space="preserve">Navigate to the </w:t>
      </w:r>
      <w:r w:rsidRPr="00562CD9">
        <w:rPr>
          <w:b/>
          <w:bCs/>
        </w:rPr>
        <w:t>TERMINAL</w:t>
      </w:r>
      <w:r>
        <w:t xml:space="preserve"> console and press </w:t>
      </w:r>
      <w:r w:rsidRPr="00562CD9">
        <w:rPr>
          <w:b/>
          <w:bCs/>
        </w:rPr>
        <w:t>ENTER</w:t>
      </w:r>
      <w:r>
        <w:t xml:space="preserve"> to stop the debugger.</w:t>
      </w:r>
    </w:p>
    <w:p w14:paraId="33C224F8" w14:textId="7CBF8225" w:rsidR="003A7AA4" w:rsidRDefault="003A7AA4" w:rsidP="003A7AA4">
      <w:pPr>
        <w:pStyle w:val="LabStepScreenshotLevel2"/>
      </w:pPr>
      <w:r>
        <w:drawing>
          <wp:inline distT="0" distB="0" distL="0" distR="0" wp14:anchorId="192A6F72" wp14:editId="72D0ADAF">
            <wp:extent cx="3806411" cy="920575"/>
            <wp:effectExtent l="19050" t="19050" r="2286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60353" cy="957806"/>
                    </a:xfrm>
                    <a:prstGeom prst="rect">
                      <a:avLst/>
                    </a:prstGeom>
                    <a:noFill/>
                    <a:ln>
                      <a:solidFill>
                        <a:schemeClr val="tx1">
                          <a:lumMod val="50000"/>
                          <a:lumOff val="50000"/>
                        </a:schemeClr>
                      </a:solidFill>
                    </a:ln>
                  </pic:spPr>
                </pic:pic>
              </a:graphicData>
            </a:graphic>
          </wp:inline>
        </w:drawing>
      </w:r>
    </w:p>
    <w:p w14:paraId="1F2B6F41" w14:textId="5A246948" w:rsidR="003A7AA4" w:rsidRDefault="00562CD9" w:rsidP="003A7AA4">
      <w:pPr>
        <w:pStyle w:val="LabStepNumberedLevel2"/>
      </w:pPr>
      <w:r>
        <w:t xml:space="preserve">You have now run and </w:t>
      </w:r>
      <w:r w:rsidR="006F3AE5">
        <w:t>completed</w:t>
      </w:r>
      <w:r>
        <w:t xml:space="preserve"> a simple debugging session.</w:t>
      </w:r>
    </w:p>
    <w:p w14:paraId="59F0AD5E" w14:textId="40A543EB" w:rsidR="003A7AA4" w:rsidRPr="00AB571C" w:rsidRDefault="003A7AA4" w:rsidP="003A7AA4">
      <w:pPr>
        <w:pStyle w:val="LabStepScreenshotLevel2"/>
      </w:pPr>
      <w:r>
        <w:drawing>
          <wp:inline distT="0" distB="0" distL="0" distR="0" wp14:anchorId="147B040F" wp14:editId="3F90898E">
            <wp:extent cx="2057944" cy="445622"/>
            <wp:effectExtent l="19050" t="19050" r="1905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72262" cy="448722"/>
                    </a:xfrm>
                    <a:prstGeom prst="rect">
                      <a:avLst/>
                    </a:prstGeom>
                    <a:noFill/>
                    <a:ln>
                      <a:solidFill>
                        <a:schemeClr val="tx1">
                          <a:lumMod val="50000"/>
                          <a:lumOff val="50000"/>
                        </a:schemeClr>
                      </a:solidFill>
                    </a:ln>
                  </pic:spPr>
                </pic:pic>
              </a:graphicData>
            </a:graphic>
          </wp:inline>
        </w:drawing>
      </w:r>
    </w:p>
    <w:p w14:paraId="7E255D56" w14:textId="71D7A238" w:rsidR="00AB571C" w:rsidRDefault="00DE2275" w:rsidP="00DE2275">
      <w:pPr>
        <w:pStyle w:val="LabExerciseCallout"/>
      </w:pPr>
      <w:r>
        <w:t>OK, you</w:t>
      </w:r>
      <w:r w:rsidR="003A7AA4">
        <w:t>'ve now gotten '</w:t>
      </w:r>
      <w:r w:rsidR="006F3AE5">
        <w:t>H</w:t>
      </w:r>
      <w:r>
        <w:t xml:space="preserve">ello </w:t>
      </w:r>
      <w:r w:rsidR="006F3AE5">
        <w:t>W</w:t>
      </w:r>
      <w:r>
        <w:t>orld</w:t>
      </w:r>
      <w:r w:rsidR="003A7AA4">
        <w:t>'</w:t>
      </w:r>
      <w:r>
        <w:t xml:space="preserve"> out of the way</w:t>
      </w:r>
      <w:r w:rsidR="003A7AA4">
        <w:t xml:space="preserve">. Remember that a </w:t>
      </w:r>
      <w:r w:rsidR="003A7AA4" w:rsidRPr="003A7AA4">
        <w:t>journey of a thousand miles begins with a single step</w:t>
      </w:r>
      <w:r w:rsidR="003A7AA4">
        <w:t>!</w:t>
      </w:r>
    </w:p>
    <w:p w14:paraId="3A170FE7" w14:textId="65185D90" w:rsidR="004D7775" w:rsidRPr="00581BB2" w:rsidRDefault="004D7775" w:rsidP="00581BB2">
      <w:pPr>
        <w:pStyle w:val="LabStepNumbered"/>
      </w:pPr>
      <w:r w:rsidRPr="00581BB2">
        <w:lastRenderedPageBreak/>
        <w:t xml:space="preserve">Add </w:t>
      </w:r>
      <w:r w:rsidR="006F3AE5">
        <w:t xml:space="preserve">the </w:t>
      </w:r>
      <w:r w:rsidR="00811FB7" w:rsidRPr="00581BB2">
        <w:t xml:space="preserve">AMO </w:t>
      </w:r>
      <w:r w:rsidR="00DE2275" w:rsidRPr="00581BB2">
        <w:t xml:space="preserve">NuGet package </w:t>
      </w:r>
      <w:r w:rsidR="003A7AA4" w:rsidRPr="00581BB2">
        <w:t xml:space="preserve">to your project </w:t>
      </w:r>
      <w:r w:rsidR="00562CD9" w:rsidRPr="00581BB2">
        <w:t xml:space="preserve">using the </w:t>
      </w:r>
      <w:r w:rsidR="003A7AA4" w:rsidRPr="00581BB2">
        <w:t xml:space="preserve">so you can program against </w:t>
      </w:r>
      <w:r w:rsidR="00DE2275" w:rsidRPr="00581BB2">
        <w:t>the Tabular Object Model.</w:t>
      </w:r>
    </w:p>
    <w:p w14:paraId="6682C31B" w14:textId="6F13D32B" w:rsidR="004D7775" w:rsidRDefault="00DE2275" w:rsidP="004D7775">
      <w:pPr>
        <w:pStyle w:val="LabStepNumberedLevel2"/>
      </w:pPr>
      <w:r>
        <w:t>Return to the Terminal console.</w:t>
      </w:r>
    </w:p>
    <w:p w14:paraId="66991201" w14:textId="1297A19F" w:rsidR="00DE2275" w:rsidRDefault="00DE2275" w:rsidP="004D7775">
      <w:pPr>
        <w:pStyle w:val="LabStepNumberedLevel2"/>
      </w:pPr>
      <w:r>
        <w:t xml:space="preserve">Type and execute the following </w:t>
      </w:r>
      <w:r w:rsidR="00562CD9" w:rsidRPr="00562CD9">
        <w:rPr>
          <w:b/>
          <w:bCs/>
        </w:rPr>
        <w:t>dotnet add package</w:t>
      </w:r>
      <w:r w:rsidR="00562CD9">
        <w:t xml:space="preserve"> </w:t>
      </w:r>
      <w:r>
        <w:t xml:space="preserve">command to add the </w:t>
      </w:r>
      <w:r w:rsidR="00811FB7" w:rsidRPr="00811FB7">
        <w:rPr>
          <w:b/>
          <w:bCs/>
        </w:rPr>
        <w:t>AMO</w:t>
      </w:r>
      <w:r w:rsidR="00811FB7">
        <w:t xml:space="preserve"> </w:t>
      </w:r>
      <w:r>
        <w:t xml:space="preserve">NuGet package </w:t>
      </w:r>
    </w:p>
    <w:p w14:paraId="2F6558D8" w14:textId="0A5B2AA2" w:rsidR="004D7775" w:rsidRDefault="00E2289C" w:rsidP="004D7775">
      <w:pPr>
        <w:pStyle w:val="LabStepCodeBlockLevel2"/>
      </w:pPr>
      <w:r w:rsidRPr="00E2289C">
        <w:t>dotnet add package Microsoft.AnalysisServices.NetCore.retail.amd64 --version 19.12.7.2-Preview</w:t>
      </w:r>
    </w:p>
    <w:p w14:paraId="1FDA7933" w14:textId="0C3B7506" w:rsidR="00E2289C" w:rsidRDefault="00562CD9" w:rsidP="00562CD9">
      <w:pPr>
        <w:pStyle w:val="LabExerciseCallout"/>
      </w:pPr>
      <w:r>
        <w:t xml:space="preserve">At the time that lab exercise was written, the latest version of this package was </w:t>
      </w:r>
      <w:r w:rsidRPr="00562CD9">
        <w:rPr>
          <w:b/>
          <w:bCs/>
        </w:rPr>
        <w:t>19.12.7.2-Preview</w:t>
      </w:r>
      <w:r>
        <w:t xml:space="preserve">. You can check out the information at the following </w:t>
      </w:r>
      <w:r w:rsidR="00274A53">
        <w:t xml:space="preserve">URL to </w:t>
      </w:r>
      <w:r>
        <w:t xml:space="preserve">determine </w:t>
      </w:r>
      <w:r w:rsidR="00274A53">
        <w:t xml:space="preserve">the latest release: </w:t>
      </w:r>
      <w:hyperlink r:id="rId37" w:history="1">
        <w:r w:rsidR="00E2289C" w:rsidRPr="00DE5DB6">
          <w:rPr>
            <w:rStyle w:val="Hyperlink"/>
          </w:rPr>
          <w:t>https://www.nuget.org/packages/Microsoft.AnalysisServices.NetCore.retail.amd64</w:t>
        </w:r>
      </w:hyperlink>
      <w:r w:rsidR="00E2289C">
        <w:t xml:space="preserve"> </w:t>
      </w:r>
    </w:p>
    <w:p w14:paraId="02F4C037" w14:textId="5300F805" w:rsidR="00E2289C" w:rsidRDefault="00562CD9" w:rsidP="00E2289C">
      <w:pPr>
        <w:pStyle w:val="LabStepNumberedLevel2"/>
      </w:pPr>
      <w:r>
        <w:t xml:space="preserve">Once you have typed the following command into the </w:t>
      </w:r>
      <w:r w:rsidRPr="00562CD9">
        <w:rPr>
          <w:b/>
          <w:bCs/>
        </w:rPr>
        <w:t>Terminal</w:t>
      </w:r>
      <w:r>
        <w:t xml:space="preserve"> console, press </w:t>
      </w:r>
      <w:r w:rsidRPr="00562CD9">
        <w:rPr>
          <w:b/>
          <w:bCs/>
        </w:rPr>
        <w:t>Enter</w:t>
      </w:r>
      <w:r>
        <w:t xml:space="preserve"> to execute it.</w:t>
      </w:r>
    </w:p>
    <w:p w14:paraId="05B7A4AE" w14:textId="4BD104DA" w:rsidR="00562CD9" w:rsidRDefault="00562CD9" w:rsidP="00562CD9">
      <w:pPr>
        <w:pStyle w:val="LabStepScreenshotLevel2"/>
      </w:pPr>
      <w:r>
        <w:drawing>
          <wp:inline distT="0" distB="0" distL="0" distR="0" wp14:anchorId="24B17CF6" wp14:editId="7D6186EA">
            <wp:extent cx="6383807" cy="460222"/>
            <wp:effectExtent l="19050" t="19050" r="17145"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 r="24060" b="68864"/>
                    <a:stretch/>
                  </pic:blipFill>
                  <pic:spPr bwMode="auto">
                    <a:xfrm>
                      <a:off x="0" y="0"/>
                      <a:ext cx="6569764" cy="473628"/>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B4028D" w14:textId="598AC4F8" w:rsidR="00562CD9" w:rsidRDefault="00562CD9" w:rsidP="00562CD9">
      <w:pPr>
        <w:pStyle w:val="LabStepNumberedLevel2"/>
      </w:pPr>
      <w:r>
        <w:t xml:space="preserve">The </w:t>
      </w:r>
      <w:r w:rsidRPr="00562CD9">
        <w:rPr>
          <w:b/>
          <w:bCs/>
        </w:rPr>
        <w:t>dotnet add package</w:t>
      </w:r>
      <w:r>
        <w:t xml:space="preserve"> command should run without any errors.</w:t>
      </w:r>
    </w:p>
    <w:p w14:paraId="1AE7D6C3" w14:textId="1D17640C" w:rsidR="00E2289C" w:rsidRDefault="0088420F" w:rsidP="00E2289C">
      <w:pPr>
        <w:pStyle w:val="LabStepScreenshotLevel2"/>
      </w:pPr>
      <w:r>
        <w:drawing>
          <wp:inline distT="0" distB="0" distL="0" distR="0" wp14:anchorId="3508B080" wp14:editId="666A1790">
            <wp:extent cx="6353186" cy="1128680"/>
            <wp:effectExtent l="19050" t="19050" r="9525" b="146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1026"/>
                    <a:stretch/>
                  </pic:blipFill>
                  <pic:spPr bwMode="auto">
                    <a:xfrm>
                      <a:off x="0" y="0"/>
                      <a:ext cx="6552605" cy="1164108"/>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168221B" w14:textId="353B2E9E" w:rsidR="00E2289C" w:rsidRDefault="00D36861" w:rsidP="00E2289C">
      <w:pPr>
        <w:pStyle w:val="LabStepNumberedLevel2"/>
      </w:pPr>
      <w:r>
        <w:t xml:space="preserve">After the </w:t>
      </w:r>
      <w:r w:rsidRPr="00562CD9">
        <w:rPr>
          <w:b/>
          <w:bCs/>
        </w:rPr>
        <w:t>dotnet add package</w:t>
      </w:r>
      <w:r>
        <w:t xml:space="preserve"> command has completed, open the project file named </w:t>
      </w:r>
      <w:r w:rsidRPr="00D36861">
        <w:rPr>
          <w:b/>
          <w:bCs/>
        </w:rPr>
        <w:t>PBI-Tool.csproj</w:t>
      </w:r>
      <w:r>
        <w:t>.</w:t>
      </w:r>
    </w:p>
    <w:p w14:paraId="077EA87B" w14:textId="71B05F92" w:rsidR="00274A53" w:rsidRDefault="00274A53" w:rsidP="00E2289C">
      <w:pPr>
        <w:pStyle w:val="LabStepScreenshotLevel2"/>
      </w:pPr>
      <w:r>
        <w:drawing>
          <wp:inline distT="0" distB="0" distL="0" distR="0" wp14:anchorId="51E80D0E" wp14:editId="56D956AF">
            <wp:extent cx="1573060" cy="1633176"/>
            <wp:effectExtent l="19050" t="19050" r="27305"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22" t="775" r="80396" b="15024"/>
                    <a:stretch/>
                  </pic:blipFill>
                  <pic:spPr bwMode="auto">
                    <a:xfrm>
                      <a:off x="0" y="0"/>
                      <a:ext cx="1612295" cy="1673911"/>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4F6452" w14:textId="65237F65" w:rsidR="00274A53" w:rsidRDefault="00D36861" w:rsidP="00274A53">
      <w:pPr>
        <w:pStyle w:val="LabStepNumberedLevel2"/>
      </w:pPr>
      <w:r>
        <w:t xml:space="preserve">You should see that the </w:t>
      </w:r>
      <w:r w:rsidRPr="00D36861">
        <w:rPr>
          <w:b/>
          <w:bCs/>
        </w:rPr>
        <w:t>PBI-Tool.csproj</w:t>
      </w:r>
      <w:r>
        <w:t xml:space="preserve"> file now contains a </w:t>
      </w:r>
      <w:r w:rsidRPr="00D36861">
        <w:rPr>
          <w:b/>
          <w:bCs/>
        </w:rPr>
        <w:t>PackageRefence</w:t>
      </w:r>
      <w:r>
        <w:t xml:space="preserve"> element to track the newly installed package.</w:t>
      </w:r>
    </w:p>
    <w:p w14:paraId="352C1B1B" w14:textId="3100D1D5" w:rsidR="00E2289C" w:rsidRDefault="0088420F" w:rsidP="00E2289C">
      <w:pPr>
        <w:pStyle w:val="LabStepScreenshotLevel2"/>
      </w:pPr>
      <w:r>
        <w:drawing>
          <wp:inline distT="0" distB="0" distL="0" distR="0" wp14:anchorId="0AF08173" wp14:editId="46234AFF">
            <wp:extent cx="5619564" cy="1702544"/>
            <wp:effectExtent l="19050" t="19050" r="19685" b="1206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0660" t="5941"/>
                    <a:stretch/>
                  </pic:blipFill>
                  <pic:spPr bwMode="auto">
                    <a:xfrm>
                      <a:off x="0" y="0"/>
                      <a:ext cx="5723664" cy="1734083"/>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C8D4B0" w14:textId="02E46F43" w:rsidR="0088420F" w:rsidRDefault="0088420F" w:rsidP="0088420F">
      <w:pPr>
        <w:pStyle w:val="LabStepNumberedLevel2"/>
      </w:pPr>
      <w:r>
        <w:t xml:space="preserve">Close </w:t>
      </w:r>
      <w:r w:rsidRPr="0088420F">
        <w:rPr>
          <w:b/>
          <w:bCs/>
        </w:rPr>
        <w:t>PBI-Tool.csproj</w:t>
      </w:r>
      <w:r>
        <w:t xml:space="preserve"> without saving any changes.</w:t>
      </w:r>
    </w:p>
    <w:p w14:paraId="0C5B2FAB" w14:textId="24761C9C" w:rsidR="00562CD9" w:rsidRDefault="00562CD9" w:rsidP="00562CD9">
      <w:pPr>
        <w:pStyle w:val="LabExerciseCallout"/>
      </w:pPr>
      <w:r>
        <w:t xml:space="preserve">Now </w:t>
      </w:r>
      <w:r w:rsidR="00D36861">
        <w:t xml:space="preserve">that </w:t>
      </w:r>
      <w:r>
        <w:t xml:space="preserve">you </w:t>
      </w:r>
      <w:r w:rsidR="00D36861">
        <w:t xml:space="preserve">have added this NuGet package, you </w:t>
      </w:r>
      <w:r>
        <w:t xml:space="preserve">can program against </w:t>
      </w:r>
      <w:r w:rsidR="00D36861">
        <w:t xml:space="preserve">the </w:t>
      </w:r>
      <w:r>
        <w:t xml:space="preserve">AMO </w:t>
      </w:r>
      <w:r w:rsidR="00D36861">
        <w:t xml:space="preserve">library </w:t>
      </w:r>
      <w:r>
        <w:t>which include</w:t>
      </w:r>
      <w:r w:rsidR="00D36861">
        <w:t>s</w:t>
      </w:r>
      <w:r>
        <w:t xml:space="preserve"> the Tabular Object Model</w:t>
      </w:r>
      <w:r w:rsidR="00D36861">
        <w:t>.</w:t>
      </w:r>
    </w:p>
    <w:p w14:paraId="1334EFA6" w14:textId="1745F945" w:rsidR="00E2289C" w:rsidRPr="00581BB2" w:rsidRDefault="00E2289C" w:rsidP="00581BB2">
      <w:pPr>
        <w:pStyle w:val="LabStepNumbered"/>
      </w:pPr>
      <w:r w:rsidRPr="00581BB2">
        <w:lastRenderedPageBreak/>
        <w:t xml:space="preserve">Modify the C# code in </w:t>
      </w:r>
      <w:r w:rsidR="00D36861" w:rsidRPr="006F3AE5">
        <w:rPr>
          <w:b/>
          <w:bCs/>
        </w:rPr>
        <w:t>Program.cs</w:t>
      </w:r>
      <w:r w:rsidRPr="00581BB2">
        <w:t>.</w:t>
      </w:r>
    </w:p>
    <w:p w14:paraId="2953944D" w14:textId="5DA1B9CD" w:rsidR="00E2289C" w:rsidRDefault="00D36861" w:rsidP="00E2289C">
      <w:pPr>
        <w:pStyle w:val="LabStepNumberedLevel2"/>
      </w:pPr>
      <w:r>
        <w:t xml:space="preserve">Open </w:t>
      </w:r>
      <w:r w:rsidRPr="00D36861">
        <w:rPr>
          <w:b/>
          <w:bCs/>
        </w:rPr>
        <w:t>Program.cs</w:t>
      </w:r>
      <w:r w:rsidR="006F3AE5">
        <w:t xml:space="preserve"> and delete all the existing code inside.</w:t>
      </w:r>
    </w:p>
    <w:p w14:paraId="21A794BE" w14:textId="78220BC9" w:rsidR="00D36861" w:rsidRDefault="00341632" w:rsidP="00E2289C">
      <w:pPr>
        <w:pStyle w:val="LabStepNumberedLevel2"/>
      </w:pPr>
      <w:r>
        <w:t xml:space="preserve">Copy and paste the </w:t>
      </w:r>
      <w:r w:rsidR="00D36861">
        <w:t>following code</w:t>
      </w:r>
      <w:r>
        <w:t xml:space="preserve"> in </w:t>
      </w:r>
      <w:r w:rsidRPr="00341632">
        <w:rPr>
          <w:b/>
          <w:bCs/>
        </w:rPr>
        <w:t>Program.cs</w:t>
      </w:r>
      <w:r w:rsidR="00D36861">
        <w:t>.</w:t>
      </w:r>
    </w:p>
    <w:p w14:paraId="681BF1E8" w14:textId="77777777" w:rsidR="007230DA" w:rsidRDefault="007230DA" w:rsidP="007230DA">
      <w:pPr>
        <w:pStyle w:val="LabStepCodeBlockLevel2"/>
      </w:pPr>
      <w:r>
        <w:t>using System;</w:t>
      </w:r>
    </w:p>
    <w:p w14:paraId="131C3636" w14:textId="77777777" w:rsidR="007230DA" w:rsidRDefault="007230DA" w:rsidP="007230DA">
      <w:pPr>
        <w:pStyle w:val="LabStepCodeBlockLevel2"/>
      </w:pPr>
      <w:r>
        <w:t>using Microsoft.AnalysisServices.Tabular;</w:t>
      </w:r>
    </w:p>
    <w:p w14:paraId="3C5882CB" w14:textId="77777777" w:rsidR="007230DA" w:rsidRDefault="007230DA" w:rsidP="007230DA">
      <w:pPr>
        <w:pStyle w:val="LabStepCodeBlockLevel2"/>
      </w:pPr>
      <w:r>
        <w:t xml:space="preserve"> </w:t>
      </w:r>
    </w:p>
    <w:p w14:paraId="2A9E8309" w14:textId="77777777" w:rsidR="007230DA" w:rsidRDefault="007230DA" w:rsidP="007230DA">
      <w:pPr>
        <w:pStyle w:val="LabStepCodeBlockLevel2"/>
      </w:pPr>
      <w:r>
        <w:t>class Program {</w:t>
      </w:r>
    </w:p>
    <w:p w14:paraId="1E15A938" w14:textId="77777777" w:rsidR="007230DA" w:rsidRDefault="007230DA" w:rsidP="007230DA">
      <w:pPr>
        <w:pStyle w:val="LabStepCodeBlockLevel2"/>
      </w:pPr>
    </w:p>
    <w:p w14:paraId="40097E9E" w14:textId="75CEA8ED" w:rsidR="007230DA" w:rsidRDefault="007230DA" w:rsidP="007230DA">
      <w:pPr>
        <w:pStyle w:val="LabStepCodeBlockLevel2"/>
      </w:pPr>
      <w:r>
        <w:t xml:space="preserve">    const string connectString = "localhost:50</w:t>
      </w:r>
      <w:r w:rsidR="0026543C">
        <w:t>000</w:t>
      </w:r>
      <w:r>
        <w:t>";</w:t>
      </w:r>
      <w:r w:rsidR="0026543C">
        <w:t xml:space="preserve"> </w:t>
      </w:r>
      <w:r w:rsidR="0026543C" w:rsidRPr="0026543C">
        <w:rPr>
          <w:color w:val="4F6228" w:themeColor="accent3" w:themeShade="80"/>
        </w:rPr>
        <w:t xml:space="preserve">// update </w:t>
      </w:r>
      <w:r w:rsidR="000362A0">
        <w:rPr>
          <w:color w:val="4F6228" w:themeColor="accent3" w:themeShade="80"/>
        </w:rPr>
        <w:t>with</w:t>
      </w:r>
      <w:r w:rsidR="0026543C" w:rsidRPr="0026543C">
        <w:rPr>
          <w:color w:val="4F6228" w:themeColor="accent3" w:themeShade="80"/>
        </w:rPr>
        <w:t xml:space="preserve"> port number on your machine</w:t>
      </w:r>
    </w:p>
    <w:p w14:paraId="474B52DB" w14:textId="77777777" w:rsidR="007230DA" w:rsidRDefault="007230DA" w:rsidP="007230DA">
      <w:pPr>
        <w:pStyle w:val="LabStepCodeBlockLevel2"/>
      </w:pPr>
    </w:p>
    <w:p w14:paraId="2FB68522" w14:textId="77777777" w:rsidR="007230DA" w:rsidRDefault="007230DA" w:rsidP="007230DA">
      <w:pPr>
        <w:pStyle w:val="LabStepCodeBlockLevel2"/>
      </w:pPr>
      <w:r>
        <w:t xml:space="preserve">    static void Main(string[] args) {</w:t>
      </w:r>
    </w:p>
    <w:p w14:paraId="081E4092" w14:textId="77777777" w:rsidR="007230DA" w:rsidRDefault="007230DA" w:rsidP="007230DA">
      <w:pPr>
        <w:pStyle w:val="LabStepCodeBlockLevel2"/>
      </w:pPr>
      <w:r>
        <w:t xml:space="preserve">        </w:t>
      </w:r>
    </w:p>
    <w:p w14:paraId="0B9FE501" w14:textId="77777777" w:rsidR="007230DA" w:rsidRDefault="007230DA" w:rsidP="007230DA">
      <w:pPr>
        <w:pStyle w:val="LabStepCodeBlockLevel2"/>
      </w:pPr>
      <w:r>
        <w:t xml:space="preserve">        Server server = new Server();</w:t>
      </w:r>
    </w:p>
    <w:p w14:paraId="1021012D" w14:textId="77777777" w:rsidR="007230DA" w:rsidRDefault="007230DA" w:rsidP="007230DA">
      <w:pPr>
        <w:pStyle w:val="LabStepCodeBlockLevel2"/>
      </w:pPr>
      <w:r>
        <w:t xml:space="preserve">        server.Connect(connectString);</w:t>
      </w:r>
    </w:p>
    <w:p w14:paraId="5D36DC75" w14:textId="77777777" w:rsidR="007230DA" w:rsidRDefault="007230DA" w:rsidP="007230DA">
      <w:pPr>
        <w:pStyle w:val="LabStepCodeBlockLevel2"/>
      </w:pPr>
      <w:r>
        <w:t xml:space="preserve">        </w:t>
      </w:r>
    </w:p>
    <w:p w14:paraId="1CB46ECA" w14:textId="126B3E55" w:rsidR="007230DA" w:rsidRDefault="007230DA" w:rsidP="007230DA">
      <w:pPr>
        <w:pStyle w:val="LabStepCodeBlockLevel2"/>
      </w:pPr>
      <w:r>
        <w:t xml:space="preserve">        Model model = server.Databases[0].Model;</w:t>
      </w:r>
    </w:p>
    <w:p w14:paraId="510AFFA4" w14:textId="77777777" w:rsidR="007230DA" w:rsidRDefault="007230DA" w:rsidP="007230DA">
      <w:pPr>
        <w:pStyle w:val="LabStepCodeBlockLevel2"/>
      </w:pPr>
      <w:r>
        <w:t xml:space="preserve">        </w:t>
      </w:r>
    </w:p>
    <w:p w14:paraId="2DFE22A0" w14:textId="77777777" w:rsidR="007230DA" w:rsidRDefault="007230DA" w:rsidP="007230DA">
      <w:pPr>
        <w:pStyle w:val="LabStepCodeBlockLevel2"/>
      </w:pPr>
      <w:r>
        <w:t xml:space="preserve">        foreach(Table table in model.Tables) {</w:t>
      </w:r>
    </w:p>
    <w:p w14:paraId="09832B1F" w14:textId="77777777" w:rsidR="007230DA" w:rsidRDefault="007230DA" w:rsidP="007230DA">
      <w:pPr>
        <w:pStyle w:val="LabStepCodeBlockLevel2"/>
      </w:pPr>
      <w:r>
        <w:t xml:space="preserve">            Console.WriteLine($"Table : {table.Name}");</w:t>
      </w:r>
    </w:p>
    <w:p w14:paraId="0819F352" w14:textId="77777777" w:rsidR="007230DA" w:rsidRDefault="007230DA" w:rsidP="007230DA">
      <w:pPr>
        <w:pStyle w:val="LabStepCodeBlockLevel2"/>
      </w:pPr>
      <w:r>
        <w:t xml:space="preserve">        }</w:t>
      </w:r>
    </w:p>
    <w:p w14:paraId="669846F6" w14:textId="77777777" w:rsidR="007230DA" w:rsidRDefault="007230DA" w:rsidP="007230DA">
      <w:pPr>
        <w:pStyle w:val="LabStepCodeBlockLevel2"/>
      </w:pPr>
      <w:r>
        <w:t xml:space="preserve">    }</w:t>
      </w:r>
    </w:p>
    <w:p w14:paraId="436F321C" w14:textId="7AE731B7" w:rsidR="00AB571C" w:rsidRDefault="007230DA" w:rsidP="007230DA">
      <w:pPr>
        <w:pStyle w:val="LabStepCodeBlockLevel2"/>
      </w:pPr>
      <w:r>
        <w:t>}</w:t>
      </w:r>
    </w:p>
    <w:p w14:paraId="31B2C741" w14:textId="04F909EC" w:rsidR="00603D1C" w:rsidRDefault="00D36861" w:rsidP="00603D1C">
      <w:pPr>
        <w:pStyle w:val="LabStepNumberedLevel2"/>
      </w:pPr>
      <w:r>
        <w:t xml:space="preserve">The </w:t>
      </w:r>
      <w:r w:rsidRPr="00D36861">
        <w:rPr>
          <w:b/>
          <w:bCs/>
        </w:rPr>
        <w:t>Program.cs</w:t>
      </w:r>
      <w:r>
        <w:t xml:space="preserve"> file in your project should now match the following screenshot.</w:t>
      </w:r>
    </w:p>
    <w:p w14:paraId="1F6DF332" w14:textId="6C497050" w:rsidR="00603D1C" w:rsidRDefault="0088420F" w:rsidP="00603D1C">
      <w:pPr>
        <w:pStyle w:val="LabStepScreenshotLevel2"/>
      </w:pPr>
      <w:r>
        <w:drawing>
          <wp:inline distT="0" distB="0" distL="0" distR="0" wp14:anchorId="347813FD" wp14:editId="1824A5EF">
            <wp:extent cx="3525038" cy="1370848"/>
            <wp:effectExtent l="19050" t="19050" r="18415" b="203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54729" cy="1382394"/>
                    </a:xfrm>
                    <a:prstGeom prst="rect">
                      <a:avLst/>
                    </a:prstGeom>
                    <a:noFill/>
                    <a:ln>
                      <a:solidFill>
                        <a:schemeClr val="tx1">
                          <a:lumMod val="50000"/>
                          <a:lumOff val="50000"/>
                        </a:schemeClr>
                      </a:solidFill>
                    </a:ln>
                  </pic:spPr>
                </pic:pic>
              </a:graphicData>
            </a:graphic>
          </wp:inline>
        </w:drawing>
      </w:r>
    </w:p>
    <w:p w14:paraId="5866A180" w14:textId="5B348CE7" w:rsidR="00D36861" w:rsidRDefault="00D36861" w:rsidP="00D36861">
      <w:pPr>
        <w:pStyle w:val="LabExerciseCallout"/>
      </w:pPr>
      <w:r>
        <w:t xml:space="preserve">There is one more important thing you need to do before you can run this program. You must determine the port number that Power BI Desktop is using to run the project you opened named </w:t>
      </w:r>
      <w:r w:rsidRPr="00D36861">
        <w:rPr>
          <w:b/>
          <w:bCs/>
        </w:rPr>
        <w:t>Wingtip Sales</w:t>
      </w:r>
      <w:r w:rsidR="00341632">
        <w:rPr>
          <w:b/>
          <w:bCs/>
        </w:rPr>
        <w:t xml:space="preserve"> Model</w:t>
      </w:r>
      <w:r w:rsidRPr="00D36861">
        <w:rPr>
          <w:b/>
          <w:bCs/>
        </w:rPr>
        <w:t>.pbix</w:t>
      </w:r>
      <w:r>
        <w:t xml:space="preserve">. The issue is that Power BI Desktop selects a random port number whenever you open a PBIX project file. Once you determine what the port number is on your </w:t>
      </w:r>
      <w:r w:rsidR="00341632">
        <w:t>PC</w:t>
      </w:r>
      <w:r>
        <w:t xml:space="preserve">, you can use </w:t>
      </w:r>
      <w:r w:rsidR="00341632">
        <w:t xml:space="preserve">that port number </w:t>
      </w:r>
      <w:r>
        <w:t xml:space="preserve">to modify the </w:t>
      </w:r>
      <w:r w:rsidRPr="00D36861">
        <w:rPr>
          <w:b/>
          <w:bCs/>
        </w:rPr>
        <w:t>connectString</w:t>
      </w:r>
      <w:r>
        <w:t xml:space="preserve"> which will allow you to connect to the data model of </w:t>
      </w:r>
      <w:r w:rsidRPr="00D36861">
        <w:rPr>
          <w:b/>
          <w:bCs/>
        </w:rPr>
        <w:t>Wingtip Sales</w:t>
      </w:r>
      <w:r w:rsidR="00341632">
        <w:rPr>
          <w:b/>
          <w:bCs/>
        </w:rPr>
        <w:t xml:space="preserve"> Model</w:t>
      </w:r>
      <w:r w:rsidRPr="00D36861">
        <w:rPr>
          <w:b/>
          <w:bCs/>
        </w:rPr>
        <w:t>.pbix</w:t>
      </w:r>
      <w:r>
        <w:t>.</w:t>
      </w:r>
    </w:p>
    <w:p w14:paraId="016F48F6" w14:textId="0DD7B3A9" w:rsidR="00E2289C" w:rsidRPr="00581BB2" w:rsidRDefault="00967A0A" w:rsidP="00581BB2">
      <w:pPr>
        <w:pStyle w:val="LabStepNumbered"/>
      </w:pPr>
      <w:r w:rsidRPr="00581BB2">
        <w:t>Determine the port number used by Power BI Desktop using command-line instructions.</w:t>
      </w:r>
    </w:p>
    <w:p w14:paraId="0ACB1F32" w14:textId="5C082753" w:rsidR="0026543C" w:rsidRDefault="00967A0A" w:rsidP="0026543C">
      <w:pPr>
        <w:pStyle w:val="LabStepNumberedLevel2"/>
      </w:pPr>
      <w:r>
        <w:t xml:space="preserve">Return the Terminal console. Type in and execute the following </w:t>
      </w:r>
      <w:r w:rsidRPr="00967A0A">
        <w:rPr>
          <w:b/>
          <w:bCs/>
        </w:rPr>
        <w:t>TASKLIST</w:t>
      </w:r>
      <w:r>
        <w:t xml:space="preserve"> command.</w:t>
      </w:r>
    </w:p>
    <w:p w14:paraId="1F3C8F5F" w14:textId="6F8F51DB" w:rsidR="007230DA" w:rsidRDefault="0026543C" w:rsidP="0026543C">
      <w:pPr>
        <w:pStyle w:val="LabStepCodeBlockLevel2"/>
      </w:pPr>
      <w:r w:rsidRPr="0026543C">
        <w:t>TASKLIST /FI “imagename eq msmdsrv.exe” /FI “sessionname eq console”</w:t>
      </w:r>
    </w:p>
    <w:p w14:paraId="68441E9D" w14:textId="060A6A34" w:rsidR="0026543C" w:rsidRDefault="00967A0A" w:rsidP="0026543C">
      <w:pPr>
        <w:pStyle w:val="LabStepNumberedLevel2"/>
      </w:pPr>
      <w:r>
        <w:t xml:space="preserve">When you run the </w:t>
      </w:r>
      <w:r w:rsidRPr="00967A0A">
        <w:rPr>
          <w:b/>
          <w:bCs/>
        </w:rPr>
        <w:t>TASKLIST</w:t>
      </w:r>
      <w:r>
        <w:t xml:space="preserve"> command, it displays its output in a table format</w:t>
      </w:r>
    </w:p>
    <w:p w14:paraId="3AF832E0" w14:textId="57B71E18" w:rsidR="0026543C" w:rsidRDefault="0088420F" w:rsidP="0026543C">
      <w:pPr>
        <w:pStyle w:val="LabStepScreenshotLevel2"/>
      </w:pPr>
      <w:r>
        <w:drawing>
          <wp:inline distT="0" distB="0" distL="0" distR="0" wp14:anchorId="55225DD1" wp14:editId="4693909D">
            <wp:extent cx="3579904" cy="680939"/>
            <wp:effectExtent l="19050" t="19050" r="20955" b="2413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73272" cy="755762"/>
                    </a:xfrm>
                    <a:prstGeom prst="rect">
                      <a:avLst/>
                    </a:prstGeom>
                    <a:noFill/>
                    <a:ln>
                      <a:solidFill>
                        <a:schemeClr val="tx1">
                          <a:lumMod val="50000"/>
                          <a:lumOff val="50000"/>
                        </a:schemeClr>
                      </a:solidFill>
                    </a:ln>
                  </pic:spPr>
                </pic:pic>
              </a:graphicData>
            </a:graphic>
          </wp:inline>
        </w:drawing>
      </w:r>
    </w:p>
    <w:p w14:paraId="270A6466" w14:textId="410C3E85" w:rsidR="00B7240F" w:rsidRDefault="00967A0A" w:rsidP="00B7240F">
      <w:pPr>
        <w:pStyle w:val="LabStepNumberedLevel2"/>
      </w:pPr>
      <w:r>
        <w:t xml:space="preserve">Determine the </w:t>
      </w:r>
      <w:r w:rsidR="00660D58">
        <w:t>P</w:t>
      </w:r>
      <w:r>
        <w:t>ID (i.e. P</w:t>
      </w:r>
      <w:r w:rsidR="00660D58">
        <w:t xml:space="preserve">rocess </w:t>
      </w:r>
      <w:r>
        <w:t xml:space="preserve">ID) for the image named </w:t>
      </w:r>
      <w:r w:rsidRPr="00967A0A">
        <w:rPr>
          <w:b/>
          <w:bCs/>
        </w:rPr>
        <w:t>msdsrv.exe</w:t>
      </w:r>
      <w:r>
        <w:t xml:space="preserve">. </w:t>
      </w:r>
    </w:p>
    <w:p w14:paraId="1851A518" w14:textId="1A3E601A" w:rsidR="0088420F" w:rsidRDefault="0088420F" w:rsidP="0026543C">
      <w:pPr>
        <w:pStyle w:val="LabStepScreenshotLevel2"/>
      </w:pPr>
      <w:r>
        <w:drawing>
          <wp:inline distT="0" distB="0" distL="0" distR="0" wp14:anchorId="696869D3" wp14:editId="043B2194">
            <wp:extent cx="4666462" cy="524977"/>
            <wp:effectExtent l="19050" t="19050" r="20320" b="279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2192" cy="539122"/>
                    </a:xfrm>
                    <a:prstGeom prst="rect">
                      <a:avLst/>
                    </a:prstGeom>
                    <a:noFill/>
                    <a:ln>
                      <a:solidFill>
                        <a:schemeClr val="tx1">
                          <a:lumMod val="50000"/>
                          <a:lumOff val="50000"/>
                        </a:schemeClr>
                      </a:solidFill>
                    </a:ln>
                  </pic:spPr>
                </pic:pic>
              </a:graphicData>
            </a:graphic>
          </wp:inline>
        </w:drawing>
      </w:r>
    </w:p>
    <w:p w14:paraId="65F981D3" w14:textId="5222DAC8" w:rsidR="00274A53" w:rsidRDefault="00274A53" w:rsidP="00274A53">
      <w:pPr>
        <w:pStyle w:val="LabExerciseCallout"/>
      </w:pPr>
      <w:r>
        <w:t>You're half way there</w:t>
      </w:r>
      <w:r w:rsidR="00967A0A">
        <w:t xml:space="preserve"> at this point</w:t>
      </w:r>
      <w:r>
        <w:t xml:space="preserve">. Now </w:t>
      </w:r>
      <w:r w:rsidR="00341632">
        <w:t xml:space="preserve">that </w:t>
      </w:r>
      <w:r>
        <w:t xml:space="preserve">you have </w:t>
      </w:r>
      <w:r w:rsidR="00341632">
        <w:t xml:space="preserve">found </w:t>
      </w:r>
      <w:r>
        <w:t>the process ID (PID)</w:t>
      </w:r>
      <w:r w:rsidR="00967A0A">
        <w:t xml:space="preserve">, you will use that </w:t>
      </w:r>
      <w:r>
        <w:t>to find the port number.</w:t>
      </w:r>
    </w:p>
    <w:p w14:paraId="284EE0A7" w14:textId="1BEFEB72" w:rsidR="0026543C" w:rsidRDefault="00660D58" w:rsidP="0026543C">
      <w:pPr>
        <w:pStyle w:val="LabStepNumberedLevel2"/>
      </w:pPr>
      <w:r>
        <w:lastRenderedPageBreak/>
        <w:t xml:space="preserve">Type in the following </w:t>
      </w:r>
      <w:r w:rsidRPr="00660D58">
        <w:rPr>
          <w:b/>
          <w:bCs/>
        </w:rPr>
        <w:t>netstat</w:t>
      </w:r>
      <w:r>
        <w:t xml:space="preserve"> command and replace the PID in quotes with the one you discovered on your computer.</w:t>
      </w:r>
    </w:p>
    <w:p w14:paraId="56D53AB1" w14:textId="4C778D3A" w:rsidR="0026543C" w:rsidRDefault="0026543C" w:rsidP="0025383D">
      <w:pPr>
        <w:pStyle w:val="LabStepCodeBlockLevel2"/>
        <w:pBdr>
          <w:bottom w:val="single" w:sz="2" w:space="0" w:color="C0C0C0"/>
        </w:pBdr>
      </w:pPr>
      <w:r w:rsidRPr="0026543C">
        <w:t>netstat /ano | findstr "41612"</w:t>
      </w:r>
    </w:p>
    <w:p w14:paraId="5A095D51" w14:textId="153794BD" w:rsidR="0026543C" w:rsidRDefault="00660D58" w:rsidP="0026543C">
      <w:pPr>
        <w:pStyle w:val="LabStepNumberedLevel2"/>
      </w:pPr>
      <w:r>
        <w:t xml:space="preserve">Execute the </w:t>
      </w:r>
      <w:r w:rsidRPr="00660D58">
        <w:rPr>
          <w:b/>
          <w:bCs/>
        </w:rPr>
        <w:t>netstat</w:t>
      </w:r>
      <w:r>
        <w:t xml:space="preserve"> command and examine its output.</w:t>
      </w:r>
    </w:p>
    <w:p w14:paraId="39EC22AD" w14:textId="28A8CC86" w:rsidR="0026543C" w:rsidRDefault="0025383D" w:rsidP="00603D1C">
      <w:pPr>
        <w:pStyle w:val="LabStepScreenshotLevel2"/>
      </w:pPr>
      <w:r>
        <w:drawing>
          <wp:inline distT="0" distB="0" distL="0" distR="0" wp14:anchorId="372B92D2" wp14:editId="08A4F051">
            <wp:extent cx="4660156" cy="1083395"/>
            <wp:effectExtent l="19050" t="19050" r="26670" b="215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43">
                      <a:extLst>
                        <a:ext uri="{28A0092B-C50C-407E-A947-70E740481C1C}">
                          <a14:useLocalDpi xmlns:a14="http://schemas.microsoft.com/office/drawing/2010/main" val="0"/>
                        </a:ext>
                      </a:extLst>
                    </a:blip>
                    <a:srcRect/>
                    <a:stretch/>
                  </pic:blipFill>
                  <pic:spPr bwMode="auto">
                    <a:xfrm>
                      <a:off x="0" y="0"/>
                      <a:ext cx="4741079" cy="1102208"/>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C386D9" w14:textId="0C3BFDB2" w:rsidR="0026543C" w:rsidRDefault="00660D58" w:rsidP="0026543C">
      <w:pPr>
        <w:pStyle w:val="LabStepNumberedLevel2"/>
      </w:pPr>
      <w:r>
        <w:t>You should be able to discover the port being used by Power BI Desktop as shown in the following screenshot.</w:t>
      </w:r>
    </w:p>
    <w:p w14:paraId="248DDAC7" w14:textId="0FCF5D4C" w:rsidR="0025383D" w:rsidRDefault="0025383D" w:rsidP="0025383D">
      <w:pPr>
        <w:pStyle w:val="LabStepScreenshotLevel2"/>
      </w:pPr>
      <w:r>
        <w:drawing>
          <wp:inline distT="0" distB="0" distL="0" distR="0" wp14:anchorId="4BEC7764" wp14:editId="4F843C5B">
            <wp:extent cx="4262864" cy="602008"/>
            <wp:effectExtent l="19050" t="19050" r="23495" b="266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6716" cy="622323"/>
                    </a:xfrm>
                    <a:prstGeom prst="rect">
                      <a:avLst/>
                    </a:prstGeom>
                    <a:noFill/>
                    <a:ln>
                      <a:solidFill>
                        <a:schemeClr val="tx1">
                          <a:lumMod val="50000"/>
                          <a:lumOff val="50000"/>
                        </a:schemeClr>
                      </a:solidFill>
                    </a:ln>
                  </pic:spPr>
                </pic:pic>
              </a:graphicData>
            </a:graphic>
          </wp:inline>
        </w:drawing>
      </w:r>
    </w:p>
    <w:p w14:paraId="213AEABA" w14:textId="42C711EF" w:rsidR="00660D58" w:rsidRDefault="00660D58" w:rsidP="00660D58">
      <w:pPr>
        <w:pStyle w:val="LabExerciseCallout"/>
      </w:pPr>
      <w:r>
        <w:t xml:space="preserve">Using the </w:t>
      </w:r>
      <w:r w:rsidRPr="00660D58">
        <w:rPr>
          <w:b/>
          <w:bCs/>
        </w:rPr>
        <w:t>TASKLIST</w:t>
      </w:r>
      <w:r>
        <w:t xml:space="preserve"> command and the </w:t>
      </w:r>
      <w:r w:rsidRPr="00660D58">
        <w:rPr>
          <w:b/>
          <w:bCs/>
        </w:rPr>
        <w:t>netstat</w:t>
      </w:r>
      <w:r>
        <w:t xml:space="preserve"> command is just one way to determine the Power BI Desktop port number. You can also find the current port number using tools such as DAX Studio and the Tabular Editor. Check out </w:t>
      </w:r>
      <w:hyperlink r:id="rId45" w:history="1">
        <w:r w:rsidRPr="00660D58">
          <w:rPr>
            <w:rStyle w:val="Hyperlink"/>
          </w:rPr>
          <w:t>this blog post</w:t>
        </w:r>
      </w:hyperlink>
      <w:r>
        <w:t xml:space="preserve"> to learn more.</w:t>
      </w:r>
    </w:p>
    <w:p w14:paraId="1E978A2B" w14:textId="57ACFC49" w:rsidR="0025383D" w:rsidRPr="00581BB2" w:rsidRDefault="008E161F" w:rsidP="00581BB2">
      <w:pPr>
        <w:pStyle w:val="LabStepNumbered"/>
      </w:pPr>
      <w:r w:rsidRPr="00581BB2">
        <w:t>Run the program and connect to Power BI Desktop.</w:t>
      </w:r>
    </w:p>
    <w:p w14:paraId="22575875" w14:textId="5BDD6F9D" w:rsidR="008E161F" w:rsidRDefault="008E161F" w:rsidP="008E161F">
      <w:pPr>
        <w:pStyle w:val="LabStepNumberedLevel2"/>
      </w:pPr>
      <w:r>
        <w:t xml:space="preserve">Open </w:t>
      </w:r>
      <w:r w:rsidRPr="008E161F">
        <w:rPr>
          <w:b/>
          <w:bCs/>
        </w:rPr>
        <w:t>Program.cs</w:t>
      </w:r>
      <w:r>
        <w:t xml:space="preserve"> and update the </w:t>
      </w:r>
      <w:r w:rsidRPr="008E161F">
        <w:rPr>
          <w:b/>
          <w:bCs/>
        </w:rPr>
        <w:t>connectString</w:t>
      </w:r>
      <w:r>
        <w:t xml:space="preserve"> constant with the correct port number for your computer.</w:t>
      </w:r>
    </w:p>
    <w:p w14:paraId="57765EEE" w14:textId="140CADCA" w:rsidR="007230DA" w:rsidRDefault="00274A53" w:rsidP="00603D1C">
      <w:pPr>
        <w:pStyle w:val="LabStepScreenshotLevel2"/>
      </w:pPr>
      <w:r>
        <w:drawing>
          <wp:inline distT="0" distB="0" distL="0" distR="0" wp14:anchorId="56610078" wp14:editId="54425983">
            <wp:extent cx="3178197" cy="1986373"/>
            <wp:effectExtent l="19050" t="19050" r="2222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90503" cy="1994064"/>
                    </a:xfrm>
                    <a:prstGeom prst="rect">
                      <a:avLst/>
                    </a:prstGeom>
                    <a:noFill/>
                    <a:ln>
                      <a:solidFill>
                        <a:schemeClr val="tx1">
                          <a:lumMod val="50000"/>
                          <a:lumOff val="50000"/>
                        </a:schemeClr>
                      </a:solidFill>
                    </a:ln>
                  </pic:spPr>
                </pic:pic>
              </a:graphicData>
            </a:graphic>
          </wp:inline>
        </w:drawing>
      </w:r>
    </w:p>
    <w:p w14:paraId="208525F7" w14:textId="77777777" w:rsidR="008E161F" w:rsidRDefault="008E161F" w:rsidP="008E161F">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4A66C214" w14:textId="7000A86D" w:rsidR="00603D1C" w:rsidRDefault="008E161F" w:rsidP="00603D1C">
      <w:pPr>
        <w:pStyle w:val="LabStepNumberedLevel2"/>
      </w:pPr>
      <w:r>
        <w:t>When the program runs, it enumerates through the tables in the data model and displays their names in the Debug Console</w:t>
      </w:r>
    </w:p>
    <w:p w14:paraId="1C98E925" w14:textId="42FAD45F" w:rsidR="00603D1C" w:rsidRDefault="00147459" w:rsidP="00603D1C">
      <w:pPr>
        <w:pStyle w:val="LabStepScreenshotLevel2"/>
      </w:pPr>
      <w:r>
        <w:drawing>
          <wp:inline distT="0" distB="0" distL="0" distR="0" wp14:anchorId="580E7F07" wp14:editId="15B189C3">
            <wp:extent cx="4275216" cy="1425072"/>
            <wp:effectExtent l="19050" t="19050" r="1143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07593" cy="1435864"/>
                    </a:xfrm>
                    <a:prstGeom prst="rect">
                      <a:avLst/>
                    </a:prstGeom>
                    <a:noFill/>
                    <a:ln>
                      <a:solidFill>
                        <a:schemeClr val="tx1">
                          <a:lumMod val="50000"/>
                          <a:lumOff val="50000"/>
                        </a:schemeClr>
                      </a:solidFill>
                    </a:ln>
                  </pic:spPr>
                </pic:pic>
              </a:graphicData>
            </a:graphic>
          </wp:inline>
        </w:drawing>
      </w:r>
    </w:p>
    <w:p w14:paraId="5BB26054" w14:textId="4D7A7A54" w:rsidR="006F5BB2" w:rsidRDefault="006F5BB2" w:rsidP="006F5BB2">
      <w:pPr>
        <w:pStyle w:val="LabExerciseCallout"/>
      </w:pPr>
      <w:r>
        <w:t xml:space="preserve">Congratulations. You can now say you </w:t>
      </w:r>
      <w:r w:rsidR="008E161F">
        <w:t xml:space="preserve">that </w:t>
      </w:r>
      <w:r>
        <w:t xml:space="preserve">have programmed </w:t>
      </w:r>
      <w:r w:rsidR="008E161F">
        <w:t xml:space="preserve">using </w:t>
      </w:r>
      <w:r>
        <w:t xml:space="preserve">the </w:t>
      </w:r>
      <w:r w:rsidRPr="00341632">
        <w:rPr>
          <w:b/>
          <w:bCs/>
          <w:i/>
          <w:iCs/>
        </w:rPr>
        <w:t>Tabular Object Model</w:t>
      </w:r>
      <w:r>
        <w:t>. Your friends will be so jealous</w:t>
      </w:r>
      <w:r w:rsidR="008E161F">
        <w:t>!</w:t>
      </w:r>
    </w:p>
    <w:p w14:paraId="59EFBB36" w14:textId="1D3EC578" w:rsidR="00603D1C" w:rsidRPr="00581BB2" w:rsidRDefault="008E161F" w:rsidP="00581BB2">
      <w:pPr>
        <w:pStyle w:val="LabStepNumbered"/>
      </w:pPr>
      <w:r w:rsidRPr="00581BB2">
        <w:lastRenderedPageBreak/>
        <w:t xml:space="preserve">Write code to add a new measure to the </w:t>
      </w:r>
      <w:r w:rsidRPr="00341632">
        <w:rPr>
          <w:b/>
          <w:bCs/>
        </w:rPr>
        <w:t>Sales</w:t>
      </w:r>
      <w:r w:rsidRPr="00581BB2">
        <w:t xml:space="preserve"> table.</w:t>
      </w:r>
    </w:p>
    <w:p w14:paraId="276D02DB" w14:textId="18A8AC1C" w:rsidR="00603D1C" w:rsidRDefault="008E161F" w:rsidP="00603D1C">
      <w:pPr>
        <w:pStyle w:val="LabStepNumberedLevel2"/>
      </w:pPr>
      <w:r>
        <w:t xml:space="preserve">In </w:t>
      </w:r>
      <w:r w:rsidRPr="008E161F">
        <w:rPr>
          <w:b/>
          <w:bCs/>
        </w:rPr>
        <w:t>Program.cs</w:t>
      </w:r>
      <w:r>
        <w:t xml:space="preserve">, comment out the lines of code for the </w:t>
      </w:r>
      <w:r w:rsidRPr="008E161F">
        <w:rPr>
          <w:b/>
          <w:bCs/>
        </w:rPr>
        <w:t>foreach</w:t>
      </w:r>
      <w:r>
        <w:t xml:space="preserve"> loop and place the cursor below to add more code.</w:t>
      </w:r>
    </w:p>
    <w:p w14:paraId="2280BC2E" w14:textId="701E8C68" w:rsidR="006F5BB2" w:rsidRDefault="006F5BB2" w:rsidP="006F5BB2">
      <w:pPr>
        <w:pStyle w:val="LabStepScreenshotLevel2"/>
      </w:pPr>
      <w:r>
        <w:drawing>
          <wp:inline distT="0" distB="0" distL="0" distR="0" wp14:anchorId="75611106" wp14:editId="231390BE">
            <wp:extent cx="1696238" cy="842803"/>
            <wp:effectExtent l="19050" t="19050" r="1841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61564" cy="875261"/>
                    </a:xfrm>
                    <a:prstGeom prst="rect">
                      <a:avLst/>
                    </a:prstGeom>
                    <a:noFill/>
                    <a:ln>
                      <a:solidFill>
                        <a:schemeClr val="tx1">
                          <a:lumMod val="50000"/>
                          <a:lumOff val="50000"/>
                        </a:schemeClr>
                      </a:solidFill>
                    </a:ln>
                  </pic:spPr>
                </pic:pic>
              </a:graphicData>
            </a:graphic>
          </wp:inline>
        </w:drawing>
      </w:r>
    </w:p>
    <w:p w14:paraId="4414F14B" w14:textId="362E8B05" w:rsidR="006F5BB2" w:rsidRDefault="008E161F" w:rsidP="00603D1C">
      <w:pPr>
        <w:pStyle w:val="LabStepNumberedLevel2"/>
      </w:pPr>
      <w:r>
        <w:t xml:space="preserve">Add the following code at the end of the </w:t>
      </w:r>
      <w:r w:rsidRPr="008E161F">
        <w:rPr>
          <w:b/>
          <w:bCs/>
        </w:rPr>
        <w:t>Main</w:t>
      </w:r>
      <w:r>
        <w:t xml:space="preserve"> function.</w:t>
      </w:r>
    </w:p>
    <w:p w14:paraId="731CF4B6" w14:textId="77777777" w:rsidR="00603D1C" w:rsidRDefault="00603D1C" w:rsidP="00603D1C">
      <w:pPr>
        <w:pStyle w:val="LabStepCodeBlockLevel2"/>
      </w:pPr>
      <w:r>
        <w:t>Table table = model.Tables["Sales"];</w:t>
      </w:r>
    </w:p>
    <w:p w14:paraId="38E4CCB9" w14:textId="77777777" w:rsidR="00603D1C" w:rsidRDefault="00603D1C" w:rsidP="00603D1C">
      <w:pPr>
        <w:pStyle w:val="LabStepCodeBlockLevel2"/>
      </w:pPr>
    </w:p>
    <w:p w14:paraId="3C8EB08C" w14:textId="77777777" w:rsidR="00603D1C" w:rsidRDefault="00603D1C" w:rsidP="00603D1C">
      <w:pPr>
        <w:pStyle w:val="LabStepCodeBlockLevel2"/>
      </w:pPr>
      <w:r>
        <w:t>if (table.Measures.ContainsName("VS Code Measure")) {</w:t>
      </w:r>
    </w:p>
    <w:p w14:paraId="4917AE72" w14:textId="77777777" w:rsidR="00603D1C" w:rsidRDefault="00603D1C" w:rsidP="00603D1C">
      <w:pPr>
        <w:pStyle w:val="LabStepCodeBlockLevel2"/>
      </w:pPr>
      <w:r>
        <w:t xml:space="preserve">    Measure measure = table.Measures["VS Code Measure"];</w:t>
      </w:r>
    </w:p>
    <w:p w14:paraId="2C8C1F1C" w14:textId="77777777" w:rsidR="00603D1C" w:rsidRDefault="00603D1C" w:rsidP="00603D1C">
      <w:pPr>
        <w:pStyle w:val="LabStepCodeBlockLevel2"/>
      </w:pPr>
      <w:r>
        <w:t xml:space="preserve">    measure.Expression = "\"Hello Again World\"";</w:t>
      </w:r>
    </w:p>
    <w:p w14:paraId="16924AE5" w14:textId="77777777" w:rsidR="00603D1C" w:rsidRDefault="00603D1C" w:rsidP="00603D1C">
      <w:pPr>
        <w:pStyle w:val="LabStepCodeBlockLevel2"/>
      </w:pPr>
      <w:r>
        <w:t>}</w:t>
      </w:r>
    </w:p>
    <w:p w14:paraId="054FDEE1" w14:textId="77777777" w:rsidR="00603D1C" w:rsidRDefault="00603D1C" w:rsidP="00603D1C">
      <w:pPr>
        <w:pStyle w:val="LabStepCodeBlockLevel2"/>
      </w:pPr>
      <w:r>
        <w:t>else {</w:t>
      </w:r>
    </w:p>
    <w:p w14:paraId="64260D3E" w14:textId="77777777" w:rsidR="00603D1C" w:rsidRDefault="00603D1C" w:rsidP="00603D1C">
      <w:pPr>
        <w:pStyle w:val="LabStepCodeBlockLevel2"/>
      </w:pPr>
      <w:r>
        <w:t xml:space="preserve">    Measure measure = new Measure() {</w:t>
      </w:r>
    </w:p>
    <w:p w14:paraId="22D6E382" w14:textId="77777777" w:rsidR="00603D1C" w:rsidRDefault="00603D1C" w:rsidP="00603D1C">
      <w:pPr>
        <w:pStyle w:val="LabStepCodeBlockLevel2"/>
      </w:pPr>
      <w:r>
        <w:t xml:space="preserve">        Name = "VS Code Measure",</w:t>
      </w:r>
    </w:p>
    <w:p w14:paraId="28E2BFDB" w14:textId="77777777" w:rsidR="00603D1C" w:rsidRDefault="00603D1C" w:rsidP="00603D1C">
      <w:pPr>
        <w:pStyle w:val="LabStepCodeBlockLevel2"/>
      </w:pPr>
      <w:r>
        <w:t xml:space="preserve">        Expression = "\"Hello World\""</w:t>
      </w:r>
    </w:p>
    <w:p w14:paraId="1DE6EEEE" w14:textId="77777777" w:rsidR="00603D1C" w:rsidRDefault="00603D1C" w:rsidP="00603D1C">
      <w:pPr>
        <w:pStyle w:val="LabStepCodeBlockLevel2"/>
      </w:pPr>
      <w:r>
        <w:t xml:space="preserve">    };</w:t>
      </w:r>
    </w:p>
    <w:p w14:paraId="3F68E70B" w14:textId="77777777" w:rsidR="00603D1C" w:rsidRDefault="00603D1C" w:rsidP="00603D1C">
      <w:pPr>
        <w:pStyle w:val="LabStepCodeBlockLevel2"/>
      </w:pPr>
      <w:r>
        <w:t xml:space="preserve">    table.Measures.Add(measure);</w:t>
      </w:r>
    </w:p>
    <w:p w14:paraId="36746EE2" w14:textId="77777777" w:rsidR="00603D1C" w:rsidRDefault="00603D1C" w:rsidP="00603D1C">
      <w:pPr>
        <w:pStyle w:val="LabStepCodeBlockLevel2"/>
      </w:pPr>
      <w:r>
        <w:t>}</w:t>
      </w:r>
    </w:p>
    <w:p w14:paraId="2BCE9E6F" w14:textId="77777777" w:rsidR="00603D1C" w:rsidRDefault="00603D1C" w:rsidP="00603D1C">
      <w:pPr>
        <w:pStyle w:val="LabStepCodeBlockLevel2"/>
      </w:pPr>
    </w:p>
    <w:p w14:paraId="328D03F0" w14:textId="30A0C2FF" w:rsidR="00603D1C" w:rsidRDefault="00603D1C" w:rsidP="00603D1C">
      <w:pPr>
        <w:pStyle w:val="LabStepCodeBlockLevel2"/>
      </w:pPr>
      <w:r>
        <w:t>model.SaveChanges();</w:t>
      </w:r>
    </w:p>
    <w:p w14:paraId="218D351A" w14:textId="3CC7A1FA" w:rsidR="008E161F" w:rsidRPr="008E161F" w:rsidRDefault="008E161F" w:rsidP="008E161F">
      <w:pPr>
        <w:pStyle w:val="LabExerciseCallout"/>
      </w:pPr>
      <w:r>
        <w:t xml:space="preserve">The first time you run this code, it will add a new measure to the </w:t>
      </w:r>
      <w:r w:rsidRPr="008E161F">
        <w:rPr>
          <w:b/>
          <w:bCs/>
        </w:rPr>
        <w:t>Sales</w:t>
      </w:r>
      <w:r>
        <w:t xml:space="preserve"> table named </w:t>
      </w:r>
      <w:r w:rsidRPr="008E161F">
        <w:rPr>
          <w:b/>
          <w:bCs/>
        </w:rPr>
        <w:t>VS Code Measure</w:t>
      </w:r>
      <w:r>
        <w:t xml:space="preserve">. The second time you run this code, it will determine that a measure named </w:t>
      </w:r>
      <w:r w:rsidRPr="008E161F">
        <w:rPr>
          <w:b/>
          <w:bCs/>
        </w:rPr>
        <w:t>VS Code Measure</w:t>
      </w:r>
      <w:r>
        <w:t xml:space="preserve"> already exists and it will modify the measure's expression. The main point of this code is to demonstrate that you can use </w:t>
      </w:r>
      <w:r w:rsidR="00D13B9E">
        <w:t xml:space="preserve">TOM </w:t>
      </w:r>
      <w:r>
        <w:t>to create new measure</w:t>
      </w:r>
      <w:r w:rsidR="00D13B9E">
        <w:t>s</w:t>
      </w:r>
      <w:r>
        <w:t xml:space="preserve"> and to modify existing measures.</w:t>
      </w:r>
    </w:p>
    <w:p w14:paraId="16512D27" w14:textId="0CD8F48E" w:rsidR="00603D1C" w:rsidRDefault="00D13B9E" w:rsidP="00603D1C">
      <w:pPr>
        <w:pStyle w:val="LabStepNumberedLevel2"/>
      </w:pPr>
      <w:r>
        <w:t xml:space="preserve">The code at the bottom of the </w:t>
      </w:r>
      <w:r w:rsidRPr="00D13B9E">
        <w:rPr>
          <w:b/>
          <w:bCs/>
        </w:rPr>
        <w:t>Main</w:t>
      </w:r>
      <w:r>
        <w:t xml:space="preserve"> function in </w:t>
      </w:r>
      <w:r w:rsidRPr="00D13B9E">
        <w:rPr>
          <w:b/>
          <w:bCs/>
        </w:rPr>
        <w:t>Program.cs</w:t>
      </w:r>
      <w:r>
        <w:t xml:space="preserve"> should now match the following screenshot.</w:t>
      </w:r>
    </w:p>
    <w:p w14:paraId="7CF67128" w14:textId="09884386" w:rsidR="00603D1C" w:rsidRDefault="00603D1C" w:rsidP="00603D1C">
      <w:pPr>
        <w:pStyle w:val="LabStepScreenshotLevel2"/>
      </w:pPr>
      <w:r>
        <w:drawing>
          <wp:inline distT="0" distB="0" distL="0" distR="0" wp14:anchorId="247A649A" wp14:editId="7D17C6A3">
            <wp:extent cx="2689191" cy="1576420"/>
            <wp:effectExtent l="19050" t="19050" r="16510" b="241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58349" cy="1616961"/>
                    </a:xfrm>
                    <a:prstGeom prst="rect">
                      <a:avLst/>
                    </a:prstGeom>
                    <a:noFill/>
                    <a:ln>
                      <a:solidFill>
                        <a:schemeClr val="tx1">
                          <a:lumMod val="50000"/>
                          <a:lumOff val="50000"/>
                        </a:schemeClr>
                      </a:solidFill>
                    </a:ln>
                  </pic:spPr>
                </pic:pic>
              </a:graphicData>
            </a:graphic>
          </wp:inline>
        </w:drawing>
      </w:r>
    </w:p>
    <w:p w14:paraId="046AF97B" w14:textId="1B4D66FF" w:rsidR="00D13B9E" w:rsidRDefault="00D13B9E" w:rsidP="00D13B9E">
      <w:pPr>
        <w:pStyle w:val="LabStepNumberedLevel2"/>
      </w:pPr>
      <w:r>
        <w:t xml:space="preserve">Save your changes to </w:t>
      </w:r>
      <w:r w:rsidRPr="00D13B9E">
        <w:rPr>
          <w:b/>
          <w:bCs/>
        </w:rPr>
        <w:t>Program.cs</w:t>
      </w:r>
      <w:r>
        <w:t>.</w:t>
      </w:r>
    </w:p>
    <w:p w14:paraId="5EAE4636" w14:textId="4245A22A" w:rsidR="00D13B9E" w:rsidRDefault="00D13B9E" w:rsidP="00D13B9E">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7E4B1642" w14:textId="32981C2E" w:rsidR="00603D1C" w:rsidRDefault="00D13B9E" w:rsidP="00603D1C">
      <w:pPr>
        <w:pStyle w:val="LabStepNumberedLevel2"/>
      </w:pPr>
      <w:r>
        <w:t xml:space="preserve">Return to Power BI Desktop. The </w:t>
      </w:r>
      <w:r w:rsidRPr="00D13B9E">
        <w:rPr>
          <w:b/>
          <w:bCs/>
        </w:rPr>
        <w:t>Sales</w:t>
      </w:r>
      <w:r>
        <w:t xml:space="preserve"> table should contain </w:t>
      </w:r>
      <w:r w:rsidRPr="00D13B9E">
        <w:rPr>
          <w:b/>
          <w:bCs/>
        </w:rPr>
        <w:t>VS Code Measure</w:t>
      </w:r>
      <w:r>
        <w:t>.</w:t>
      </w:r>
    </w:p>
    <w:p w14:paraId="7A39AB96" w14:textId="2D39026F" w:rsidR="00F951C3" w:rsidRDefault="00F951C3" w:rsidP="008419B5">
      <w:pPr>
        <w:pStyle w:val="LabStepScreenshotLevel2"/>
      </w:pPr>
      <w:r>
        <w:drawing>
          <wp:inline distT="0" distB="0" distL="0" distR="0" wp14:anchorId="0C75B634" wp14:editId="317AF201">
            <wp:extent cx="1412459" cy="1534482"/>
            <wp:effectExtent l="19050" t="19050" r="16510"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71902" t="35690" b="-1"/>
                    <a:stretch/>
                  </pic:blipFill>
                  <pic:spPr bwMode="auto">
                    <a:xfrm>
                      <a:off x="0" y="0"/>
                      <a:ext cx="1445605" cy="1570492"/>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F1F22AE" w14:textId="02AE3515" w:rsidR="00F951C3" w:rsidRDefault="000217F7" w:rsidP="00F951C3">
      <w:pPr>
        <w:pStyle w:val="LabStepNumberedLevel2"/>
      </w:pPr>
      <w:r>
        <w:lastRenderedPageBreak/>
        <w:t xml:space="preserve">Inspect the expression for </w:t>
      </w:r>
      <w:r w:rsidRPr="000217F7">
        <w:rPr>
          <w:b/>
          <w:bCs/>
        </w:rPr>
        <w:t>VS Code Measure</w:t>
      </w:r>
      <w:r>
        <w:t>. The should expression should be a simple string "Hello World".</w:t>
      </w:r>
    </w:p>
    <w:p w14:paraId="3F580CBB" w14:textId="639C3211" w:rsidR="008419B5" w:rsidRDefault="00147459" w:rsidP="008419B5">
      <w:pPr>
        <w:pStyle w:val="LabStepScreenshotLevel2"/>
      </w:pPr>
      <w:r>
        <w:drawing>
          <wp:inline distT="0" distB="0" distL="0" distR="0" wp14:anchorId="587810EB" wp14:editId="69DB39D2">
            <wp:extent cx="4011981" cy="1904343"/>
            <wp:effectExtent l="19050" t="19050" r="26670"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63019" cy="1928569"/>
                    </a:xfrm>
                    <a:prstGeom prst="rect">
                      <a:avLst/>
                    </a:prstGeom>
                    <a:noFill/>
                    <a:ln>
                      <a:solidFill>
                        <a:schemeClr val="tx1">
                          <a:lumMod val="50000"/>
                          <a:lumOff val="50000"/>
                        </a:schemeClr>
                      </a:solidFill>
                    </a:ln>
                  </pic:spPr>
                </pic:pic>
              </a:graphicData>
            </a:graphic>
          </wp:inline>
        </w:drawing>
      </w:r>
    </w:p>
    <w:p w14:paraId="6311B3CA" w14:textId="2CDC56EA" w:rsidR="006F5BB2" w:rsidRDefault="00D13B9E" w:rsidP="006F5BB2">
      <w:pPr>
        <w:pStyle w:val="LabStepNumberedLevel2"/>
      </w:pPr>
      <w:r>
        <w:t>Return to Visual Studio Code.</w:t>
      </w:r>
    </w:p>
    <w:p w14:paraId="267B8242" w14:textId="12865C22" w:rsidR="00D13B9E" w:rsidRDefault="00D13B9E" w:rsidP="00D13B9E">
      <w:pPr>
        <w:pStyle w:val="LabStepNumberedLevel2"/>
      </w:pPr>
      <w:r>
        <w:t xml:space="preserve">Run a second debugging session by running the </w:t>
      </w:r>
      <w:r w:rsidRPr="003A7AA4">
        <w:rPr>
          <w:b/>
          <w:bCs/>
        </w:rPr>
        <w:t>Run &gt; Start Debugging</w:t>
      </w:r>
      <w:r>
        <w:t xml:space="preserve"> command or pressing the </w:t>
      </w:r>
      <w:r w:rsidRPr="003A7AA4">
        <w:rPr>
          <w:b/>
          <w:bCs/>
        </w:rPr>
        <w:t>{F5}</w:t>
      </w:r>
      <w:r>
        <w:t xml:space="preserve"> key.</w:t>
      </w:r>
    </w:p>
    <w:p w14:paraId="762CB1D0" w14:textId="1327EC65" w:rsidR="00D13B9E" w:rsidRDefault="00D13B9E" w:rsidP="00D13B9E">
      <w:pPr>
        <w:pStyle w:val="LabStepNumberedLevel2"/>
      </w:pPr>
      <w:r>
        <w:t xml:space="preserve">Return to Power BI Desktop and verify that </w:t>
      </w:r>
      <w:r w:rsidRPr="00D13B9E">
        <w:rPr>
          <w:b/>
          <w:bCs/>
        </w:rPr>
        <w:t>VS Code Measure</w:t>
      </w:r>
      <w:r>
        <w:t xml:space="preserve"> now has an updated expression </w:t>
      </w:r>
      <w:r w:rsidRPr="00341632">
        <w:t>"Hello Again World".</w:t>
      </w:r>
    </w:p>
    <w:p w14:paraId="62E3729F" w14:textId="62853507" w:rsidR="008419B5" w:rsidRDefault="00147459" w:rsidP="008419B5">
      <w:pPr>
        <w:pStyle w:val="LabStepScreenshotLevel2"/>
      </w:pPr>
      <w:r>
        <w:drawing>
          <wp:inline distT="0" distB="0" distL="0" distR="0" wp14:anchorId="64139DE5" wp14:editId="4ADA74D1">
            <wp:extent cx="4102523" cy="1431378"/>
            <wp:effectExtent l="19050" t="19050" r="1270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42359" cy="1445277"/>
                    </a:xfrm>
                    <a:prstGeom prst="rect">
                      <a:avLst/>
                    </a:prstGeom>
                    <a:noFill/>
                    <a:ln>
                      <a:solidFill>
                        <a:schemeClr val="tx1">
                          <a:lumMod val="50000"/>
                          <a:lumOff val="50000"/>
                        </a:schemeClr>
                      </a:solidFill>
                    </a:ln>
                  </pic:spPr>
                </pic:pic>
              </a:graphicData>
            </a:graphic>
          </wp:inline>
        </w:drawing>
      </w:r>
    </w:p>
    <w:p w14:paraId="2B504847" w14:textId="4BDF893A" w:rsidR="00F951C3" w:rsidRDefault="000217F7" w:rsidP="00F951C3">
      <w:pPr>
        <w:pStyle w:val="LabStepNumberedLevel2"/>
      </w:pPr>
      <w:r>
        <w:t xml:space="preserve">Delete the measure named </w:t>
      </w:r>
      <w:r w:rsidRPr="000217F7">
        <w:rPr>
          <w:b/>
          <w:bCs/>
        </w:rPr>
        <w:t>VS Code Measure</w:t>
      </w:r>
      <w:r>
        <w:t xml:space="preserve"> by right-clicking it in the </w:t>
      </w:r>
      <w:r w:rsidRPr="000217F7">
        <w:rPr>
          <w:b/>
          <w:bCs/>
        </w:rPr>
        <w:t>Fields</w:t>
      </w:r>
      <w:r>
        <w:t xml:space="preserve"> list and select the </w:t>
      </w:r>
      <w:r w:rsidRPr="000217F7">
        <w:rPr>
          <w:b/>
          <w:bCs/>
        </w:rPr>
        <w:t>Delete</w:t>
      </w:r>
      <w:r>
        <w:t xml:space="preserve"> command.</w:t>
      </w:r>
    </w:p>
    <w:p w14:paraId="423850B5" w14:textId="0948599C" w:rsidR="00F951C3" w:rsidRDefault="000217F7" w:rsidP="000217F7">
      <w:pPr>
        <w:pStyle w:val="LabStepScreenshotLevel2"/>
      </w:pPr>
      <w:r>
        <w:drawing>
          <wp:inline distT="0" distB="0" distL="0" distR="0" wp14:anchorId="695B9C04" wp14:editId="279A574C">
            <wp:extent cx="1075315" cy="1412591"/>
            <wp:effectExtent l="19050" t="19050" r="1079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83711" cy="1423621"/>
                    </a:xfrm>
                    <a:prstGeom prst="rect">
                      <a:avLst/>
                    </a:prstGeom>
                    <a:noFill/>
                    <a:ln>
                      <a:solidFill>
                        <a:schemeClr val="tx1">
                          <a:lumMod val="50000"/>
                          <a:lumOff val="50000"/>
                        </a:schemeClr>
                      </a:solidFill>
                    </a:ln>
                  </pic:spPr>
                </pic:pic>
              </a:graphicData>
            </a:graphic>
          </wp:inline>
        </w:drawing>
      </w:r>
    </w:p>
    <w:p w14:paraId="37A261E1" w14:textId="1F2125C7" w:rsidR="000217F7" w:rsidRDefault="000217F7" w:rsidP="000217F7">
      <w:pPr>
        <w:pStyle w:val="LabStepNumberedLevel2"/>
      </w:pPr>
      <w:r>
        <w:t xml:space="preserve">The </w:t>
      </w:r>
      <w:r w:rsidRPr="000217F7">
        <w:rPr>
          <w:b/>
          <w:bCs/>
        </w:rPr>
        <w:t>Sales</w:t>
      </w:r>
      <w:r>
        <w:t xml:space="preserve"> table should no longer contain a measure named </w:t>
      </w:r>
      <w:r w:rsidRPr="000217F7">
        <w:rPr>
          <w:b/>
          <w:bCs/>
        </w:rPr>
        <w:t>VS Code Measure</w:t>
      </w:r>
      <w:r>
        <w:t>.</w:t>
      </w:r>
    </w:p>
    <w:p w14:paraId="4F730963" w14:textId="52C43C77" w:rsidR="000217F7" w:rsidRDefault="000217F7" w:rsidP="000217F7">
      <w:pPr>
        <w:pStyle w:val="LabStepScreenshotLevel2"/>
      </w:pPr>
      <w:r>
        <w:drawing>
          <wp:inline distT="0" distB="0" distL="0" distR="0" wp14:anchorId="50C82BCA" wp14:editId="6713C437">
            <wp:extent cx="1515147" cy="1185567"/>
            <wp:effectExtent l="19050" t="19050" r="2794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9793" cy="1197027"/>
                    </a:xfrm>
                    <a:prstGeom prst="rect">
                      <a:avLst/>
                    </a:prstGeom>
                    <a:noFill/>
                    <a:ln>
                      <a:solidFill>
                        <a:schemeClr val="tx1">
                          <a:lumMod val="50000"/>
                          <a:lumOff val="50000"/>
                        </a:schemeClr>
                      </a:solidFill>
                    </a:ln>
                  </pic:spPr>
                </pic:pic>
              </a:graphicData>
            </a:graphic>
          </wp:inline>
        </w:drawing>
      </w:r>
    </w:p>
    <w:p w14:paraId="43461FC5" w14:textId="645A113B" w:rsidR="00603D1C" w:rsidRDefault="00D13B9E" w:rsidP="006F5BB2">
      <w:pPr>
        <w:pStyle w:val="LabExerciseCallout"/>
      </w:pPr>
      <w:r>
        <w:t>You have used the Tabular Object Model to connect to a Power BI Desktop project and perform some simple read and write operations. Now it's time to move ahead and write code using the Tabular Object Model that performs real-world data modeling tasks.</w:t>
      </w:r>
    </w:p>
    <w:p w14:paraId="76C4C637" w14:textId="552016E6" w:rsidR="006F5BB2" w:rsidRDefault="006F5BB2" w:rsidP="006F5BB2">
      <w:pPr>
        <w:pStyle w:val="Heading3"/>
      </w:pPr>
      <w:r>
        <w:lastRenderedPageBreak/>
        <w:t xml:space="preserve">Exercise 2: </w:t>
      </w:r>
      <w:r w:rsidR="000217F7">
        <w:t xml:space="preserve">Writing TOM Code to Add </w:t>
      </w:r>
      <w:r w:rsidR="00D13B9E">
        <w:t>Auto</w:t>
      </w:r>
      <w:r w:rsidR="000217F7">
        <w:t xml:space="preserve"> Measures to Tables</w:t>
      </w:r>
    </w:p>
    <w:p w14:paraId="75F5224A" w14:textId="37E69965" w:rsidR="006F5BB2" w:rsidRDefault="006F5BB2" w:rsidP="006F5BB2">
      <w:pPr>
        <w:pStyle w:val="LabExerciseLeadIn"/>
      </w:pPr>
      <w:r>
        <w:t xml:space="preserve">In this exercise, you will </w:t>
      </w:r>
      <w:r w:rsidR="0034007A">
        <w:t xml:space="preserve">modify the </w:t>
      </w:r>
      <w:r w:rsidR="0034007A" w:rsidRPr="00341632">
        <w:rPr>
          <w:b/>
          <w:bCs/>
        </w:rPr>
        <w:t>PBI-Tool</w:t>
      </w:r>
      <w:r w:rsidR="0034007A">
        <w:t xml:space="preserve"> console application </w:t>
      </w:r>
      <w:r w:rsidR="00341632">
        <w:t xml:space="preserve">to </w:t>
      </w:r>
      <w:r w:rsidR="0034007A">
        <w:t xml:space="preserve">automatically add measures to tables </w:t>
      </w:r>
      <w:r w:rsidR="00341632">
        <w:t xml:space="preserve">whenever it finds that a table has </w:t>
      </w:r>
      <w:r w:rsidR="0034007A">
        <w:t xml:space="preserve">numeric columns that are not hidden from report view. You will </w:t>
      </w:r>
      <w:r w:rsidR="00341632">
        <w:t xml:space="preserve">add C# </w:t>
      </w:r>
      <w:r w:rsidR="0034007A">
        <w:t>code that i</w:t>
      </w:r>
      <w:r>
        <w:t>terate</w:t>
      </w:r>
      <w:r w:rsidR="0034007A">
        <w:t>s</w:t>
      </w:r>
      <w:r>
        <w:t xml:space="preserve"> through every </w:t>
      </w:r>
      <w:r w:rsidRPr="0034007A">
        <w:rPr>
          <w:b/>
          <w:bCs/>
        </w:rPr>
        <w:t>Table</w:t>
      </w:r>
      <w:r>
        <w:t xml:space="preserve"> </w:t>
      </w:r>
      <w:r w:rsidR="0034007A">
        <w:t xml:space="preserve">object </w:t>
      </w:r>
      <w:r>
        <w:t xml:space="preserve">in </w:t>
      </w:r>
      <w:r w:rsidR="00341632">
        <w:t xml:space="preserve">a data </w:t>
      </w:r>
      <w:r>
        <w:t>model</w:t>
      </w:r>
      <w:r w:rsidR="0034007A">
        <w:t xml:space="preserve"> and then i</w:t>
      </w:r>
      <w:r>
        <w:t>terate</w:t>
      </w:r>
      <w:r w:rsidR="0034007A">
        <w:t>s</w:t>
      </w:r>
      <w:r>
        <w:t xml:space="preserve"> through </w:t>
      </w:r>
      <w:r w:rsidR="0034007A">
        <w:t xml:space="preserve">the </w:t>
      </w:r>
      <w:r w:rsidRPr="0034007A">
        <w:rPr>
          <w:b/>
          <w:bCs/>
        </w:rPr>
        <w:t>Column</w:t>
      </w:r>
      <w:r>
        <w:t xml:space="preserve"> </w:t>
      </w:r>
      <w:r w:rsidR="0034007A">
        <w:t xml:space="preserve">objects for each </w:t>
      </w:r>
      <w:r w:rsidR="0034007A" w:rsidRPr="0034007A">
        <w:rPr>
          <w:b/>
          <w:bCs/>
        </w:rPr>
        <w:t>Table</w:t>
      </w:r>
      <w:r w:rsidR="0034007A">
        <w:t xml:space="preserve"> object. The code will automatically add a new measure each time it find a numeric column which has an </w:t>
      </w:r>
      <w:r w:rsidR="0034007A" w:rsidRPr="0034007A">
        <w:rPr>
          <w:b/>
          <w:bCs/>
        </w:rPr>
        <w:t>IsHidden</w:t>
      </w:r>
      <w:r w:rsidR="0034007A">
        <w:t xml:space="preserve"> property value of false.</w:t>
      </w:r>
    </w:p>
    <w:p w14:paraId="76675F6D" w14:textId="1782052F" w:rsidR="006F5BB2" w:rsidRPr="00581BB2" w:rsidRDefault="0034007A" w:rsidP="00581BB2">
      <w:pPr>
        <w:pStyle w:val="LabStepNumbered"/>
        <w:numPr>
          <w:ilvl w:val="0"/>
          <w:numId w:val="46"/>
        </w:numPr>
      </w:pPr>
      <w:r w:rsidRPr="00581BB2">
        <w:t xml:space="preserve">Copy and paste the Exercise 2 starter code into </w:t>
      </w:r>
      <w:r w:rsidRPr="00341632">
        <w:rPr>
          <w:b/>
          <w:bCs/>
        </w:rPr>
        <w:t>Program.cs</w:t>
      </w:r>
      <w:r w:rsidRPr="00581BB2">
        <w:t>.</w:t>
      </w:r>
    </w:p>
    <w:p w14:paraId="720DA99F" w14:textId="1DD93310" w:rsidR="0034007A" w:rsidRDefault="0034007A" w:rsidP="0034007A">
      <w:pPr>
        <w:pStyle w:val="LabStepNumberedLevel2"/>
        <w:numPr>
          <w:ilvl w:val="1"/>
          <w:numId w:val="46"/>
        </w:numPr>
      </w:pPr>
      <w:r>
        <w:t xml:space="preserve">Open </w:t>
      </w:r>
      <w:r w:rsidRPr="0034007A">
        <w:rPr>
          <w:b/>
          <w:bCs/>
        </w:rPr>
        <w:t>Program.cs</w:t>
      </w:r>
      <w:r>
        <w:t xml:space="preserve"> and delete all the code that is currently inside.</w:t>
      </w:r>
    </w:p>
    <w:p w14:paraId="0B44BF37" w14:textId="416FFE60" w:rsidR="0034007A" w:rsidRDefault="002C470B" w:rsidP="006F5BB2">
      <w:pPr>
        <w:pStyle w:val="LabStepNumberedLevel2"/>
      </w:pPr>
      <w:r>
        <w:t xml:space="preserve">Copy the </w:t>
      </w:r>
      <w:r w:rsidR="0034007A">
        <w:t xml:space="preserve">Exercise 2 </w:t>
      </w:r>
      <w:r>
        <w:t xml:space="preserve">starter code from the </w:t>
      </w:r>
      <w:hyperlink r:id="rId55" w:history="1">
        <w:r w:rsidRPr="002C470B">
          <w:rPr>
            <w:rStyle w:val="Hyperlink"/>
          </w:rPr>
          <w:t>Exercise02-Program.cs</w:t>
        </w:r>
      </w:hyperlink>
      <w:r>
        <w:t xml:space="preserve"> file in the </w:t>
      </w:r>
      <w:r w:rsidRPr="00D33583">
        <w:rPr>
          <w:b/>
          <w:bCs/>
        </w:rPr>
        <w:t>StarterFiles</w:t>
      </w:r>
      <w:r>
        <w:t xml:space="preserve"> folder </w:t>
      </w:r>
      <w:r w:rsidR="0034007A">
        <w:t>to the Windows clipboard.</w:t>
      </w:r>
    </w:p>
    <w:p w14:paraId="642DC7E0" w14:textId="3FB4FCF4" w:rsidR="006F5BB2" w:rsidRDefault="0034007A" w:rsidP="006F5BB2">
      <w:pPr>
        <w:pStyle w:val="LabStepNumberedLevel2"/>
      </w:pPr>
      <w:r>
        <w:t xml:space="preserve">Return to Visual Studio Code and paste in the contents of the Windows clipboard into </w:t>
      </w:r>
      <w:r w:rsidRPr="00D33583">
        <w:rPr>
          <w:b/>
          <w:bCs/>
        </w:rPr>
        <w:t>Program.cs</w:t>
      </w:r>
      <w:r>
        <w:t>.</w:t>
      </w:r>
    </w:p>
    <w:p w14:paraId="6A2916C1" w14:textId="0FC795BC" w:rsidR="00F951C3" w:rsidRDefault="00F951C3" w:rsidP="00F951C3">
      <w:pPr>
        <w:pStyle w:val="LabStepScreenshotLevel2"/>
      </w:pPr>
      <w:r>
        <w:drawing>
          <wp:inline distT="0" distB="0" distL="0" distR="0" wp14:anchorId="1BFADCC2" wp14:editId="38BDC447">
            <wp:extent cx="3052073" cy="926068"/>
            <wp:effectExtent l="19050" t="19050" r="1524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b="18637"/>
                    <a:stretch/>
                  </pic:blipFill>
                  <pic:spPr bwMode="auto">
                    <a:xfrm>
                      <a:off x="0" y="0"/>
                      <a:ext cx="3190440" cy="968052"/>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F492A4" w14:textId="56CC70F6" w:rsidR="002C470B" w:rsidRPr="00581BB2" w:rsidRDefault="0034007A" w:rsidP="00581BB2">
      <w:pPr>
        <w:pStyle w:val="LabStepNumbered"/>
      </w:pPr>
      <w:r w:rsidRPr="00581BB2">
        <w:t xml:space="preserve">Walk through the code </w:t>
      </w:r>
      <w:r w:rsidR="002C470B" w:rsidRPr="00581BB2">
        <w:t xml:space="preserve">in </w:t>
      </w:r>
      <w:r w:rsidR="002C470B" w:rsidRPr="00341632">
        <w:rPr>
          <w:b/>
          <w:bCs/>
        </w:rPr>
        <w:t>Program.cs</w:t>
      </w:r>
      <w:r w:rsidR="002C470B" w:rsidRPr="00581BB2">
        <w:t xml:space="preserve"> to understand what it does</w:t>
      </w:r>
      <w:r w:rsidRPr="00581BB2">
        <w:t>.</w:t>
      </w:r>
    </w:p>
    <w:p w14:paraId="3C7E31B5" w14:textId="5FA3E53B" w:rsidR="002C470B" w:rsidRDefault="00244815" w:rsidP="002C470B">
      <w:pPr>
        <w:pStyle w:val="LabStepNumberedLevel2"/>
      </w:pPr>
      <w:r>
        <w:t xml:space="preserve">The code contains an outer </w:t>
      </w:r>
      <w:r w:rsidRPr="00244815">
        <w:rPr>
          <w:b/>
          <w:bCs/>
        </w:rPr>
        <w:t>foreach</w:t>
      </w:r>
      <w:r>
        <w:t xml:space="preserve"> loop to iterate through tables and an inner </w:t>
      </w:r>
      <w:r w:rsidRPr="00244815">
        <w:rPr>
          <w:b/>
          <w:bCs/>
        </w:rPr>
        <w:t>foreach</w:t>
      </w:r>
      <w:r>
        <w:t xml:space="preserve"> loop to iterate through columns.</w:t>
      </w:r>
    </w:p>
    <w:p w14:paraId="4C36D8B1" w14:textId="77777777" w:rsidR="002C470B" w:rsidRDefault="002C470B" w:rsidP="002C470B">
      <w:pPr>
        <w:pStyle w:val="LabStepCodeBlockLevel2"/>
      </w:pPr>
      <w:r>
        <w:t>Server server = new Server();</w:t>
      </w:r>
    </w:p>
    <w:p w14:paraId="6F23E7CC" w14:textId="77777777" w:rsidR="002C470B" w:rsidRDefault="002C470B" w:rsidP="002C470B">
      <w:pPr>
        <w:pStyle w:val="LabStepCodeBlockLevel2"/>
      </w:pPr>
      <w:r>
        <w:t>server.Connect(connectString);</w:t>
      </w:r>
    </w:p>
    <w:p w14:paraId="4F8073B8" w14:textId="77777777" w:rsidR="002C470B" w:rsidRDefault="002C470B" w:rsidP="002C470B">
      <w:pPr>
        <w:pStyle w:val="LabStepCodeBlockLevel2"/>
      </w:pPr>
      <w:r>
        <w:t>Model model = server.Databases[0].Model;</w:t>
      </w:r>
    </w:p>
    <w:p w14:paraId="0DE4485E" w14:textId="77777777" w:rsidR="002C470B" w:rsidRDefault="002C470B" w:rsidP="002C470B">
      <w:pPr>
        <w:pStyle w:val="LabStepCodeBlockLevel2"/>
      </w:pPr>
    </w:p>
    <w:p w14:paraId="09B8EE8E" w14:textId="77777777" w:rsidR="002C470B" w:rsidRDefault="002C470B" w:rsidP="002C470B">
      <w:pPr>
        <w:pStyle w:val="LabStepCodeBlockLevel2"/>
      </w:pPr>
      <w:r>
        <w:t>foreach (Table table in model.Tables) {</w:t>
      </w:r>
    </w:p>
    <w:p w14:paraId="16A47E1A" w14:textId="77777777" w:rsidR="002C470B" w:rsidRDefault="002C470B" w:rsidP="002C470B">
      <w:pPr>
        <w:pStyle w:val="LabStepCodeBlockLevel2"/>
      </w:pPr>
      <w:r>
        <w:t xml:space="preserve">    foreach (Column column in table.Columns) {</w:t>
      </w:r>
    </w:p>
    <w:p w14:paraId="3F866DFB" w14:textId="715D0E08" w:rsidR="002C470B" w:rsidRDefault="002C470B" w:rsidP="002C470B">
      <w:pPr>
        <w:pStyle w:val="LabStepCodeBlockLevel2"/>
      </w:pPr>
      <w:r>
        <w:t xml:space="preserve">        </w:t>
      </w:r>
      <w:r w:rsidRPr="002C470B">
        <w:rPr>
          <w:color w:val="4F6228" w:themeColor="accent3" w:themeShade="80"/>
        </w:rPr>
        <w:t xml:space="preserve">// </w:t>
      </w:r>
      <w:r w:rsidR="00244815">
        <w:rPr>
          <w:color w:val="4F6228" w:themeColor="accent3" w:themeShade="80"/>
        </w:rPr>
        <w:t>iterate</w:t>
      </w:r>
      <w:r w:rsidRPr="002C470B">
        <w:rPr>
          <w:color w:val="4F6228" w:themeColor="accent3" w:themeShade="80"/>
        </w:rPr>
        <w:t xml:space="preserve"> through each column of every table</w:t>
      </w:r>
    </w:p>
    <w:p w14:paraId="23361B6A" w14:textId="77777777" w:rsidR="002C470B" w:rsidRDefault="002C470B" w:rsidP="002C470B">
      <w:pPr>
        <w:pStyle w:val="LabStepCodeBlockLevel2"/>
      </w:pPr>
      <w:r>
        <w:t xml:space="preserve">    }</w:t>
      </w:r>
    </w:p>
    <w:p w14:paraId="53AA72FE" w14:textId="582E0381" w:rsidR="002C470B" w:rsidRDefault="002C470B" w:rsidP="000362A0">
      <w:pPr>
        <w:pStyle w:val="LabStepCodeBlockLevel2"/>
      </w:pPr>
      <w:r>
        <w:t>}</w:t>
      </w:r>
    </w:p>
    <w:p w14:paraId="14DD02DD" w14:textId="26B831F2" w:rsidR="000362A0" w:rsidRDefault="00244815" w:rsidP="000362A0">
      <w:pPr>
        <w:pStyle w:val="LabStepNumberedLevel2"/>
      </w:pPr>
      <w:r>
        <w:t xml:space="preserve">Inside the inner </w:t>
      </w:r>
      <w:r w:rsidRPr="00341632">
        <w:rPr>
          <w:b/>
          <w:bCs/>
        </w:rPr>
        <w:t>foreach</w:t>
      </w:r>
      <w:r>
        <w:t xml:space="preserve"> loop, there is an </w:t>
      </w:r>
      <w:r w:rsidRPr="00244815">
        <w:rPr>
          <w:b/>
          <w:bCs/>
        </w:rPr>
        <w:t>if</w:t>
      </w:r>
      <w:r>
        <w:t xml:space="preserve"> statement to check whether each column is both non-hidden and numeric, </w:t>
      </w:r>
    </w:p>
    <w:p w14:paraId="63034EDB" w14:textId="77777777" w:rsidR="002C470B" w:rsidRPr="002C470B" w:rsidRDefault="002C470B" w:rsidP="002C470B">
      <w:pPr>
        <w:pStyle w:val="LabStepCodeBlockLevel2"/>
        <w:rPr>
          <w:color w:val="4F6228" w:themeColor="accent3" w:themeShade="80"/>
        </w:rPr>
      </w:pPr>
      <w:r w:rsidRPr="002C470B">
        <w:rPr>
          <w:color w:val="4F6228" w:themeColor="accent3" w:themeShade="80"/>
        </w:rPr>
        <w:t>// determine if column is visible and numeric</w:t>
      </w:r>
    </w:p>
    <w:p w14:paraId="10F50778" w14:textId="77777777" w:rsidR="002C470B" w:rsidRDefault="002C470B" w:rsidP="002C470B">
      <w:pPr>
        <w:pStyle w:val="LabStepCodeBlockLevel2"/>
      </w:pPr>
      <w:r>
        <w:t>if ((column.IsHidden == false) &amp;</w:t>
      </w:r>
    </w:p>
    <w:p w14:paraId="232C4D41" w14:textId="77777777" w:rsidR="002C470B" w:rsidRDefault="002C470B" w:rsidP="002C470B">
      <w:pPr>
        <w:pStyle w:val="LabStepCodeBlockLevel2"/>
      </w:pPr>
      <w:r>
        <w:t xml:space="preserve">    (column.DataType == DataType.Int64 ||</w:t>
      </w:r>
    </w:p>
    <w:p w14:paraId="759C751A" w14:textId="191B9480" w:rsidR="002C470B" w:rsidRDefault="002C470B" w:rsidP="002C470B">
      <w:pPr>
        <w:pStyle w:val="LabStepCodeBlockLevel2"/>
      </w:pPr>
      <w:r>
        <w:t xml:space="preserve">     column.DataType == DataType.Decimal ||</w:t>
      </w:r>
    </w:p>
    <w:p w14:paraId="148EA1F0" w14:textId="110046F4" w:rsidR="002C470B" w:rsidRDefault="002C470B" w:rsidP="002C470B">
      <w:pPr>
        <w:pStyle w:val="LabStepCodeBlockLevel2"/>
      </w:pPr>
      <w:r>
        <w:t xml:space="preserve">     column.DataType == DataType.Double))</w:t>
      </w:r>
      <w:r w:rsidR="00F951C3">
        <w:t xml:space="preserve"> </w:t>
      </w:r>
      <w:r>
        <w:t>{</w:t>
      </w:r>
    </w:p>
    <w:p w14:paraId="3EE733BA" w14:textId="77777777" w:rsidR="002C470B" w:rsidRDefault="002C470B" w:rsidP="002C470B">
      <w:pPr>
        <w:pStyle w:val="LabStepCodeBlockLevel2"/>
      </w:pPr>
    </w:p>
    <w:p w14:paraId="06E7FC7C" w14:textId="11E37351" w:rsidR="002C470B" w:rsidRPr="00D33583" w:rsidRDefault="002C470B" w:rsidP="00D33583">
      <w:pPr>
        <w:pStyle w:val="LabStepCodeBlockLevel2"/>
        <w:rPr>
          <w:color w:val="4F6228" w:themeColor="accent3" w:themeShade="80"/>
        </w:rPr>
      </w:pPr>
      <w:r w:rsidRPr="00F951C3">
        <w:rPr>
          <w:color w:val="4F6228" w:themeColor="accent3" w:themeShade="80"/>
        </w:rPr>
        <w:t xml:space="preserve">    // add auto</w:t>
      </w:r>
      <w:r w:rsidR="00F951C3" w:rsidRPr="00F951C3">
        <w:rPr>
          <w:color w:val="4F6228" w:themeColor="accent3" w:themeShade="80"/>
        </w:rPr>
        <w:t xml:space="preserve"> </w:t>
      </w:r>
      <w:r w:rsidRPr="00F951C3">
        <w:rPr>
          <w:color w:val="4F6228" w:themeColor="accent3" w:themeShade="80"/>
        </w:rPr>
        <w:t xml:space="preserve">measure for </w:t>
      </w:r>
      <w:r w:rsidR="00F951C3" w:rsidRPr="00F951C3">
        <w:rPr>
          <w:color w:val="4F6228" w:themeColor="accent3" w:themeShade="80"/>
        </w:rPr>
        <w:t>each visible, numeric colum</w:t>
      </w:r>
      <w:r w:rsidRPr="00F951C3">
        <w:rPr>
          <w:color w:val="4F6228" w:themeColor="accent3" w:themeShade="80"/>
        </w:rPr>
        <w:t xml:space="preserve">                     </w:t>
      </w:r>
      <w:r>
        <w:t xml:space="preserve">   </w:t>
      </w:r>
    </w:p>
    <w:p w14:paraId="4D4E0226" w14:textId="69F50778" w:rsidR="002C470B" w:rsidRDefault="00F951C3" w:rsidP="000362A0">
      <w:pPr>
        <w:pStyle w:val="LabStepCodeBlockLevel2"/>
      </w:pPr>
      <w:r>
        <w:t>}</w:t>
      </w:r>
    </w:p>
    <w:p w14:paraId="73D21667" w14:textId="663DF9FF" w:rsidR="000362A0" w:rsidRDefault="00244815" w:rsidP="000362A0">
      <w:pPr>
        <w:pStyle w:val="LabStepNumberedLevel2"/>
      </w:pPr>
      <w:r>
        <w:t xml:space="preserve">Inside the </w:t>
      </w:r>
      <w:r w:rsidRPr="00244815">
        <w:rPr>
          <w:b/>
          <w:bCs/>
        </w:rPr>
        <w:t>if</w:t>
      </w:r>
      <w:r>
        <w:t xml:space="preserve"> statement, there is code to generate a new measure any time i</w:t>
      </w:r>
      <w:r w:rsidR="00341632">
        <w:t>t</w:t>
      </w:r>
      <w:r>
        <w:t xml:space="preserve"> finds a non-hidden, numeric column.</w:t>
      </w:r>
    </w:p>
    <w:p w14:paraId="35B85952" w14:textId="77777777" w:rsidR="00F951C3" w:rsidRPr="00F951C3" w:rsidRDefault="00F951C3" w:rsidP="00F951C3">
      <w:pPr>
        <w:pStyle w:val="LabStepCodeBlockLevel2"/>
        <w:rPr>
          <w:color w:val="4F6228" w:themeColor="accent3" w:themeShade="80"/>
        </w:rPr>
      </w:pPr>
      <w:r w:rsidRPr="00F951C3">
        <w:rPr>
          <w:color w:val="4F6228" w:themeColor="accent3" w:themeShade="80"/>
        </w:rPr>
        <w:t xml:space="preserve">// add automeasure for this column new measure                      </w:t>
      </w:r>
    </w:p>
    <w:p w14:paraId="7C4760A6" w14:textId="77777777" w:rsidR="00F951C3" w:rsidRDefault="00F951C3" w:rsidP="00F951C3">
      <w:pPr>
        <w:pStyle w:val="LabStepCodeBlockLevel2"/>
      </w:pPr>
      <w:r>
        <w:t>string measureName = $"Sum of {column.Name} ({table.Name})";</w:t>
      </w:r>
    </w:p>
    <w:p w14:paraId="5953B38B" w14:textId="77777777" w:rsidR="00F951C3" w:rsidRDefault="00F951C3" w:rsidP="00F951C3">
      <w:pPr>
        <w:pStyle w:val="LabStepCodeBlockLevel2"/>
      </w:pPr>
      <w:r>
        <w:t>string expression = $"SUM('{table.Name}'[{column.Name}])";</w:t>
      </w:r>
    </w:p>
    <w:p w14:paraId="7B1BC36B" w14:textId="77777777" w:rsidR="00F951C3" w:rsidRDefault="00F951C3" w:rsidP="00F951C3">
      <w:pPr>
        <w:pStyle w:val="LabStepCodeBlockLevel2"/>
      </w:pPr>
      <w:r>
        <w:t>string displayFolder = "Auto Measures";</w:t>
      </w:r>
    </w:p>
    <w:p w14:paraId="7324DD99" w14:textId="77777777" w:rsidR="00F951C3" w:rsidRDefault="00F951C3" w:rsidP="00F951C3">
      <w:pPr>
        <w:pStyle w:val="LabStepCodeBlockLevel2"/>
      </w:pPr>
    </w:p>
    <w:p w14:paraId="4D559C37" w14:textId="5BFA9364" w:rsidR="00F951C3" w:rsidRDefault="00F951C3" w:rsidP="00F951C3">
      <w:pPr>
        <w:pStyle w:val="LabStepCodeBlockLevel2"/>
      </w:pPr>
      <w:r>
        <w:t>Measure measure = new Measure() {</w:t>
      </w:r>
    </w:p>
    <w:p w14:paraId="6856D0EE" w14:textId="77777777" w:rsidR="00F951C3" w:rsidRDefault="00F951C3" w:rsidP="00F951C3">
      <w:pPr>
        <w:pStyle w:val="LabStepCodeBlockLevel2"/>
      </w:pPr>
      <w:r>
        <w:t xml:space="preserve">    Name = measureName,</w:t>
      </w:r>
    </w:p>
    <w:p w14:paraId="659A2A54" w14:textId="77777777" w:rsidR="00F951C3" w:rsidRDefault="00F951C3" w:rsidP="00F951C3">
      <w:pPr>
        <w:pStyle w:val="LabStepCodeBlockLevel2"/>
      </w:pPr>
      <w:r>
        <w:t xml:space="preserve">    Expression = expression,</w:t>
      </w:r>
    </w:p>
    <w:p w14:paraId="6656B99F" w14:textId="77777777" w:rsidR="00F951C3" w:rsidRDefault="00F951C3" w:rsidP="00F951C3">
      <w:pPr>
        <w:pStyle w:val="LabStepCodeBlockLevel2"/>
      </w:pPr>
      <w:r>
        <w:t xml:space="preserve">    DisplayFolder = displayFolder</w:t>
      </w:r>
    </w:p>
    <w:p w14:paraId="281BF230" w14:textId="77777777" w:rsidR="00F951C3" w:rsidRDefault="00F951C3" w:rsidP="00F951C3">
      <w:pPr>
        <w:pStyle w:val="LabStepCodeBlockLevel2"/>
      </w:pPr>
      <w:r>
        <w:t>};</w:t>
      </w:r>
    </w:p>
    <w:p w14:paraId="5326E4B7" w14:textId="77777777" w:rsidR="00F951C3" w:rsidRDefault="00F951C3" w:rsidP="00F951C3">
      <w:pPr>
        <w:pStyle w:val="LabStepCodeBlockLevel2"/>
      </w:pPr>
    </w:p>
    <w:p w14:paraId="1621330C" w14:textId="77777777" w:rsidR="00F951C3" w:rsidRDefault="00F951C3" w:rsidP="00F951C3">
      <w:pPr>
        <w:pStyle w:val="LabStepCodeBlockLevel2"/>
      </w:pPr>
      <w:r>
        <w:t>measure.Annotations.Add(new Annotation() { Value = "This is an Auto Measure" });</w:t>
      </w:r>
    </w:p>
    <w:p w14:paraId="12B022C9" w14:textId="77777777" w:rsidR="00F951C3" w:rsidRDefault="00F951C3" w:rsidP="00F951C3">
      <w:pPr>
        <w:pStyle w:val="LabStepCodeBlockLevel2"/>
      </w:pPr>
    </w:p>
    <w:p w14:paraId="6B58321D" w14:textId="6C65D276" w:rsidR="00F951C3" w:rsidRDefault="00F951C3" w:rsidP="00F951C3">
      <w:pPr>
        <w:pStyle w:val="LabStepCodeBlockLevel2"/>
      </w:pPr>
      <w:r>
        <w:t>if (!table.Measures.ContainsName(measureName)) {</w:t>
      </w:r>
    </w:p>
    <w:p w14:paraId="3187696A" w14:textId="77777777" w:rsidR="00F951C3" w:rsidRDefault="00F951C3" w:rsidP="00F951C3">
      <w:pPr>
        <w:pStyle w:val="LabStepCodeBlockLevel2"/>
      </w:pPr>
      <w:r>
        <w:t xml:space="preserve">    table.Measures.Add(measure);</w:t>
      </w:r>
    </w:p>
    <w:p w14:paraId="32E3CA1F" w14:textId="77777777" w:rsidR="00F951C3" w:rsidRDefault="00F951C3" w:rsidP="00F951C3">
      <w:pPr>
        <w:pStyle w:val="LabStepCodeBlockLevel2"/>
      </w:pPr>
      <w:r>
        <w:t>}</w:t>
      </w:r>
    </w:p>
    <w:p w14:paraId="5D41F6A5" w14:textId="0CDB9B81" w:rsidR="00F951C3" w:rsidRDefault="00F951C3" w:rsidP="00F951C3">
      <w:pPr>
        <w:pStyle w:val="LabStepCodeBlockLevel2"/>
      </w:pPr>
      <w:r>
        <w:t>Else {</w:t>
      </w:r>
    </w:p>
    <w:p w14:paraId="46A00B7B" w14:textId="77777777" w:rsidR="00F951C3" w:rsidRDefault="00F951C3" w:rsidP="00F951C3">
      <w:pPr>
        <w:pStyle w:val="LabStepCodeBlockLevel2"/>
      </w:pPr>
      <w:r>
        <w:t xml:space="preserve">    table.Measures[measureName].Expression = expression;</w:t>
      </w:r>
    </w:p>
    <w:p w14:paraId="04E54AF9" w14:textId="77777777" w:rsidR="00F951C3" w:rsidRDefault="00F951C3" w:rsidP="00F951C3">
      <w:pPr>
        <w:pStyle w:val="LabStepCodeBlockLevel2"/>
      </w:pPr>
      <w:r>
        <w:t xml:space="preserve">    table.Measures[measureName].DisplayFolder = displayFolder;</w:t>
      </w:r>
    </w:p>
    <w:p w14:paraId="34933A79" w14:textId="6CCBA359" w:rsidR="00F951C3" w:rsidRDefault="00F951C3" w:rsidP="000362A0">
      <w:pPr>
        <w:pStyle w:val="LabStepCodeBlockLevel2"/>
      </w:pPr>
      <w:r>
        <w:t>}</w:t>
      </w:r>
    </w:p>
    <w:p w14:paraId="632C2B1D" w14:textId="63F0279B" w:rsidR="000362A0" w:rsidRDefault="00244815" w:rsidP="000362A0">
      <w:pPr>
        <w:pStyle w:val="LabStepNumberedLevel2"/>
      </w:pPr>
      <w:r>
        <w:lastRenderedPageBreak/>
        <w:t xml:space="preserve">After the outer </w:t>
      </w:r>
      <w:r w:rsidRPr="00244815">
        <w:rPr>
          <w:b/>
          <w:bCs/>
        </w:rPr>
        <w:t>foreach</w:t>
      </w:r>
      <w:r>
        <w:t xml:space="preserve"> loop, there's a call to </w:t>
      </w:r>
      <w:r w:rsidRPr="00244815">
        <w:rPr>
          <w:b/>
          <w:bCs/>
        </w:rPr>
        <w:t>model.SaveChanges</w:t>
      </w:r>
      <w:r>
        <w:t xml:space="preserve"> to push the changes to Power BI Desktop.</w:t>
      </w:r>
    </w:p>
    <w:p w14:paraId="4C33154B" w14:textId="77777777" w:rsidR="00F951C3" w:rsidRPr="00244815" w:rsidRDefault="00F951C3" w:rsidP="00F951C3">
      <w:pPr>
        <w:pStyle w:val="LabStepCodeBlockLevel2"/>
        <w:rPr>
          <w:color w:val="808080" w:themeColor="background1" w:themeShade="80"/>
        </w:rPr>
      </w:pPr>
      <w:r w:rsidRPr="00244815">
        <w:rPr>
          <w:color w:val="808080" w:themeColor="background1" w:themeShade="80"/>
        </w:rPr>
        <w:t>foreach (Table table in model.Tables) {</w:t>
      </w:r>
    </w:p>
    <w:p w14:paraId="5EC4CBB7" w14:textId="77777777" w:rsidR="00F951C3" w:rsidRPr="00244815" w:rsidRDefault="00F951C3" w:rsidP="00F951C3">
      <w:pPr>
        <w:pStyle w:val="LabStepCodeBlockLevel2"/>
        <w:rPr>
          <w:color w:val="808080" w:themeColor="background1" w:themeShade="80"/>
        </w:rPr>
      </w:pPr>
      <w:r w:rsidRPr="00244815">
        <w:rPr>
          <w:color w:val="808080" w:themeColor="background1" w:themeShade="80"/>
        </w:rPr>
        <w:t xml:space="preserve">    foreach (Column column in table.Columns) {</w:t>
      </w:r>
    </w:p>
    <w:p w14:paraId="3EC813C8" w14:textId="63BA1F38" w:rsidR="00F951C3" w:rsidRDefault="00F951C3" w:rsidP="00F951C3">
      <w:pPr>
        <w:pStyle w:val="LabStepCodeBlockLevel2"/>
      </w:pPr>
      <w:r>
        <w:t xml:space="preserve">        </w:t>
      </w:r>
      <w:r w:rsidRPr="00F951C3">
        <w:rPr>
          <w:color w:val="4F6228" w:themeColor="accent3" w:themeShade="80"/>
        </w:rPr>
        <w:t>// code to add auto measure</w:t>
      </w:r>
      <w:r>
        <w:rPr>
          <w:color w:val="4F6228" w:themeColor="accent3" w:themeShade="80"/>
        </w:rPr>
        <w:t>s omitted for brevity</w:t>
      </w:r>
    </w:p>
    <w:p w14:paraId="1CABB381" w14:textId="77777777" w:rsidR="00F951C3" w:rsidRPr="00244815" w:rsidRDefault="00F951C3" w:rsidP="00F951C3">
      <w:pPr>
        <w:pStyle w:val="LabStepCodeBlockLevel2"/>
        <w:rPr>
          <w:color w:val="808080" w:themeColor="background1" w:themeShade="80"/>
        </w:rPr>
      </w:pPr>
      <w:r w:rsidRPr="00244815">
        <w:rPr>
          <w:color w:val="808080" w:themeColor="background1" w:themeShade="80"/>
        </w:rPr>
        <w:t xml:space="preserve">    }</w:t>
      </w:r>
    </w:p>
    <w:p w14:paraId="070C2D85" w14:textId="4E29906A" w:rsidR="00731EFF" w:rsidRPr="00244815" w:rsidRDefault="00F951C3" w:rsidP="00F951C3">
      <w:pPr>
        <w:pStyle w:val="LabStepCodeBlockLevel2"/>
        <w:rPr>
          <w:color w:val="808080" w:themeColor="background1" w:themeShade="80"/>
        </w:rPr>
      </w:pPr>
      <w:r w:rsidRPr="00244815">
        <w:rPr>
          <w:color w:val="808080" w:themeColor="background1" w:themeShade="80"/>
        </w:rPr>
        <w:t>}</w:t>
      </w:r>
    </w:p>
    <w:p w14:paraId="2B961065" w14:textId="77777777" w:rsidR="00F951C3" w:rsidRDefault="00F951C3" w:rsidP="00F951C3">
      <w:pPr>
        <w:pStyle w:val="LabStepCodeBlockLevel2"/>
      </w:pPr>
    </w:p>
    <w:p w14:paraId="4ABC61C1" w14:textId="5E601CF3" w:rsidR="00F951C3" w:rsidRPr="00F951C3" w:rsidRDefault="00F951C3" w:rsidP="00F951C3">
      <w:pPr>
        <w:pStyle w:val="LabStepCodeBlockLevel2"/>
        <w:rPr>
          <w:color w:val="4F6228" w:themeColor="accent3" w:themeShade="80"/>
        </w:rPr>
      </w:pPr>
      <w:r w:rsidRPr="00F951C3">
        <w:rPr>
          <w:color w:val="4F6228" w:themeColor="accent3" w:themeShade="80"/>
        </w:rPr>
        <w:t xml:space="preserve">// save changes back to </w:t>
      </w:r>
      <w:r>
        <w:rPr>
          <w:color w:val="4F6228" w:themeColor="accent3" w:themeShade="80"/>
        </w:rPr>
        <w:t xml:space="preserve">data </w:t>
      </w:r>
      <w:r w:rsidRPr="00F951C3">
        <w:rPr>
          <w:color w:val="4F6228" w:themeColor="accent3" w:themeShade="80"/>
        </w:rPr>
        <w:t>model in Power BI Desktop</w:t>
      </w:r>
    </w:p>
    <w:p w14:paraId="68BDC90D" w14:textId="36FFBD05" w:rsidR="00F951C3" w:rsidRDefault="00F951C3" w:rsidP="00F951C3">
      <w:pPr>
        <w:pStyle w:val="LabStepCodeBlockLevel2"/>
      </w:pPr>
      <w:r>
        <w:t>model.SaveChanges();</w:t>
      </w:r>
    </w:p>
    <w:p w14:paraId="0FDDFB03" w14:textId="501A568B" w:rsidR="00731EFF" w:rsidRPr="00581BB2" w:rsidRDefault="000217F7" w:rsidP="00581BB2">
      <w:pPr>
        <w:pStyle w:val="LabStepNumbered"/>
      </w:pPr>
      <w:r w:rsidRPr="00581BB2">
        <w:t>Run and test</w:t>
      </w:r>
      <w:r w:rsidR="00244815" w:rsidRPr="00581BB2">
        <w:t xml:space="preserve"> the code in </w:t>
      </w:r>
      <w:r w:rsidR="00244815" w:rsidRPr="00341632">
        <w:rPr>
          <w:b/>
          <w:bCs/>
        </w:rPr>
        <w:t>Program.cs</w:t>
      </w:r>
      <w:r w:rsidR="00244815" w:rsidRPr="00581BB2">
        <w:t>.</w:t>
      </w:r>
    </w:p>
    <w:p w14:paraId="592C8F4A" w14:textId="1C2CE3B6" w:rsidR="000217F7" w:rsidRDefault="00244815" w:rsidP="000362A0">
      <w:pPr>
        <w:pStyle w:val="LabStepNumberedLevel2"/>
      </w:pPr>
      <w:r>
        <w:t xml:space="preserve">Before running the program, return to Power BI Desktop and verify what fields are in the </w:t>
      </w:r>
      <w:r w:rsidRPr="00244815">
        <w:rPr>
          <w:b/>
          <w:bCs/>
        </w:rPr>
        <w:t>Sales</w:t>
      </w:r>
      <w:r>
        <w:t xml:space="preserve"> table.</w:t>
      </w:r>
    </w:p>
    <w:p w14:paraId="1CEFB432" w14:textId="485587EA" w:rsidR="000217F7" w:rsidRDefault="000217F7" w:rsidP="000217F7">
      <w:pPr>
        <w:pStyle w:val="LabStepScreenshotLevel2"/>
      </w:pPr>
      <w:r>
        <w:drawing>
          <wp:inline distT="0" distB="0" distL="0" distR="0" wp14:anchorId="325A6C74" wp14:editId="6E8D596B">
            <wp:extent cx="1046699" cy="1188547"/>
            <wp:effectExtent l="19050" t="19050" r="2032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69429" cy="1214357"/>
                    </a:xfrm>
                    <a:prstGeom prst="rect">
                      <a:avLst/>
                    </a:prstGeom>
                    <a:noFill/>
                    <a:ln>
                      <a:solidFill>
                        <a:schemeClr val="tx1">
                          <a:lumMod val="50000"/>
                          <a:lumOff val="50000"/>
                        </a:schemeClr>
                      </a:solidFill>
                    </a:ln>
                  </pic:spPr>
                </pic:pic>
              </a:graphicData>
            </a:graphic>
          </wp:inline>
        </w:drawing>
      </w:r>
    </w:p>
    <w:p w14:paraId="2C378916" w14:textId="77777777" w:rsidR="00244815" w:rsidRDefault="00244815" w:rsidP="00244815">
      <w:pPr>
        <w:pStyle w:val="LabStepNumberedLevel2"/>
      </w:pPr>
      <w:r>
        <w:t>Return to Visual Studio Code.</w:t>
      </w:r>
    </w:p>
    <w:p w14:paraId="6992E2BD" w14:textId="4ACF2CDA" w:rsidR="00244815" w:rsidRDefault="00811FB7" w:rsidP="00244815">
      <w:pPr>
        <w:pStyle w:val="LabStepNumberedLevel2"/>
      </w:pPr>
      <w:r>
        <w:t xml:space="preserve">Run </w:t>
      </w:r>
      <w:r w:rsidR="00244815">
        <w:t xml:space="preserve">a debugging session by running the </w:t>
      </w:r>
      <w:r w:rsidR="00244815" w:rsidRPr="003A7AA4">
        <w:rPr>
          <w:b/>
          <w:bCs/>
        </w:rPr>
        <w:t>Run &gt; Start Debugging</w:t>
      </w:r>
      <w:r w:rsidR="00244815">
        <w:t xml:space="preserve"> command or pressing the </w:t>
      </w:r>
      <w:r w:rsidR="00244815" w:rsidRPr="003A7AA4">
        <w:rPr>
          <w:b/>
          <w:bCs/>
        </w:rPr>
        <w:t>{F5}</w:t>
      </w:r>
      <w:r w:rsidR="00244815">
        <w:t xml:space="preserve"> key.</w:t>
      </w:r>
    </w:p>
    <w:p w14:paraId="7328BD57" w14:textId="33BC9DEE" w:rsidR="00731EFF" w:rsidRDefault="00811FB7" w:rsidP="000362A0">
      <w:pPr>
        <w:pStyle w:val="LabStepNumberedLevel2"/>
      </w:pPr>
      <w:r>
        <w:t>Wait for the program to complete.</w:t>
      </w:r>
    </w:p>
    <w:p w14:paraId="66038FC5" w14:textId="4BD89BCB" w:rsidR="00811FB7" w:rsidRDefault="00811FB7" w:rsidP="000362A0">
      <w:pPr>
        <w:pStyle w:val="LabStepNumberedLevel2"/>
      </w:pPr>
      <w:r>
        <w:t xml:space="preserve">Return to Power BI Desktop and verify you can see a new display folder named </w:t>
      </w:r>
      <w:r w:rsidRPr="00811FB7">
        <w:rPr>
          <w:b/>
          <w:bCs/>
        </w:rPr>
        <w:t>Auto Measures</w:t>
      </w:r>
      <w:r>
        <w:t>.</w:t>
      </w:r>
    </w:p>
    <w:p w14:paraId="4FDD9256" w14:textId="00F4069E" w:rsidR="00811FB7" w:rsidRDefault="00811FB7" w:rsidP="000362A0">
      <w:pPr>
        <w:pStyle w:val="LabStepNumberedLevel2"/>
      </w:pPr>
      <w:r>
        <w:t xml:space="preserve">Expand the </w:t>
      </w:r>
      <w:r w:rsidRPr="00811FB7">
        <w:rPr>
          <w:b/>
          <w:bCs/>
        </w:rPr>
        <w:t>Auto Measures</w:t>
      </w:r>
      <w:r>
        <w:t xml:space="preserve"> folder.</w:t>
      </w:r>
    </w:p>
    <w:p w14:paraId="26D5DBA7" w14:textId="146EF133" w:rsidR="000217F7" w:rsidRDefault="000217F7" w:rsidP="000217F7">
      <w:pPr>
        <w:pStyle w:val="LabStepScreenshotLevel2"/>
      </w:pPr>
      <w:r>
        <w:drawing>
          <wp:inline distT="0" distB="0" distL="0" distR="0" wp14:anchorId="3BE0782B" wp14:editId="488C7770">
            <wp:extent cx="1298575" cy="822257"/>
            <wp:effectExtent l="19050" t="19050" r="15875"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56025" cy="858634"/>
                    </a:xfrm>
                    <a:prstGeom prst="rect">
                      <a:avLst/>
                    </a:prstGeom>
                    <a:noFill/>
                    <a:ln>
                      <a:solidFill>
                        <a:schemeClr val="tx1">
                          <a:lumMod val="50000"/>
                          <a:lumOff val="50000"/>
                        </a:schemeClr>
                      </a:solidFill>
                    </a:ln>
                  </pic:spPr>
                </pic:pic>
              </a:graphicData>
            </a:graphic>
          </wp:inline>
        </w:drawing>
      </w:r>
    </w:p>
    <w:p w14:paraId="67434BB3" w14:textId="39864A86" w:rsidR="000217F7" w:rsidRDefault="00811FB7" w:rsidP="000362A0">
      <w:pPr>
        <w:pStyle w:val="LabStepNumberedLevel2"/>
      </w:pPr>
      <w:r>
        <w:t xml:space="preserve">Inside the </w:t>
      </w:r>
      <w:r w:rsidRPr="00811FB7">
        <w:rPr>
          <w:b/>
          <w:bCs/>
        </w:rPr>
        <w:t>Auto Measure</w:t>
      </w:r>
      <w:r>
        <w:t xml:space="preserve"> folder, you should see two new measures as shown in the following screenshot.</w:t>
      </w:r>
    </w:p>
    <w:p w14:paraId="29094A09" w14:textId="034E22F2" w:rsidR="000217F7" w:rsidRDefault="000217F7" w:rsidP="000217F7">
      <w:pPr>
        <w:pStyle w:val="LabStepScreenshotLevel2"/>
      </w:pPr>
      <w:r>
        <w:drawing>
          <wp:inline distT="0" distB="0" distL="0" distR="0" wp14:anchorId="478168E8" wp14:editId="12D44C0A">
            <wp:extent cx="1538583" cy="881376"/>
            <wp:effectExtent l="19050" t="19050" r="24130" b="14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70303" cy="899547"/>
                    </a:xfrm>
                    <a:prstGeom prst="rect">
                      <a:avLst/>
                    </a:prstGeom>
                    <a:noFill/>
                    <a:ln>
                      <a:solidFill>
                        <a:schemeClr val="tx1">
                          <a:lumMod val="50000"/>
                          <a:lumOff val="50000"/>
                        </a:schemeClr>
                      </a:solidFill>
                    </a:ln>
                  </pic:spPr>
                </pic:pic>
              </a:graphicData>
            </a:graphic>
          </wp:inline>
        </w:drawing>
      </w:r>
    </w:p>
    <w:p w14:paraId="679F611F" w14:textId="08B65B9E" w:rsidR="00D33583" w:rsidRDefault="00811FB7" w:rsidP="00D33583">
      <w:pPr>
        <w:pStyle w:val="LabStepNumberedLevel2"/>
      </w:pPr>
      <w:r>
        <w:t xml:space="preserve">Examine the DAX expression generated for each of the measures in the </w:t>
      </w:r>
      <w:r w:rsidRPr="00811FB7">
        <w:rPr>
          <w:b/>
          <w:bCs/>
        </w:rPr>
        <w:t>Auto Measures</w:t>
      </w:r>
      <w:r>
        <w:t xml:space="preserve"> display folder.</w:t>
      </w:r>
    </w:p>
    <w:p w14:paraId="4A0B047B" w14:textId="5A8288B0" w:rsidR="00D33583" w:rsidRDefault="00D33583" w:rsidP="000217F7">
      <w:pPr>
        <w:pStyle w:val="LabStepScreenshotLevel2"/>
      </w:pPr>
      <w:r>
        <w:drawing>
          <wp:inline distT="0" distB="0" distL="0" distR="0" wp14:anchorId="777E02E1" wp14:editId="23DFFDBD">
            <wp:extent cx="4343983" cy="1374622"/>
            <wp:effectExtent l="19050" t="19050" r="1905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88654" cy="1388758"/>
                    </a:xfrm>
                    <a:prstGeom prst="rect">
                      <a:avLst/>
                    </a:prstGeom>
                    <a:noFill/>
                    <a:ln>
                      <a:solidFill>
                        <a:schemeClr val="tx1">
                          <a:lumMod val="50000"/>
                          <a:lumOff val="50000"/>
                        </a:schemeClr>
                      </a:solidFill>
                    </a:ln>
                  </pic:spPr>
                </pic:pic>
              </a:graphicData>
            </a:graphic>
          </wp:inline>
        </w:drawing>
      </w:r>
    </w:p>
    <w:p w14:paraId="4486672F" w14:textId="1CD23DF6" w:rsidR="000217F7" w:rsidRDefault="00811FB7" w:rsidP="00D33583">
      <w:pPr>
        <w:pStyle w:val="LabExerciseCallout"/>
      </w:pPr>
      <w:r>
        <w:t xml:space="preserve">You have now reached the end of </w:t>
      </w:r>
      <w:r w:rsidR="00265188">
        <w:t>Exercise 2</w:t>
      </w:r>
      <w:r>
        <w:t xml:space="preserve">. In the next </w:t>
      </w:r>
      <w:r w:rsidR="00265188">
        <w:t>exercise</w:t>
      </w:r>
      <w:r>
        <w:t>, you</w:t>
      </w:r>
      <w:r w:rsidR="00265188">
        <w:t>'</w:t>
      </w:r>
      <w:r>
        <w:t>ll learn how to execute a DAX query and handle query results.</w:t>
      </w:r>
    </w:p>
    <w:p w14:paraId="5738A8EF" w14:textId="5BF6FD9A" w:rsidR="006F5BB2" w:rsidRDefault="006F5BB2" w:rsidP="006F5BB2">
      <w:pPr>
        <w:pStyle w:val="Heading3"/>
      </w:pPr>
      <w:r>
        <w:lastRenderedPageBreak/>
        <w:t xml:space="preserve">Exercise 3 </w:t>
      </w:r>
      <w:r w:rsidR="00811FB7">
        <w:t xml:space="preserve">Executing DAX Queries using the AMOMD </w:t>
      </w:r>
      <w:r w:rsidR="00DE0EA7">
        <w:t xml:space="preserve">Client </w:t>
      </w:r>
      <w:r w:rsidR="00811FB7">
        <w:t>Library</w:t>
      </w:r>
    </w:p>
    <w:p w14:paraId="33B5C6BF" w14:textId="27EC9181" w:rsidR="006F5BB2" w:rsidRDefault="006F5BB2" w:rsidP="006F5BB2">
      <w:pPr>
        <w:pStyle w:val="LabExerciseLeadIn"/>
      </w:pPr>
      <w:r>
        <w:t xml:space="preserve">In this exercise, you will </w:t>
      </w:r>
      <w:r w:rsidR="00BB6D89">
        <w:t xml:space="preserve">learn </w:t>
      </w:r>
      <w:r w:rsidR="0096106D">
        <w:t xml:space="preserve">how </w:t>
      </w:r>
      <w:r w:rsidR="00BB6D89">
        <w:t xml:space="preserve">to execute DAX queries against a data model in Power BI Desktop using the AMOMD </w:t>
      </w:r>
      <w:r w:rsidR="00DE0EA7">
        <w:t xml:space="preserve">Client </w:t>
      </w:r>
      <w:r w:rsidR="00BB6D89">
        <w:t xml:space="preserve">library. You will </w:t>
      </w:r>
      <w:r w:rsidR="00D94DB0">
        <w:t xml:space="preserve">begin by adding </w:t>
      </w:r>
      <w:r w:rsidR="00BB6D89">
        <w:t xml:space="preserve">a new </w:t>
      </w:r>
      <w:r w:rsidR="00D94DB0">
        <w:t>package for AMOMD</w:t>
      </w:r>
      <w:r>
        <w:t>.</w:t>
      </w:r>
      <w:r w:rsidR="00BB6D89">
        <w:t xml:space="preserve"> Next, you will </w:t>
      </w:r>
      <w:r w:rsidR="00265188">
        <w:t>add</w:t>
      </w:r>
      <w:r w:rsidR="00BB6D89">
        <w:t xml:space="preserve"> and test </w:t>
      </w:r>
      <w:r w:rsidR="0092221E">
        <w:t xml:space="preserve">C# </w:t>
      </w:r>
      <w:r w:rsidR="00BB6D89">
        <w:t>code that executes DAX queries and converts the query results into a standard CSV file</w:t>
      </w:r>
      <w:r w:rsidR="0092221E">
        <w:t xml:space="preserve"> format</w:t>
      </w:r>
      <w:r w:rsidR="00BB6D89">
        <w:t xml:space="preserve">. In the second part of this exercise, you will mix TOM programming together with AMOMD </w:t>
      </w:r>
      <w:r w:rsidR="00DE0EA7">
        <w:t xml:space="preserve">in order to </w:t>
      </w:r>
      <w:r w:rsidR="00BB6D89">
        <w:t>write code which determines what measures to create by examining the results of a DAX query.</w:t>
      </w:r>
    </w:p>
    <w:p w14:paraId="4AAA88D6" w14:textId="2175626B" w:rsidR="00811FB7" w:rsidRPr="00581BB2" w:rsidRDefault="00811FB7" w:rsidP="00581BB2">
      <w:pPr>
        <w:pStyle w:val="LabStepNumbered"/>
        <w:numPr>
          <w:ilvl w:val="0"/>
          <w:numId w:val="49"/>
        </w:numPr>
      </w:pPr>
      <w:r w:rsidRPr="00581BB2">
        <w:t xml:space="preserve">Add </w:t>
      </w:r>
      <w:r w:rsidR="0092221E" w:rsidRPr="00581BB2">
        <w:t>the</w:t>
      </w:r>
      <w:r w:rsidRPr="00581BB2">
        <w:t xml:space="preserve"> AMOMD</w:t>
      </w:r>
      <w:r w:rsidR="00DE0EA7" w:rsidRPr="00581BB2">
        <w:t xml:space="preserve"> Client</w:t>
      </w:r>
      <w:r w:rsidRPr="00581BB2">
        <w:t xml:space="preserve"> NuGet package to </w:t>
      </w:r>
      <w:r w:rsidR="0092221E" w:rsidRPr="00581BB2">
        <w:t xml:space="preserve">the </w:t>
      </w:r>
      <w:r w:rsidRPr="00581BB2">
        <w:t xml:space="preserve">project so you can program against the </w:t>
      </w:r>
      <w:r w:rsidR="0092221E" w:rsidRPr="00581BB2">
        <w:t>library that allows for DAX query execution</w:t>
      </w:r>
      <w:r w:rsidRPr="00581BB2">
        <w:t>.</w:t>
      </w:r>
    </w:p>
    <w:p w14:paraId="0B505156" w14:textId="77777777" w:rsidR="00811FB7" w:rsidRDefault="00811FB7" w:rsidP="00811FB7">
      <w:pPr>
        <w:pStyle w:val="LabStepNumberedLevel2"/>
      </w:pPr>
      <w:r>
        <w:t>Return to the Terminal console.</w:t>
      </w:r>
    </w:p>
    <w:p w14:paraId="234D10AF" w14:textId="27156BBE" w:rsidR="00811FB7" w:rsidRDefault="00811FB7" w:rsidP="00811FB7">
      <w:pPr>
        <w:pStyle w:val="LabStepNumberedLevel2"/>
      </w:pPr>
      <w:r>
        <w:t xml:space="preserve">Type and execute the following </w:t>
      </w:r>
      <w:r w:rsidRPr="00562CD9">
        <w:rPr>
          <w:b/>
          <w:bCs/>
        </w:rPr>
        <w:t>dotnet add package</w:t>
      </w:r>
      <w:r>
        <w:t xml:space="preserve"> command to add the </w:t>
      </w:r>
      <w:r w:rsidRPr="00811FB7">
        <w:rPr>
          <w:b/>
          <w:bCs/>
        </w:rPr>
        <w:t>AMO</w:t>
      </w:r>
      <w:r w:rsidR="0092221E">
        <w:rPr>
          <w:b/>
          <w:bCs/>
        </w:rPr>
        <w:t>MD Client</w:t>
      </w:r>
      <w:r>
        <w:t xml:space="preserve"> NuGet package </w:t>
      </w:r>
    </w:p>
    <w:p w14:paraId="5E85C524" w14:textId="6A3201A4" w:rsidR="00811FB7" w:rsidRPr="00D94DB0" w:rsidRDefault="00D94DB0" w:rsidP="00811FB7">
      <w:pPr>
        <w:pStyle w:val="LabStepCodeBlockLevel2"/>
        <w:rPr>
          <w:sz w:val="15"/>
          <w:szCs w:val="15"/>
        </w:rPr>
      </w:pPr>
      <w:r w:rsidRPr="00D94DB0">
        <w:rPr>
          <w:sz w:val="15"/>
          <w:szCs w:val="15"/>
        </w:rPr>
        <w:t>dotnet add package Microsoft.AnalysisServices.AdomdClient.NetCore.retail.amd64 --version 19.12.7.2-Preview</w:t>
      </w:r>
    </w:p>
    <w:p w14:paraId="17DD7848" w14:textId="7D8C206F" w:rsidR="00DE0EA7" w:rsidRDefault="00DE0EA7" w:rsidP="00DE0EA7">
      <w:pPr>
        <w:pStyle w:val="LabExerciseCallout"/>
      </w:pPr>
      <w:r w:rsidRPr="00DE0EA7">
        <w:rPr>
          <w:sz w:val="17"/>
          <w:szCs w:val="17"/>
        </w:rPr>
        <w:t xml:space="preserve">At the time that lab exercise was written, the latest version of this package was </w:t>
      </w:r>
      <w:r w:rsidRPr="00DE0EA7">
        <w:rPr>
          <w:b/>
          <w:bCs/>
          <w:sz w:val="17"/>
          <w:szCs w:val="17"/>
        </w:rPr>
        <w:t>19.12.7.2-Preview</w:t>
      </w:r>
      <w:r w:rsidRPr="00DE0EA7">
        <w:rPr>
          <w:sz w:val="17"/>
          <w:szCs w:val="17"/>
        </w:rPr>
        <w:t xml:space="preserve">. You can check out the information at the following URL to determine the latest release: </w:t>
      </w:r>
      <w:hyperlink r:id="rId61" w:history="1">
        <w:r w:rsidRPr="00DE0EA7">
          <w:rPr>
            <w:rStyle w:val="Hyperlink"/>
            <w:sz w:val="17"/>
            <w:szCs w:val="17"/>
          </w:rPr>
          <w:t>https://www.nuget.org/packages/Microsoft.AnalysisServices.AdomdClient.NetCore.retail.amd64</w:t>
        </w:r>
      </w:hyperlink>
      <w:r w:rsidRPr="00DE0EA7">
        <w:rPr>
          <w:sz w:val="17"/>
          <w:szCs w:val="17"/>
        </w:rPr>
        <w:t>.</w:t>
      </w:r>
    </w:p>
    <w:p w14:paraId="7B6784E7" w14:textId="2F177FF7" w:rsidR="00811FB7" w:rsidRDefault="00DE0EA7" w:rsidP="00D94DB0">
      <w:pPr>
        <w:pStyle w:val="LabStepNumberedLevel2"/>
      </w:pPr>
      <w:r>
        <w:t xml:space="preserve">If you look at the </w:t>
      </w:r>
      <w:r w:rsidRPr="00DE0EA7">
        <w:rPr>
          <w:b/>
          <w:bCs/>
        </w:rPr>
        <w:t>PBI-Tool.csproj</w:t>
      </w:r>
      <w:r>
        <w:t xml:space="preserve"> file, you will see there is a new package reference for the AMOMD Client library.</w:t>
      </w:r>
    </w:p>
    <w:p w14:paraId="69EA4974" w14:textId="31CBF9EB" w:rsidR="00D94DB0" w:rsidRDefault="00D94DB0" w:rsidP="00D94DB0">
      <w:pPr>
        <w:pStyle w:val="LabStepScreenshotLevel2"/>
      </w:pPr>
      <w:r>
        <w:drawing>
          <wp:inline distT="0" distB="0" distL="0" distR="0" wp14:anchorId="1F024B46" wp14:editId="2F6AB596">
            <wp:extent cx="5194634" cy="1490780"/>
            <wp:effectExtent l="19050" t="19050" r="25400" b="146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68586" cy="1512003"/>
                    </a:xfrm>
                    <a:prstGeom prst="rect">
                      <a:avLst/>
                    </a:prstGeom>
                    <a:noFill/>
                    <a:ln>
                      <a:solidFill>
                        <a:schemeClr val="tx1">
                          <a:lumMod val="50000"/>
                          <a:lumOff val="50000"/>
                        </a:schemeClr>
                      </a:solidFill>
                    </a:ln>
                  </pic:spPr>
                </pic:pic>
              </a:graphicData>
            </a:graphic>
          </wp:inline>
        </w:drawing>
      </w:r>
    </w:p>
    <w:p w14:paraId="34EE84EF" w14:textId="75147888" w:rsidR="00D94DB0" w:rsidRDefault="00DE0EA7" w:rsidP="00D94DB0">
      <w:pPr>
        <w:pStyle w:val="LabStepNumberedLevel2"/>
      </w:pPr>
      <w:r>
        <w:t xml:space="preserve">Close the </w:t>
      </w:r>
      <w:r w:rsidRPr="00DE0EA7">
        <w:rPr>
          <w:b/>
          <w:bCs/>
        </w:rPr>
        <w:t>PBI-Tool.csproj</w:t>
      </w:r>
      <w:r>
        <w:t xml:space="preserve"> file without saving any changes.</w:t>
      </w:r>
    </w:p>
    <w:p w14:paraId="0C9D0E04" w14:textId="16E13855" w:rsidR="00D94DB0" w:rsidRPr="00581BB2" w:rsidRDefault="00D94DB0" w:rsidP="00581BB2">
      <w:pPr>
        <w:pStyle w:val="LabStepNumbered"/>
        <w:numPr>
          <w:ilvl w:val="0"/>
          <w:numId w:val="46"/>
        </w:numPr>
      </w:pPr>
      <w:r w:rsidRPr="00581BB2">
        <w:t xml:space="preserve">Copy and paste the Exercise 3 starter code into </w:t>
      </w:r>
      <w:r w:rsidRPr="00265188">
        <w:rPr>
          <w:b/>
          <w:bCs/>
        </w:rPr>
        <w:t>Program.cs</w:t>
      </w:r>
      <w:r w:rsidRPr="00581BB2">
        <w:t>.</w:t>
      </w:r>
    </w:p>
    <w:p w14:paraId="002F7A03" w14:textId="77777777" w:rsidR="00D94DB0" w:rsidRDefault="00D94DB0" w:rsidP="00D94DB0">
      <w:pPr>
        <w:pStyle w:val="LabStepNumberedLevel2"/>
        <w:numPr>
          <w:ilvl w:val="1"/>
          <w:numId w:val="46"/>
        </w:numPr>
      </w:pPr>
      <w:r>
        <w:t xml:space="preserve">Open </w:t>
      </w:r>
      <w:r w:rsidRPr="0034007A">
        <w:rPr>
          <w:b/>
          <w:bCs/>
        </w:rPr>
        <w:t>Program.cs</w:t>
      </w:r>
      <w:r>
        <w:t xml:space="preserve"> and delete all the code that is currently inside.</w:t>
      </w:r>
    </w:p>
    <w:p w14:paraId="38686E4D" w14:textId="714DB7F5" w:rsidR="00D94DB0" w:rsidRDefault="00D94DB0" w:rsidP="00D94DB0">
      <w:pPr>
        <w:pStyle w:val="LabStepNumberedLevel2"/>
      </w:pPr>
      <w:r>
        <w:t xml:space="preserve">Copy the Exercise 3 starter code from the </w:t>
      </w:r>
      <w:hyperlink r:id="rId63" w:history="1">
        <w:r w:rsidR="008F2C47" w:rsidRPr="008F2C47">
          <w:rPr>
            <w:rStyle w:val="Hyperlink"/>
          </w:rPr>
          <w:t>Exercise03-Progra</w:t>
        </w:r>
        <w:r w:rsidR="008F2C47" w:rsidRPr="008F2C47">
          <w:rPr>
            <w:rStyle w:val="Hyperlink"/>
          </w:rPr>
          <w:t>m</w:t>
        </w:r>
        <w:r w:rsidR="008F2C47" w:rsidRPr="008F2C47">
          <w:rPr>
            <w:rStyle w:val="Hyperlink"/>
          </w:rPr>
          <w:t>.cs</w:t>
        </w:r>
      </w:hyperlink>
      <w:r w:rsidR="008F2C47" w:rsidRPr="008F2C47">
        <w:t xml:space="preserve"> </w:t>
      </w:r>
      <w:r>
        <w:t xml:space="preserve">file in the </w:t>
      </w:r>
      <w:r w:rsidRPr="00D33583">
        <w:rPr>
          <w:b/>
          <w:bCs/>
        </w:rPr>
        <w:t>StarterFiles</w:t>
      </w:r>
      <w:r>
        <w:t xml:space="preserve"> folder to the Windows clipboard.</w:t>
      </w:r>
    </w:p>
    <w:p w14:paraId="195C5612" w14:textId="77777777" w:rsidR="00D94DB0" w:rsidRDefault="00D94DB0" w:rsidP="00D94DB0">
      <w:pPr>
        <w:pStyle w:val="LabStepNumberedLevel2"/>
      </w:pPr>
      <w:r>
        <w:t xml:space="preserve">Return to Visual Studio Code and paste in the contents of the Windows clipboard into </w:t>
      </w:r>
      <w:r w:rsidRPr="00D33583">
        <w:rPr>
          <w:b/>
          <w:bCs/>
        </w:rPr>
        <w:t>Program.cs</w:t>
      </w:r>
      <w:r>
        <w:t>.</w:t>
      </w:r>
    </w:p>
    <w:p w14:paraId="5E76EC7A" w14:textId="68E0C574" w:rsidR="008F2C47" w:rsidRDefault="008F2C47" w:rsidP="008F2C47">
      <w:pPr>
        <w:pStyle w:val="LabStepScreenshotLevel2"/>
      </w:pPr>
      <w:r>
        <w:drawing>
          <wp:inline distT="0" distB="0" distL="0" distR="0" wp14:anchorId="65CF3F6B" wp14:editId="5C60EC0F">
            <wp:extent cx="5339266" cy="2018297"/>
            <wp:effectExtent l="19050" t="19050" r="1397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370759" cy="2030202"/>
                    </a:xfrm>
                    <a:prstGeom prst="rect">
                      <a:avLst/>
                    </a:prstGeom>
                    <a:noFill/>
                    <a:ln>
                      <a:solidFill>
                        <a:schemeClr val="tx1">
                          <a:lumMod val="50000"/>
                          <a:lumOff val="50000"/>
                        </a:schemeClr>
                      </a:solidFill>
                    </a:ln>
                  </pic:spPr>
                </pic:pic>
              </a:graphicData>
            </a:graphic>
          </wp:inline>
        </w:drawing>
      </w:r>
    </w:p>
    <w:p w14:paraId="1203EF26" w14:textId="44A362A2" w:rsidR="008F2C47" w:rsidRDefault="0092221E" w:rsidP="008F2C47">
      <w:pPr>
        <w:pStyle w:val="LabStepNumberedLevel2"/>
      </w:pPr>
      <w:r>
        <w:t xml:space="preserve">Update the </w:t>
      </w:r>
      <w:r w:rsidRPr="0092221E">
        <w:rPr>
          <w:b/>
          <w:bCs/>
        </w:rPr>
        <w:t>connectString</w:t>
      </w:r>
      <w:r>
        <w:t xml:space="preserve"> constant with the same port number you have used in previous exercises.</w:t>
      </w:r>
    </w:p>
    <w:p w14:paraId="051ECA18" w14:textId="3DDDC126" w:rsidR="008F2C47" w:rsidRDefault="008F2C47" w:rsidP="008F2C47">
      <w:pPr>
        <w:pStyle w:val="LabStepScreenshotLevel2"/>
      </w:pPr>
      <w:r>
        <w:drawing>
          <wp:inline distT="0" distB="0" distL="0" distR="0" wp14:anchorId="2FFF9CB3" wp14:editId="113B73C4">
            <wp:extent cx="4064205" cy="373981"/>
            <wp:effectExtent l="19050" t="19050" r="1270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23833" t="43175" b="38284"/>
                    <a:stretch/>
                  </pic:blipFill>
                  <pic:spPr bwMode="auto">
                    <a:xfrm>
                      <a:off x="0" y="0"/>
                      <a:ext cx="4090746" cy="376423"/>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F47B47B" w14:textId="56D839C1" w:rsidR="008F2C47" w:rsidRDefault="008F2C47" w:rsidP="008F2C47">
      <w:pPr>
        <w:pStyle w:val="LabStepNumberedLevel2"/>
      </w:pPr>
      <w:r>
        <w:t xml:space="preserve">Save </w:t>
      </w:r>
      <w:r w:rsidR="0092221E">
        <w:t xml:space="preserve">your changes </w:t>
      </w:r>
      <w:r>
        <w:t>and close</w:t>
      </w:r>
      <w:r w:rsidR="0092221E">
        <w:t xml:space="preserve"> </w:t>
      </w:r>
      <w:r w:rsidR="0092221E" w:rsidRPr="0092221E">
        <w:rPr>
          <w:b/>
          <w:bCs/>
        </w:rPr>
        <w:t>Program.cs</w:t>
      </w:r>
      <w:r w:rsidR="0092221E">
        <w:t>.</w:t>
      </w:r>
    </w:p>
    <w:p w14:paraId="783CD9D2" w14:textId="341E4A4E" w:rsidR="00D94DB0" w:rsidRPr="00581BB2" w:rsidRDefault="00D94DB0" w:rsidP="00581BB2">
      <w:pPr>
        <w:pStyle w:val="LabStepNumbered"/>
      </w:pPr>
      <w:r w:rsidRPr="00581BB2">
        <w:lastRenderedPageBreak/>
        <w:t xml:space="preserve">Walk through the code in </w:t>
      </w:r>
      <w:r w:rsidRPr="00265188">
        <w:rPr>
          <w:b/>
          <w:bCs/>
        </w:rPr>
        <w:t>Program.cs</w:t>
      </w:r>
      <w:r w:rsidRPr="00581BB2">
        <w:t xml:space="preserve"> to understand what it does.</w:t>
      </w:r>
    </w:p>
    <w:p w14:paraId="66C28A7F" w14:textId="03FA3D76" w:rsidR="00AB04BC" w:rsidRDefault="0092221E" w:rsidP="00AB04BC">
      <w:pPr>
        <w:pStyle w:val="LabStepNumberedLevel2"/>
      </w:pPr>
      <w:r>
        <w:t xml:space="preserve">Inside the </w:t>
      </w:r>
      <w:r w:rsidRPr="0092221E">
        <w:rPr>
          <w:b/>
          <w:bCs/>
        </w:rPr>
        <w:t>Main</w:t>
      </w:r>
      <w:r>
        <w:t xml:space="preserve"> function, there is a call to </w:t>
      </w:r>
      <w:r w:rsidRPr="0092221E">
        <w:rPr>
          <w:b/>
          <w:bCs/>
        </w:rPr>
        <w:t>ExecuteDaxQuery</w:t>
      </w:r>
      <w:r>
        <w:t>.</w:t>
      </w:r>
    </w:p>
    <w:p w14:paraId="50481E46" w14:textId="77777777" w:rsidR="00AB04BC" w:rsidRPr="00AB04BC" w:rsidRDefault="00AB04BC" w:rsidP="00AB04BC">
      <w:pPr>
        <w:pStyle w:val="LabStepCodeBlockLevel2"/>
        <w:rPr>
          <w:color w:val="4F6228" w:themeColor="accent3" w:themeShade="80"/>
        </w:rPr>
      </w:pPr>
      <w:r w:rsidRPr="00AB04BC">
        <w:rPr>
          <w:color w:val="4F6228" w:themeColor="accent3" w:themeShade="80"/>
        </w:rPr>
        <w:t>// Exercise 3 - Part 1</w:t>
      </w:r>
    </w:p>
    <w:p w14:paraId="79BE5218" w14:textId="77777777" w:rsidR="00AB04BC" w:rsidRDefault="00AB04BC" w:rsidP="00AB04BC">
      <w:pPr>
        <w:pStyle w:val="LabStepCodeBlockLevel2"/>
      </w:pPr>
      <w:r>
        <w:t>ExecuteDaxQuery();</w:t>
      </w:r>
    </w:p>
    <w:p w14:paraId="09156A4F" w14:textId="2AEA854A" w:rsidR="008F2C47" w:rsidRDefault="0092221E" w:rsidP="008F2C47">
      <w:pPr>
        <w:pStyle w:val="LabStepNumberedLevel2"/>
      </w:pPr>
      <w:r w:rsidRPr="0092221E">
        <w:rPr>
          <w:b/>
          <w:bCs/>
        </w:rPr>
        <w:t>ExecuteDaxQuery</w:t>
      </w:r>
      <w:r>
        <w:t xml:space="preserve"> executes a DAX query and then calls </w:t>
      </w:r>
      <w:r w:rsidRPr="0092221E">
        <w:rPr>
          <w:b/>
          <w:bCs/>
        </w:rPr>
        <w:t>ConvertReaderToCsv</w:t>
      </w:r>
      <w:r>
        <w:t xml:space="preserve"> passing an </w:t>
      </w:r>
      <w:r w:rsidRPr="0092221E">
        <w:rPr>
          <w:b/>
          <w:bCs/>
        </w:rPr>
        <w:t>AdomdDataReader</w:t>
      </w:r>
      <w:r>
        <w:t xml:space="preserve"> object.</w:t>
      </w:r>
    </w:p>
    <w:p w14:paraId="21B60E44" w14:textId="77777777" w:rsidR="008F2C47" w:rsidRDefault="008F2C47" w:rsidP="008F2C47">
      <w:pPr>
        <w:pStyle w:val="LabStepCodeBlockLevel2"/>
      </w:pPr>
      <w:r>
        <w:t>static void ExecuteDaxQuery() {</w:t>
      </w:r>
    </w:p>
    <w:p w14:paraId="604E1706" w14:textId="77777777" w:rsidR="008F2C47" w:rsidRDefault="008F2C47" w:rsidP="008F2C47">
      <w:pPr>
        <w:pStyle w:val="LabStepCodeBlockLevel2"/>
      </w:pPr>
    </w:p>
    <w:p w14:paraId="2ED63698" w14:textId="77777777" w:rsidR="008F2C47" w:rsidRPr="008F2C47" w:rsidRDefault="008F2C47" w:rsidP="008F2C47">
      <w:pPr>
        <w:pStyle w:val="LabStepCodeBlockLevel2"/>
        <w:rPr>
          <w:color w:val="4F6228" w:themeColor="accent3" w:themeShade="80"/>
        </w:rPr>
      </w:pPr>
      <w:r w:rsidRPr="008F2C47">
        <w:rPr>
          <w:color w:val="4F6228" w:themeColor="accent3" w:themeShade="80"/>
        </w:rPr>
        <w:t xml:space="preserve">    // DAX query to be submitted totabuar database engine</w:t>
      </w:r>
    </w:p>
    <w:p w14:paraId="6AF930E5" w14:textId="77777777" w:rsidR="008F2C47" w:rsidRDefault="008F2C47" w:rsidP="008F2C47">
      <w:pPr>
        <w:pStyle w:val="LabStepCodeBlockLevel2"/>
      </w:pPr>
      <w:r>
        <w:t xml:space="preserve">    String query = @"</w:t>
      </w:r>
    </w:p>
    <w:p w14:paraId="74D5AC90" w14:textId="77777777" w:rsidR="008F2C47" w:rsidRDefault="008F2C47" w:rsidP="008F2C47">
      <w:pPr>
        <w:pStyle w:val="LabStepCodeBlockLevel2"/>
      </w:pPr>
      <w:r>
        <w:t xml:space="preserve">        EVALUATE</w:t>
      </w:r>
    </w:p>
    <w:p w14:paraId="4449F564" w14:textId="77777777" w:rsidR="008F2C47" w:rsidRDefault="008F2C47" w:rsidP="008F2C47">
      <w:pPr>
        <w:pStyle w:val="LabStepCodeBlockLevel2"/>
      </w:pPr>
      <w:r>
        <w:t xml:space="preserve">            SUMMARIZECOLUMNS(</w:t>
      </w:r>
    </w:p>
    <w:p w14:paraId="6457D884" w14:textId="77777777" w:rsidR="008F2C47" w:rsidRPr="008F2C47" w:rsidRDefault="008F2C47" w:rsidP="008F2C47">
      <w:pPr>
        <w:pStyle w:val="LabStepCodeBlockLevel2"/>
        <w:rPr>
          <w:color w:val="4F6228" w:themeColor="accent3" w:themeShade="80"/>
        </w:rPr>
      </w:pPr>
      <w:r>
        <w:t xml:space="preserve">  </w:t>
      </w:r>
      <w:r w:rsidRPr="008F2C47">
        <w:rPr>
          <w:color w:val="4F6228" w:themeColor="accent3" w:themeShade="80"/>
        </w:rPr>
        <w:t xml:space="preserve">              //GROUP BY </w:t>
      </w:r>
    </w:p>
    <w:p w14:paraId="191A1BF8" w14:textId="77777777" w:rsidR="008F2C47" w:rsidRDefault="008F2C47" w:rsidP="008F2C47">
      <w:pPr>
        <w:pStyle w:val="LabStepCodeBlockLevel2"/>
      </w:pPr>
      <w:r w:rsidRPr="008F2C47">
        <w:rPr>
          <w:color w:val="4F6228" w:themeColor="accent3" w:themeShade="80"/>
        </w:rPr>
        <w:t xml:space="preserve">  </w:t>
      </w:r>
      <w:r>
        <w:t xml:space="preserve">              Customers[State],</w:t>
      </w:r>
    </w:p>
    <w:p w14:paraId="19AFAEAC" w14:textId="77777777" w:rsidR="008F2C47" w:rsidRDefault="008F2C47" w:rsidP="008F2C47">
      <w:pPr>
        <w:pStyle w:val="LabStepCodeBlockLevel2"/>
      </w:pPr>
      <w:r>
        <w:t xml:space="preserve">            </w:t>
      </w:r>
    </w:p>
    <w:p w14:paraId="03CCAB18" w14:textId="77777777" w:rsidR="008F2C47" w:rsidRPr="008F2C47" w:rsidRDefault="008F2C47" w:rsidP="008F2C47">
      <w:pPr>
        <w:pStyle w:val="LabStepCodeBlockLevel2"/>
        <w:rPr>
          <w:color w:val="4F6228" w:themeColor="accent3" w:themeShade="80"/>
        </w:rPr>
      </w:pPr>
      <w:r w:rsidRPr="008F2C47">
        <w:rPr>
          <w:color w:val="4F6228" w:themeColor="accent3" w:themeShade="80"/>
        </w:rPr>
        <w:t xml:space="preserve">                //FILTER BY</w:t>
      </w:r>
    </w:p>
    <w:p w14:paraId="5DCC6A72" w14:textId="77777777" w:rsidR="008F2C47" w:rsidRDefault="008F2C47" w:rsidP="008F2C47">
      <w:pPr>
        <w:pStyle w:val="LabStepCodeBlockLevel2"/>
      </w:pPr>
      <w:r>
        <w:t xml:space="preserve">                TREATAS( {""Western Region""} , 'Customers'[Sales Region] ) ,</w:t>
      </w:r>
    </w:p>
    <w:p w14:paraId="061C7022" w14:textId="77777777" w:rsidR="008F2C47" w:rsidRDefault="008F2C47" w:rsidP="008F2C47">
      <w:pPr>
        <w:pStyle w:val="LabStepCodeBlockLevel2"/>
      </w:pPr>
      <w:r>
        <w:t xml:space="preserve">                    </w:t>
      </w:r>
    </w:p>
    <w:p w14:paraId="0C067E3A" w14:textId="77777777" w:rsidR="008F2C47" w:rsidRPr="008F2C47" w:rsidRDefault="008F2C47" w:rsidP="008F2C47">
      <w:pPr>
        <w:pStyle w:val="LabStepCodeBlockLevel2"/>
        <w:rPr>
          <w:color w:val="4F6228" w:themeColor="accent3" w:themeShade="80"/>
        </w:rPr>
      </w:pPr>
      <w:r w:rsidRPr="008F2C47">
        <w:rPr>
          <w:color w:val="4F6228" w:themeColor="accent3" w:themeShade="80"/>
        </w:rPr>
        <w:t xml:space="preserve">                // MEASURES</w:t>
      </w:r>
    </w:p>
    <w:p w14:paraId="7025418C" w14:textId="77777777" w:rsidR="008F2C47" w:rsidRDefault="008F2C47" w:rsidP="008F2C47">
      <w:pPr>
        <w:pStyle w:val="LabStepCodeBlockLevel2"/>
      </w:pPr>
      <w:r>
        <w:t xml:space="preserve">                ""Sales Revenue"" , SUM(Sales[SalesAmount]) ,</w:t>
      </w:r>
    </w:p>
    <w:p w14:paraId="605086D4" w14:textId="77777777" w:rsidR="008F2C47" w:rsidRDefault="008F2C47" w:rsidP="008F2C47">
      <w:pPr>
        <w:pStyle w:val="LabStepCodeBlockLevel2"/>
      </w:pPr>
      <w:r>
        <w:t xml:space="preserve">                ""Units Sold"" , SUM(Sales[Quantity])</w:t>
      </w:r>
    </w:p>
    <w:p w14:paraId="0C514D4F" w14:textId="77777777" w:rsidR="008F2C47" w:rsidRDefault="008F2C47" w:rsidP="008F2C47">
      <w:pPr>
        <w:pStyle w:val="LabStepCodeBlockLevel2"/>
      </w:pPr>
      <w:r>
        <w:t xml:space="preserve">            )</w:t>
      </w:r>
    </w:p>
    <w:p w14:paraId="260F7E75" w14:textId="77777777" w:rsidR="008F2C47" w:rsidRDefault="008F2C47" w:rsidP="008F2C47">
      <w:pPr>
        <w:pStyle w:val="LabStepCodeBlockLevel2"/>
      </w:pPr>
      <w:r>
        <w:t xml:space="preserve">        ";</w:t>
      </w:r>
    </w:p>
    <w:p w14:paraId="3B730F2B" w14:textId="77777777" w:rsidR="008F2C47" w:rsidRDefault="008F2C47" w:rsidP="008F2C47">
      <w:pPr>
        <w:pStyle w:val="LabStepCodeBlockLevel2"/>
      </w:pPr>
    </w:p>
    <w:p w14:paraId="4819B518" w14:textId="77777777" w:rsidR="008F2C47" w:rsidRDefault="008F2C47" w:rsidP="008F2C47">
      <w:pPr>
        <w:pStyle w:val="LabStepCodeBlockLevel2"/>
      </w:pPr>
      <w:r>
        <w:t xml:space="preserve">    AdomdConnection adomdConnection = new AdomdConnection(connectString);</w:t>
      </w:r>
    </w:p>
    <w:p w14:paraId="1D4536B5" w14:textId="77777777" w:rsidR="008F2C47" w:rsidRDefault="008F2C47" w:rsidP="008F2C47">
      <w:pPr>
        <w:pStyle w:val="LabStepCodeBlockLevel2"/>
      </w:pPr>
      <w:r>
        <w:t xml:space="preserve">    adomdConnection.Open();</w:t>
      </w:r>
    </w:p>
    <w:p w14:paraId="03508132" w14:textId="77777777" w:rsidR="008F2C47" w:rsidRDefault="008F2C47" w:rsidP="008F2C47">
      <w:pPr>
        <w:pStyle w:val="LabStepCodeBlockLevel2"/>
      </w:pPr>
    </w:p>
    <w:p w14:paraId="4278FA8F" w14:textId="77777777" w:rsidR="008F2C47" w:rsidRDefault="008F2C47" w:rsidP="008F2C47">
      <w:pPr>
        <w:pStyle w:val="LabStepCodeBlockLevel2"/>
      </w:pPr>
      <w:r>
        <w:t xml:space="preserve">    AdomdCommand adomdCommand = new AdomdCommand(query, adomdConnection);</w:t>
      </w:r>
    </w:p>
    <w:p w14:paraId="36311DEA" w14:textId="77777777" w:rsidR="008F2C47" w:rsidRDefault="008F2C47" w:rsidP="008F2C47">
      <w:pPr>
        <w:pStyle w:val="LabStepCodeBlockLevel2"/>
      </w:pPr>
      <w:r>
        <w:t xml:space="preserve">    AdomdDataReader reader = adomdCommand.ExecuteReader();</w:t>
      </w:r>
    </w:p>
    <w:p w14:paraId="15555BF3" w14:textId="77777777" w:rsidR="008F2C47" w:rsidRDefault="008F2C47" w:rsidP="008F2C47">
      <w:pPr>
        <w:pStyle w:val="LabStepCodeBlockLevel2"/>
      </w:pPr>
    </w:p>
    <w:p w14:paraId="06B526C3" w14:textId="77777777" w:rsidR="008F2C47" w:rsidRDefault="008F2C47" w:rsidP="008F2C47">
      <w:pPr>
        <w:pStyle w:val="LabStepCodeBlockLevel2"/>
      </w:pPr>
      <w:r>
        <w:t xml:space="preserve">    ConvertReaderToCsv(reader);</w:t>
      </w:r>
    </w:p>
    <w:p w14:paraId="6E9CC421" w14:textId="77777777" w:rsidR="008F2C47" w:rsidRDefault="008F2C47" w:rsidP="008F2C47">
      <w:pPr>
        <w:pStyle w:val="LabStepCodeBlockLevel2"/>
      </w:pPr>
    </w:p>
    <w:p w14:paraId="0F1D1629" w14:textId="77777777" w:rsidR="008F2C47" w:rsidRDefault="008F2C47" w:rsidP="008F2C47">
      <w:pPr>
        <w:pStyle w:val="LabStepCodeBlockLevel2"/>
      </w:pPr>
      <w:r>
        <w:t xml:space="preserve">    reader.Dispose();</w:t>
      </w:r>
    </w:p>
    <w:p w14:paraId="69E7D339" w14:textId="77777777" w:rsidR="008F2C47" w:rsidRDefault="008F2C47" w:rsidP="008F2C47">
      <w:pPr>
        <w:pStyle w:val="LabStepCodeBlockLevel2"/>
      </w:pPr>
      <w:r>
        <w:t xml:space="preserve">    adomdConnection.Close();</w:t>
      </w:r>
    </w:p>
    <w:p w14:paraId="7D9F119D" w14:textId="77777777" w:rsidR="008F2C47" w:rsidRDefault="008F2C47" w:rsidP="008F2C47">
      <w:pPr>
        <w:pStyle w:val="LabStepCodeBlockLevel2"/>
      </w:pPr>
    </w:p>
    <w:p w14:paraId="7FB44729" w14:textId="5A73A10E" w:rsidR="008F2C47" w:rsidRDefault="008F2C47" w:rsidP="008F2C47">
      <w:pPr>
        <w:pStyle w:val="LabStepCodeBlockLevel2"/>
      </w:pPr>
      <w:r>
        <w:t>}</w:t>
      </w:r>
    </w:p>
    <w:p w14:paraId="754E1791" w14:textId="0B933452" w:rsidR="008F2C47" w:rsidRDefault="0092221E" w:rsidP="008F2C47">
      <w:pPr>
        <w:pStyle w:val="LabStepNumberedLevel2"/>
      </w:pPr>
      <w:r w:rsidRPr="0092221E">
        <w:rPr>
          <w:b/>
          <w:bCs/>
        </w:rPr>
        <w:t>ConvertReaderToCsv</w:t>
      </w:r>
      <w:r>
        <w:t xml:space="preserve"> uses </w:t>
      </w:r>
      <w:r w:rsidRPr="0092221E">
        <w:rPr>
          <w:b/>
          <w:bCs/>
        </w:rPr>
        <w:t>AdomdDataReader</w:t>
      </w:r>
      <w:r>
        <w:t xml:space="preserve"> to process query results and create a CSV file which is opened in Excel.</w:t>
      </w:r>
    </w:p>
    <w:p w14:paraId="41E4EDEC" w14:textId="77777777" w:rsidR="008F2C47" w:rsidRDefault="008F2C47" w:rsidP="008F2C47">
      <w:pPr>
        <w:pStyle w:val="LabStepCodeBlockLevel2"/>
      </w:pPr>
      <w:r>
        <w:t>static void ConvertReaderToCsv(AdomdDataReader reader, bool openinExcel = true) {</w:t>
      </w:r>
    </w:p>
    <w:p w14:paraId="06883FA5" w14:textId="77777777" w:rsidR="008F2C47" w:rsidRDefault="008F2C47" w:rsidP="008F2C47">
      <w:pPr>
        <w:pStyle w:val="LabStepCodeBlockLevel2"/>
      </w:pPr>
    </w:p>
    <w:p w14:paraId="33FE464E" w14:textId="77777777" w:rsidR="008F2C47" w:rsidRDefault="008F2C47" w:rsidP="008F2C47">
      <w:pPr>
        <w:pStyle w:val="LabStepCodeBlockLevel2"/>
      </w:pPr>
      <w:r>
        <w:t xml:space="preserve">    string csv = string.Empty;</w:t>
      </w:r>
    </w:p>
    <w:p w14:paraId="3CDBDC01" w14:textId="77777777" w:rsidR="008F2C47" w:rsidRDefault="008F2C47" w:rsidP="008F2C47">
      <w:pPr>
        <w:pStyle w:val="LabStepCodeBlockLevel2"/>
      </w:pPr>
    </w:p>
    <w:p w14:paraId="5993D8A5" w14:textId="77777777" w:rsidR="008F2C47" w:rsidRDefault="008F2C47" w:rsidP="008F2C47">
      <w:pPr>
        <w:pStyle w:val="LabStepCodeBlockLevel2"/>
      </w:pPr>
      <w:r>
        <w:t xml:space="preserve">    for (int col = 0; col &lt; reader.FieldCount; col++) {</w:t>
      </w:r>
    </w:p>
    <w:p w14:paraId="17EB1A52" w14:textId="77777777" w:rsidR="008F2C47" w:rsidRDefault="008F2C47" w:rsidP="008F2C47">
      <w:pPr>
        <w:pStyle w:val="LabStepCodeBlockLevel2"/>
      </w:pPr>
      <w:r>
        <w:t xml:space="preserve">        csv += reader.GetName(col);</w:t>
      </w:r>
    </w:p>
    <w:p w14:paraId="315D703D" w14:textId="77777777" w:rsidR="008F2C47" w:rsidRDefault="008F2C47" w:rsidP="008F2C47">
      <w:pPr>
        <w:pStyle w:val="LabStepCodeBlockLevel2"/>
      </w:pPr>
      <w:r>
        <w:t xml:space="preserve">        csv += (col &lt; (reader.FieldCount - 1)) ? "," : "\n";</w:t>
      </w:r>
    </w:p>
    <w:p w14:paraId="68A7B3B1" w14:textId="77777777" w:rsidR="008F2C47" w:rsidRDefault="008F2C47" w:rsidP="008F2C47">
      <w:pPr>
        <w:pStyle w:val="LabStepCodeBlockLevel2"/>
      </w:pPr>
      <w:r>
        <w:t xml:space="preserve">    }</w:t>
      </w:r>
    </w:p>
    <w:p w14:paraId="04A57DD9" w14:textId="77777777" w:rsidR="008F2C47" w:rsidRPr="008F2C47" w:rsidRDefault="008F2C47" w:rsidP="008F2C47">
      <w:pPr>
        <w:pStyle w:val="LabStepCodeBlockLevel2"/>
        <w:rPr>
          <w:color w:val="4F6228" w:themeColor="accent3" w:themeShade="80"/>
        </w:rPr>
      </w:pPr>
    </w:p>
    <w:p w14:paraId="5BD99A90" w14:textId="36D6E9CC" w:rsidR="008F2C47" w:rsidRPr="008F2C47" w:rsidRDefault="008F2C47" w:rsidP="008F2C47">
      <w:pPr>
        <w:pStyle w:val="LabStepCodeBlockLevel2"/>
        <w:rPr>
          <w:color w:val="4F6228" w:themeColor="accent3" w:themeShade="80"/>
        </w:rPr>
      </w:pPr>
      <w:r w:rsidRPr="008F2C47">
        <w:rPr>
          <w:color w:val="4F6228" w:themeColor="accent3" w:themeShade="80"/>
        </w:rPr>
        <w:t xml:space="preserve">    // Create loop </w:t>
      </w:r>
      <w:r>
        <w:rPr>
          <w:color w:val="4F6228" w:themeColor="accent3" w:themeShade="80"/>
        </w:rPr>
        <w:t xml:space="preserve">to iterate each </w:t>
      </w:r>
      <w:r w:rsidRPr="008F2C47">
        <w:rPr>
          <w:color w:val="4F6228" w:themeColor="accent3" w:themeShade="80"/>
        </w:rPr>
        <w:t>row in the resultset</w:t>
      </w:r>
    </w:p>
    <w:p w14:paraId="460B7103" w14:textId="77777777" w:rsidR="008F2C47" w:rsidRDefault="008F2C47" w:rsidP="008F2C47">
      <w:pPr>
        <w:pStyle w:val="LabStepCodeBlockLevel2"/>
      </w:pPr>
      <w:r>
        <w:t xml:space="preserve">    while (reader.Read()) {</w:t>
      </w:r>
    </w:p>
    <w:p w14:paraId="3FFB4CBE" w14:textId="144F1FD9" w:rsidR="008F2C47" w:rsidRPr="008F2C47" w:rsidRDefault="008F2C47" w:rsidP="008F2C47">
      <w:pPr>
        <w:pStyle w:val="LabStepCodeBlockLevel2"/>
        <w:rPr>
          <w:color w:val="4F6228" w:themeColor="accent3" w:themeShade="80"/>
        </w:rPr>
      </w:pPr>
      <w:r w:rsidRPr="008F2C47">
        <w:rPr>
          <w:color w:val="4F6228" w:themeColor="accent3" w:themeShade="80"/>
        </w:rPr>
        <w:t xml:space="preserve">        // Create loop </w:t>
      </w:r>
      <w:r>
        <w:rPr>
          <w:color w:val="4F6228" w:themeColor="accent3" w:themeShade="80"/>
        </w:rPr>
        <w:t xml:space="preserve">to iterate each </w:t>
      </w:r>
      <w:r w:rsidRPr="008F2C47">
        <w:rPr>
          <w:color w:val="4F6228" w:themeColor="accent3" w:themeShade="80"/>
        </w:rPr>
        <w:t>column in the current row</w:t>
      </w:r>
    </w:p>
    <w:p w14:paraId="26BBE7E5" w14:textId="77777777" w:rsidR="008F2C47" w:rsidRDefault="008F2C47" w:rsidP="008F2C47">
      <w:pPr>
        <w:pStyle w:val="LabStepCodeBlockLevel2"/>
      </w:pPr>
      <w:r>
        <w:t xml:space="preserve">        for (int i = 0; i &lt; reader.FieldCount; i++) {</w:t>
      </w:r>
    </w:p>
    <w:p w14:paraId="11BC11FD" w14:textId="77777777" w:rsidR="008F2C47" w:rsidRDefault="008F2C47" w:rsidP="008F2C47">
      <w:pPr>
        <w:pStyle w:val="LabStepCodeBlockLevel2"/>
      </w:pPr>
      <w:r>
        <w:t xml:space="preserve">            csv += reader.GetValue(i);</w:t>
      </w:r>
    </w:p>
    <w:p w14:paraId="770AC98F" w14:textId="77777777" w:rsidR="008F2C47" w:rsidRDefault="008F2C47" w:rsidP="008F2C47">
      <w:pPr>
        <w:pStyle w:val="LabStepCodeBlockLevel2"/>
      </w:pPr>
      <w:r>
        <w:t xml:space="preserve">            csv += (i &lt; (reader.FieldCount - 1)) ? "," : "\n";</w:t>
      </w:r>
    </w:p>
    <w:p w14:paraId="73E36B0E" w14:textId="77777777" w:rsidR="008F2C47" w:rsidRDefault="008F2C47" w:rsidP="008F2C47">
      <w:pPr>
        <w:pStyle w:val="LabStepCodeBlockLevel2"/>
      </w:pPr>
      <w:r>
        <w:t xml:space="preserve">        }</w:t>
      </w:r>
    </w:p>
    <w:p w14:paraId="768EFEE1" w14:textId="77777777" w:rsidR="008F2C47" w:rsidRDefault="008F2C47" w:rsidP="008F2C47">
      <w:pPr>
        <w:pStyle w:val="LabStepCodeBlockLevel2"/>
      </w:pPr>
      <w:r>
        <w:t xml:space="preserve">    }</w:t>
      </w:r>
    </w:p>
    <w:p w14:paraId="66D4F53F" w14:textId="3A858606" w:rsidR="008F2C47" w:rsidRPr="008F2C47" w:rsidRDefault="008F2C47" w:rsidP="008F2C47">
      <w:pPr>
        <w:pStyle w:val="LabStepCodeBlockLevel2"/>
        <w:rPr>
          <w:color w:val="4F6228" w:themeColor="accent3" w:themeShade="80"/>
        </w:rPr>
      </w:pPr>
    </w:p>
    <w:p w14:paraId="2F7364E1" w14:textId="54924700" w:rsidR="008F2C47" w:rsidRPr="008F2C47" w:rsidRDefault="008F2C47" w:rsidP="008F2C47">
      <w:pPr>
        <w:pStyle w:val="LabStepCodeBlockLevel2"/>
        <w:rPr>
          <w:color w:val="4F6228" w:themeColor="accent3" w:themeShade="80"/>
        </w:rPr>
      </w:pPr>
      <w:r w:rsidRPr="008F2C47">
        <w:rPr>
          <w:color w:val="4F6228" w:themeColor="accent3" w:themeShade="80"/>
        </w:rPr>
        <w:t xml:space="preserve">    // write CVS data to new file in project directlry named QueryResults.csv</w:t>
      </w:r>
    </w:p>
    <w:p w14:paraId="12D1674D" w14:textId="77777777" w:rsidR="008F2C47" w:rsidRDefault="008F2C47" w:rsidP="008F2C47">
      <w:pPr>
        <w:pStyle w:val="LabStepCodeBlockLevel2"/>
      </w:pPr>
      <w:r>
        <w:t xml:space="preserve">    string filePath = System.IO.Directory.GetCurrentDirectory() + @"\QueryResuts.csv";</w:t>
      </w:r>
    </w:p>
    <w:p w14:paraId="0674C0A7" w14:textId="77777777" w:rsidR="008F2C47" w:rsidRDefault="008F2C47" w:rsidP="008F2C47">
      <w:pPr>
        <w:pStyle w:val="LabStepCodeBlockLevel2"/>
      </w:pPr>
      <w:r>
        <w:t xml:space="preserve">    StreamWriter writer = File.CreateText(filePath);</w:t>
      </w:r>
    </w:p>
    <w:p w14:paraId="480F8BAD" w14:textId="77777777" w:rsidR="008F2C47" w:rsidRDefault="008F2C47" w:rsidP="008F2C47">
      <w:pPr>
        <w:pStyle w:val="LabStepCodeBlockLevel2"/>
      </w:pPr>
      <w:r>
        <w:t xml:space="preserve">    writer.Write(csv);</w:t>
      </w:r>
    </w:p>
    <w:p w14:paraId="176E50DB" w14:textId="77777777" w:rsidR="008F2C47" w:rsidRDefault="008F2C47" w:rsidP="008F2C47">
      <w:pPr>
        <w:pStyle w:val="LabStepCodeBlockLevel2"/>
      </w:pPr>
      <w:r>
        <w:t xml:space="preserve">    writer.Flush();</w:t>
      </w:r>
    </w:p>
    <w:p w14:paraId="7E208F56" w14:textId="77777777" w:rsidR="008F2C47" w:rsidRDefault="008F2C47" w:rsidP="008F2C47">
      <w:pPr>
        <w:pStyle w:val="LabStepCodeBlockLevel2"/>
      </w:pPr>
      <w:r>
        <w:t xml:space="preserve">    writer.Dispose();</w:t>
      </w:r>
    </w:p>
    <w:p w14:paraId="4227D5C5" w14:textId="77777777" w:rsidR="008F2C47" w:rsidRDefault="008F2C47" w:rsidP="008F2C47">
      <w:pPr>
        <w:pStyle w:val="LabStepCodeBlockLevel2"/>
      </w:pPr>
    </w:p>
    <w:p w14:paraId="0D40C667" w14:textId="77777777" w:rsidR="008F2C47" w:rsidRDefault="008F2C47" w:rsidP="008F2C47">
      <w:pPr>
        <w:pStyle w:val="LabStepCodeBlockLevel2"/>
      </w:pPr>
      <w:r>
        <w:t xml:space="preserve">    if (openinExcel) {</w:t>
      </w:r>
    </w:p>
    <w:p w14:paraId="09081D1C" w14:textId="77777777" w:rsidR="008F2C47" w:rsidRDefault="008F2C47" w:rsidP="008F2C47">
      <w:pPr>
        <w:pStyle w:val="LabStepCodeBlockLevel2"/>
      </w:pPr>
      <w:r>
        <w:t xml:space="preserve">        OpenInExcel(filePath);</w:t>
      </w:r>
    </w:p>
    <w:p w14:paraId="17517DC9" w14:textId="77777777" w:rsidR="008F2C47" w:rsidRDefault="008F2C47" w:rsidP="008F2C47">
      <w:pPr>
        <w:pStyle w:val="LabStepCodeBlockLevel2"/>
      </w:pPr>
      <w:r>
        <w:t xml:space="preserve">    }</w:t>
      </w:r>
    </w:p>
    <w:p w14:paraId="2C534DDB" w14:textId="77777777" w:rsidR="008F2C47" w:rsidRDefault="008F2C47" w:rsidP="008F2C47">
      <w:pPr>
        <w:pStyle w:val="LabStepCodeBlockLevel2"/>
      </w:pPr>
    </w:p>
    <w:p w14:paraId="10CBF89E" w14:textId="28C0C51D" w:rsidR="008F2C47" w:rsidRDefault="008F2C47" w:rsidP="008F2C47">
      <w:pPr>
        <w:pStyle w:val="LabStepCodeBlockLevel2"/>
      </w:pPr>
      <w:r>
        <w:t>}</w:t>
      </w:r>
    </w:p>
    <w:p w14:paraId="05F15DE7" w14:textId="02AE227D" w:rsidR="00AB04BC" w:rsidRPr="00581BB2" w:rsidRDefault="00AB04BC" w:rsidP="00581BB2">
      <w:pPr>
        <w:pStyle w:val="LabStepNumbered"/>
      </w:pPr>
      <w:r w:rsidRPr="00581BB2">
        <w:lastRenderedPageBreak/>
        <w:t>Test your work by executing a DAX query.</w:t>
      </w:r>
    </w:p>
    <w:p w14:paraId="0FC12296" w14:textId="7F589FA4" w:rsidR="00AB04BC" w:rsidRDefault="00AB04BC" w:rsidP="00AB04BC">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0656C15B" w14:textId="3C32627F" w:rsidR="00AB04BC" w:rsidRDefault="0092221E" w:rsidP="00AB04BC">
      <w:pPr>
        <w:pStyle w:val="LabStepNumberedLevel2"/>
      </w:pPr>
      <w:r>
        <w:t>When the application runs, it should generate a new CS</w:t>
      </w:r>
      <w:r w:rsidR="004D63DA">
        <w:t>V file with the query results.</w:t>
      </w:r>
    </w:p>
    <w:p w14:paraId="73F97D9F" w14:textId="70003137" w:rsidR="004D63DA" w:rsidRDefault="004D63DA" w:rsidP="00AB04BC">
      <w:pPr>
        <w:pStyle w:val="LabStepNumberedLevel2"/>
      </w:pPr>
      <w:r>
        <w:t xml:space="preserve">After generating a CSV file, the application </w:t>
      </w:r>
      <w:r w:rsidR="00265188">
        <w:t>should then</w:t>
      </w:r>
      <w:r>
        <w:t xml:space="preserve"> open the new CSV file in </w:t>
      </w:r>
      <w:r w:rsidR="00265188">
        <w:t xml:space="preserve">Microsoft </w:t>
      </w:r>
      <w:r>
        <w:t>Excel.</w:t>
      </w:r>
    </w:p>
    <w:p w14:paraId="35847F40" w14:textId="474523F4" w:rsidR="00AB04BC" w:rsidRDefault="00AB04BC" w:rsidP="00AB04BC">
      <w:pPr>
        <w:pStyle w:val="LabStepScreenshotLevel2"/>
      </w:pPr>
      <w:r>
        <w:drawing>
          <wp:inline distT="0" distB="0" distL="0" distR="0" wp14:anchorId="310D6E00" wp14:editId="276CFF22">
            <wp:extent cx="2516981" cy="1877749"/>
            <wp:effectExtent l="19050" t="19050" r="17145" b="273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58069" cy="1908402"/>
                    </a:xfrm>
                    <a:prstGeom prst="rect">
                      <a:avLst/>
                    </a:prstGeom>
                    <a:noFill/>
                    <a:ln>
                      <a:solidFill>
                        <a:schemeClr val="tx1">
                          <a:lumMod val="50000"/>
                          <a:lumOff val="50000"/>
                        </a:schemeClr>
                      </a:solidFill>
                    </a:ln>
                  </pic:spPr>
                </pic:pic>
              </a:graphicData>
            </a:graphic>
          </wp:inline>
        </w:drawing>
      </w:r>
    </w:p>
    <w:p w14:paraId="26176941" w14:textId="70DBE6B2" w:rsidR="00AB04BC" w:rsidRDefault="00AB04BC" w:rsidP="00AB04BC">
      <w:pPr>
        <w:pStyle w:val="LabStepNumberedLevel2"/>
      </w:pPr>
      <w:r>
        <w:t xml:space="preserve">Close </w:t>
      </w:r>
      <w:r w:rsidR="00265188">
        <w:t xml:space="preserve">Microsoft </w:t>
      </w:r>
      <w:r>
        <w:t>Excel without saving any changes and return to Visual Studio Code.</w:t>
      </w:r>
    </w:p>
    <w:p w14:paraId="06320655" w14:textId="40834D7F" w:rsidR="004D63DA" w:rsidRPr="00581BB2" w:rsidRDefault="004D63DA" w:rsidP="00581BB2">
      <w:pPr>
        <w:pStyle w:val="LabStepNumbered"/>
      </w:pPr>
      <w:r w:rsidRPr="00581BB2">
        <w:t xml:space="preserve">Write a DAX query to return the distinct values that exist for the </w:t>
      </w:r>
      <w:r w:rsidRPr="00265188">
        <w:rPr>
          <w:b/>
          <w:bCs/>
        </w:rPr>
        <w:t>Sales Region</w:t>
      </w:r>
      <w:r w:rsidRPr="00581BB2">
        <w:t xml:space="preserve"> column of the </w:t>
      </w:r>
      <w:r w:rsidRPr="00265188">
        <w:rPr>
          <w:b/>
          <w:bCs/>
        </w:rPr>
        <w:t>Customers</w:t>
      </w:r>
      <w:r w:rsidRPr="00581BB2">
        <w:t xml:space="preserve"> table</w:t>
      </w:r>
    </w:p>
    <w:p w14:paraId="4F07E845" w14:textId="39F287F1" w:rsidR="004D63DA" w:rsidRDefault="004D63DA" w:rsidP="004D63DA">
      <w:pPr>
        <w:pStyle w:val="LabStepNumberedLevel2"/>
      </w:pPr>
      <w:r>
        <w:t xml:space="preserve">Consider the following DAX query which returns distinct values for the </w:t>
      </w:r>
      <w:r w:rsidRPr="004D63DA">
        <w:rPr>
          <w:b/>
          <w:bCs/>
        </w:rPr>
        <w:t>Sales Region</w:t>
      </w:r>
      <w:r>
        <w:t xml:space="preserve"> column of the </w:t>
      </w:r>
      <w:r w:rsidRPr="004D63DA">
        <w:rPr>
          <w:b/>
          <w:bCs/>
        </w:rPr>
        <w:t>Customers</w:t>
      </w:r>
      <w:r>
        <w:t xml:space="preserve"> table.</w:t>
      </w:r>
    </w:p>
    <w:p w14:paraId="55E7FA22" w14:textId="37A3F5B2" w:rsidR="004D63DA" w:rsidRPr="004D63DA" w:rsidRDefault="004D63DA" w:rsidP="004D63DA">
      <w:pPr>
        <w:pStyle w:val="LabStepCodeBlockLevel2"/>
      </w:pPr>
      <w:r w:rsidRPr="004D63DA">
        <w:t>EVALUATE( VALUES(Customers[Sales Region]) )</w:t>
      </w:r>
    </w:p>
    <w:p w14:paraId="28157FA3" w14:textId="3F0155B7" w:rsidR="004D63DA" w:rsidRDefault="00600250" w:rsidP="004D63DA">
      <w:pPr>
        <w:pStyle w:val="LabStepNumberedLevel2"/>
      </w:pPr>
      <w:r>
        <w:t xml:space="preserve">If you run this query in DAX </w:t>
      </w:r>
      <w:r w:rsidR="004D63DA">
        <w:t>Studio</w:t>
      </w:r>
      <w:r>
        <w:t xml:space="preserve">, </w:t>
      </w:r>
      <w:r w:rsidRPr="00600250">
        <w:rPr>
          <w:b/>
          <w:bCs/>
        </w:rPr>
        <w:t>Sales Region</w:t>
      </w:r>
      <w:r>
        <w:t xml:space="preserve"> has values of </w:t>
      </w:r>
      <w:r w:rsidRPr="00600250">
        <w:rPr>
          <w:b/>
          <w:bCs/>
        </w:rPr>
        <w:t>Western Region</w:t>
      </w:r>
      <w:r>
        <w:t xml:space="preserve">, </w:t>
      </w:r>
      <w:r w:rsidRPr="00600250">
        <w:rPr>
          <w:b/>
          <w:bCs/>
        </w:rPr>
        <w:t>Central Region</w:t>
      </w:r>
      <w:r>
        <w:t xml:space="preserve"> and </w:t>
      </w:r>
      <w:r w:rsidRPr="00600250">
        <w:rPr>
          <w:b/>
          <w:bCs/>
        </w:rPr>
        <w:t>Eastern Region</w:t>
      </w:r>
      <w:r>
        <w:t>.</w:t>
      </w:r>
    </w:p>
    <w:p w14:paraId="322C25C5" w14:textId="58A50D9B" w:rsidR="00D94DB0" w:rsidRDefault="001958D9" w:rsidP="004D63DA">
      <w:pPr>
        <w:pStyle w:val="LabStepScreenshotLevel2"/>
      </w:pPr>
      <w:r>
        <w:drawing>
          <wp:inline distT="0" distB="0" distL="0" distR="0" wp14:anchorId="114F2A50" wp14:editId="795DAC01">
            <wp:extent cx="5417344" cy="2099742"/>
            <wp:effectExtent l="19050" t="19050" r="12065"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467572" cy="2119210"/>
                    </a:xfrm>
                    <a:prstGeom prst="rect">
                      <a:avLst/>
                    </a:prstGeom>
                    <a:noFill/>
                    <a:ln>
                      <a:solidFill>
                        <a:schemeClr val="tx1">
                          <a:lumMod val="50000"/>
                          <a:lumOff val="50000"/>
                        </a:schemeClr>
                      </a:solidFill>
                    </a:ln>
                  </pic:spPr>
                </pic:pic>
              </a:graphicData>
            </a:graphic>
          </wp:inline>
        </w:drawing>
      </w:r>
    </w:p>
    <w:p w14:paraId="42296C65" w14:textId="7189ACF2" w:rsidR="004D63DA" w:rsidRDefault="00600250" w:rsidP="004D63DA">
      <w:pPr>
        <w:pStyle w:val="LabExerciseCallout"/>
      </w:pPr>
      <w:r>
        <w:t xml:space="preserve">You do not need to use DAX Studio to complete this lab. This screenshot is primarily included so you can see the results of the query to enhance your conceptual understanding. However, you should keep in mind that </w:t>
      </w:r>
      <w:r w:rsidR="004D63DA">
        <w:t>DAX Studio is an awesome tool for testing DAX queries</w:t>
      </w:r>
      <w:r>
        <w:t xml:space="preserve"> and optimizing performance</w:t>
      </w:r>
      <w:r w:rsidR="004D63DA">
        <w:t xml:space="preserve">. If you have never used this </w:t>
      </w:r>
      <w:r>
        <w:t xml:space="preserve">essential </w:t>
      </w:r>
      <w:r w:rsidR="004D63DA">
        <w:t xml:space="preserve">tools before, check it out at </w:t>
      </w:r>
      <w:hyperlink r:id="rId67" w:history="1">
        <w:r w:rsidR="004D63DA" w:rsidRPr="00EE72BB">
          <w:rPr>
            <w:rStyle w:val="Hyperlink"/>
          </w:rPr>
          <w:t>https://daxstudio.org/</w:t>
        </w:r>
      </w:hyperlink>
      <w:r w:rsidR="004D63DA">
        <w:t>.</w:t>
      </w:r>
    </w:p>
    <w:p w14:paraId="5B107C9A" w14:textId="4712EE5C" w:rsidR="00AB04BC" w:rsidRPr="00581BB2" w:rsidRDefault="00600250" w:rsidP="00581BB2">
      <w:pPr>
        <w:pStyle w:val="LabStepNumbered"/>
      </w:pPr>
      <w:r w:rsidRPr="00581BB2">
        <w:t xml:space="preserve">Update the Main function in </w:t>
      </w:r>
      <w:r w:rsidRPr="00265188">
        <w:rPr>
          <w:b/>
          <w:bCs/>
        </w:rPr>
        <w:t>Program.cs</w:t>
      </w:r>
      <w:r w:rsidRPr="00581BB2">
        <w:t>.</w:t>
      </w:r>
    </w:p>
    <w:p w14:paraId="05B5A79C" w14:textId="3EDC4A37" w:rsidR="00AB04BC" w:rsidRDefault="00600250" w:rsidP="00AB04BC">
      <w:pPr>
        <w:pStyle w:val="LabStepNumberedLevel2"/>
      </w:pPr>
      <w:r>
        <w:t xml:space="preserve">In </w:t>
      </w:r>
      <w:r w:rsidRPr="00600250">
        <w:rPr>
          <w:b/>
          <w:bCs/>
        </w:rPr>
        <w:t>Main</w:t>
      </w:r>
      <w:r>
        <w:t xml:space="preserve">, comment out the call to </w:t>
      </w:r>
      <w:r w:rsidRPr="00600250">
        <w:rPr>
          <w:b/>
          <w:bCs/>
          <w:color w:val="4F6228" w:themeColor="accent3" w:themeShade="80"/>
        </w:rPr>
        <w:t>ExecuteDaxQuery</w:t>
      </w:r>
      <w:r>
        <w:t xml:space="preserve"> and uncomment </w:t>
      </w:r>
      <w:r w:rsidRPr="00600250">
        <w:rPr>
          <w:b/>
          <w:bCs/>
        </w:rPr>
        <w:t>AddSalesRegionMeasures</w:t>
      </w:r>
      <w:r>
        <w:t xml:space="preserve"> as shown in this listing.</w:t>
      </w:r>
    </w:p>
    <w:p w14:paraId="288DC7B3" w14:textId="66F3E49A" w:rsidR="00241DFE" w:rsidRDefault="00241DFE" w:rsidP="00241DFE">
      <w:pPr>
        <w:pStyle w:val="LabStepCodeBlockLevel2"/>
      </w:pPr>
      <w:r>
        <w:t>static void Main(string[] args) {</w:t>
      </w:r>
    </w:p>
    <w:p w14:paraId="6232D4CC" w14:textId="77777777" w:rsidR="00241DFE" w:rsidRDefault="00241DFE" w:rsidP="00241DFE">
      <w:pPr>
        <w:pStyle w:val="LabStepCodeBlockLevel2"/>
      </w:pPr>
    </w:p>
    <w:p w14:paraId="531A8DD8" w14:textId="37E85810" w:rsidR="00241DFE" w:rsidRPr="00241DFE" w:rsidRDefault="00241DFE" w:rsidP="00241DFE">
      <w:pPr>
        <w:pStyle w:val="LabStepCodeBlockLevel2"/>
        <w:rPr>
          <w:color w:val="4F6228" w:themeColor="accent3" w:themeShade="80"/>
        </w:rPr>
      </w:pPr>
      <w:r w:rsidRPr="00241DFE">
        <w:rPr>
          <w:color w:val="4F6228" w:themeColor="accent3" w:themeShade="80"/>
        </w:rPr>
        <w:t xml:space="preserve">    // Exercise 3 - Part 1</w:t>
      </w:r>
    </w:p>
    <w:p w14:paraId="3CC07B59" w14:textId="67873148" w:rsidR="00241DFE" w:rsidRPr="00241DFE" w:rsidRDefault="00241DFE" w:rsidP="00241DFE">
      <w:pPr>
        <w:pStyle w:val="LabStepCodeBlockLevel2"/>
        <w:rPr>
          <w:color w:val="4F6228" w:themeColor="accent3" w:themeShade="80"/>
        </w:rPr>
      </w:pPr>
      <w:r w:rsidRPr="00241DFE">
        <w:rPr>
          <w:color w:val="4F6228" w:themeColor="accent3" w:themeShade="80"/>
        </w:rPr>
        <w:t xml:space="preserve">    //  ExecuteDaxQuery();</w:t>
      </w:r>
    </w:p>
    <w:p w14:paraId="3F48E40B" w14:textId="77777777" w:rsidR="00241DFE" w:rsidRPr="00241DFE" w:rsidRDefault="00241DFE" w:rsidP="00241DFE">
      <w:pPr>
        <w:pStyle w:val="LabStepCodeBlockLevel2"/>
        <w:rPr>
          <w:color w:val="4F6228" w:themeColor="accent3" w:themeShade="80"/>
        </w:rPr>
      </w:pPr>
    </w:p>
    <w:p w14:paraId="6A61443F" w14:textId="487A7E55" w:rsidR="00241DFE" w:rsidRPr="00241DFE" w:rsidRDefault="00241DFE" w:rsidP="00241DFE">
      <w:pPr>
        <w:pStyle w:val="LabStepCodeBlockLevel2"/>
        <w:rPr>
          <w:color w:val="4F6228" w:themeColor="accent3" w:themeShade="80"/>
        </w:rPr>
      </w:pPr>
      <w:r w:rsidRPr="00241DFE">
        <w:rPr>
          <w:color w:val="4F6228" w:themeColor="accent3" w:themeShade="80"/>
        </w:rPr>
        <w:t xml:space="preserve">    // Exercise 3 - Part 2 </w:t>
      </w:r>
    </w:p>
    <w:p w14:paraId="30842551" w14:textId="1E4D614A" w:rsidR="00241DFE" w:rsidRDefault="00241DFE" w:rsidP="00241DFE">
      <w:pPr>
        <w:pStyle w:val="LabStepCodeBlockLevel2"/>
      </w:pPr>
      <w:r>
        <w:t xml:space="preserve">    AddSalesRegionMeasures();</w:t>
      </w:r>
    </w:p>
    <w:p w14:paraId="4A156CAC" w14:textId="77777777" w:rsidR="00241DFE" w:rsidRDefault="00241DFE" w:rsidP="00241DFE">
      <w:pPr>
        <w:pStyle w:val="LabStepCodeBlockLevel2"/>
      </w:pPr>
      <w:r>
        <w:t xml:space="preserve">    </w:t>
      </w:r>
    </w:p>
    <w:p w14:paraId="4299C114" w14:textId="199A28A1" w:rsidR="00241DFE" w:rsidRDefault="00241DFE" w:rsidP="00241DFE">
      <w:pPr>
        <w:pStyle w:val="LabStepCodeBlockLevel2"/>
      </w:pPr>
      <w:r>
        <w:t>}</w:t>
      </w:r>
    </w:p>
    <w:p w14:paraId="6398216F" w14:textId="55A2ABDA" w:rsidR="00241DFE" w:rsidRDefault="00600250" w:rsidP="00AB04BC">
      <w:pPr>
        <w:pStyle w:val="LabStepNumberedLevel2"/>
      </w:pPr>
      <w:r>
        <w:lastRenderedPageBreak/>
        <w:t xml:space="preserve">Walk through the code in </w:t>
      </w:r>
      <w:r w:rsidRPr="00600250">
        <w:rPr>
          <w:b/>
          <w:bCs/>
        </w:rPr>
        <w:t>AddSalesRegionMeasures</w:t>
      </w:r>
      <w:r>
        <w:t xml:space="preserve"> to understand what it does.</w:t>
      </w:r>
    </w:p>
    <w:p w14:paraId="1794A5C1" w14:textId="77777777" w:rsidR="00241DFE" w:rsidRPr="00241DFE" w:rsidRDefault="00241DFE" w:rsidP="00241DFE">
      <w:pPr>
        <w:pStyle w:val="LabStepCodeBlockLevel2"/>
        <w:rPr>
          <w:sz w:val="14"/>
          <w:szCs w:val="14"/>
        </w:rPr>
      </w:pPr>
      <w:r w:rsidRPr="00241DFE">
        <w:rPr>
          <w:sz w:val="14"/>
          <w:szCs w:val="14"/>
        </w:rPr>
        <w:t>static void AddSalesRegionMeasures() {</w:t>
      </w:r>
    </w:p>
    <w:p w14:paraId="3CA7995B" w14:textId="77777777" w:rsidR="00241DFE" w:rsidRPr="00241DFE" w:rsidRDefault="00241DFE" w:rsidP="00241DFE">
      <w:pPr>
        <w:pStyle w:val="LabStepCodeBlockLevel2"/>
        <w:rPr>
          <w:sz w:val="14"/>
          <w:szCs w:val="14"/>
        </w:rPr>
      </w:pPr>
    </w:p>
    <w:p w14:paraId="04B31366" w14:textId="77777777" w:rsidR="00241DFE" w:rsidRPr="00241DFE" w:rsidRDefault="00241DFE" w:rsidP="00241DFE">
      <w:pPr>
        <w:pStyle w:val="LabStepCodeBlockLevel2"/>
        <w:rPr>
          <w:color w:val="4F6228" w:themeColor="accent3" w:themeShade="80"/>
          <w:sz w:val="14"/>
          <w:szCs w:val="14"/>
        </w:rPr>
      </w:pPr>
      <w:r w:rsidRPr="00241DFE">
        <w:rPr>
          <w:color w:val="4F6228" w:themeColor="accent3" w:themeShade="80"/>
          <w:sz w:val="14"/>
          <w:szCs w:val="14"/>
        </w:rPr>
        <w:t xml:space="preserve">    // DAX query to be submitted totabuar database engine</w:t>
      </w:r>
    </w:p>
    <w:p w14:paraId="64FBF3A3" w14:textId="77777777" w:rsidR="00241DFE" w:rsidRPr="00241DFE" w:rsidRDefault="00241DFE" w:rsidP="00241DFE">
      <w:pPr>
        <w:pStyle w:val="LabStepCodeBlockLevel2"/>
        <w:rPr>
          <w:sz w:val="14"/>
          <w:szCs w:val="14"/>
        </w:rPr>
      </w:pPr>
      <w:r w:rsidRPr="00241DFE">
        <w:rPr>
          <w:sz w:val="14"/>
          <w:szCs w:val="14"/>
        </w:rPr>
        <w:t xml:space="preserve">    String query = "EVALUATE( VALUES(Customers[Sales Region]) )";</w:t>
      </w:r>
    </w:p>
    <w:p w14:paraId="30BEAE46" w14:textId="77777777" w:rsidR="00241DFE" w:rsidRPr="00241DFE" w:rsidRDefault="00241DFE" w:rsidP="00241DFE">
      <w:pPr>
        <w:pStyle w:val="LabStepCodeBlockLevel2"/>
        <w:rPr>
          <w:sz w:val="14"/>
          <w:szCs w:val="14"/>
        </w:rPr>
      </w:pPr>
    </w:p>
    <w:p w14:paraId="1E308926" w14:textId="77777777" w:rsidR="00241DFE" w:rsidRPr="00241DFE" w:rsidRDefault="00241DFE" w:rsidP="00241DFE">
      <w:pPr>
        <w:pStyle w:val="LabStepCodeBlockLevel2"/>
        <w:rPr>
          <w:sz w:val="14"/>
          <w:szCs w:val="14"/>
        </w:rPr>
      </w:pPr>
      <w:r w:rsidRPr="00241DFE">
        <w:rPr>
          <w:sz w:val="14"/>
          <w:szCs w:val="14"/>
        </w:rPr>
        <w:t xml:space="preserve">    AdomdConnection adomdConnection = new AdomdConnection(connectString);</w:t>
      </w:r>
    </w:p>
    <w:p w14:paraId="470A48DA" w14:textId="77777777" w:rsidR="00241DFE" w:rsidRPr="00241DFE" w:rsidRDefault="00241DFE" w:rsidP="00241DFE">
      <w:pPr>
        <w:pStyle w:val="LabStepCodeBlockLevel2"/>
        <w:rPr>
          <w:sz w:val="14"/>
          <w:szCs w:val="14"/>
        </w:rPr>
      </w:pPr>
      <w:r w:rsidRPr="00241DFE">
        <w:rPr>
          <w:sz w:val="14"/>
          <w:szCs w:val="14"/>
        </w:rPr>
        <w:t xml:space="preserve">    adomdConnection.Open();</w:t>
      </w:r>
    </w:p>
    <w:p w14:paraId="7099A90F" w14:textId="77777777" w:rsidR="00241DFE" w:rsidRPr="00241DFE" w:rsidRDefault="00241DFE" w:rsidP="00241DFE">
      <w:pPr>
        <w:pStyle w:val="LabStepCodeBlockLevel2"/>
        <w:rPr>
          <w:sz w:val="14"/>
          <w:szCs w:val="14"/>
        </w:rPr>
      </w:pPr>
    </w:p>
    <w:p w14:paraId="51F7AACB" w14:textId="77777777" w:rsidR="00241DFE" w:rsidRPr="00241DFE" w:rsidRDefault="00241DFE" w:rsidP="00241DFE">
      <w:pPr>
        <w:pStyle w:val="LabStepCodeBlockLevel2"/>
        <w:rPr>
          <w:sz w:val="14"/>
          <w:szCs w:val="14"/>
        </w:rPr>
      </w:pPr>
      <w:r w:rsidRPr="00241DFE">
        <w:rPr>
          <w:sz w:val="14"/>
          <w:szCs w:val="14"/>
        </w:rPr>
        <w:t xml:space="preserve">    AdomdCommand adomdCommand = new AdomdCommand(query, adomdConnection);</w:t>
      </w:r>
    </w:p>
    <w:p w14:paraId="256021D0" w14:textId="77777777" w:rsidR="00241DFE" w:rsidRPr="00241DFE" w:rsidRDefault="00241DFE" w:rsidP="00241DFE">
      <w:pPr>
        <w:pStyle w:val="LabStepCodeBlockLevel2"/>
        <w:rPr>
          <w:sz w:val="14"/>
          <w:szCs w:val="14"/>
        </w:rPr>
      </w:pPr>
      <w:r w:rsidRPr="00241DFE">
        <w:rPr>
          <w:sz w:val="14"/>
          <w:szCs w:val="14"/>
        </w:rPr>
        <w:t xml:space="preserve">    AdomdDataReader reader = adomdCommand.ExecuteReader();</w:t>
      </w:r>
    </w:p>
    <w:p w14:paraId="73FDE9E6" w14:textId="77777777" w:rsidR="00241DFE" w:rsidRPr="00241DFE" w:rsidRDefault="00241DFE" w:rsidP="00241DFE">
      <w:pPr>
        <w:pStyle w:val="LabStepCodeBlockLevel2"/>
        <w:rPr>
          <w:sz w:val="14"/>
          <w:szCs w:val="14"/>
        </w:rPr>
      </w:pPr>
    </w:p>
    <w:p w14:paraId="6F030560" w14:textId="77777777" w:rsidR="00241DFE" w:rsidRPr="00241DFE" w:rsidRDefault="00241DFE" w:rsidP="00241DFE">
      <w:pPr>
        <w:pStyle w:val="LabStepCodeBlockLevel2"/>
        <w:rPr>
          <w:color w:val="4F6228" w:themeColor="accent3" w:themeShade="80"/>
          <w:sz w:val="14"/>
          <w:szCs w:val="14"/>
        </w:rPr>
      </w:pPr>
      <w:r w:rsidRPr="00241DFE">
        <w:rPr>
          <w:color w:val="4F6228" w:themeColor="accent3" w:themeShade="80"/>
          <w:sz w:val="14"/>
          <w:szCs w:val="14"/>
        </w:rPr>
        <w:t xml:space="preserve">    // open connection use TOM to create new measures</w:t>
      </w:r>
    </w:p>
    <w:p w14:paraId="61F23892" w14:textId="77777777" w:rsidR="00241DFE" w:rsidRPr="00241DFE" w:rsidRDefault="00241DFE" w:rsidP="00241DFE">
      <w:pPr>
        <w:pStyle w:val="LabStepCodeBlockLevel2"/>
        <w:rPr>
          <w:sz w:val="14"/>
          <w:szCs w:val="14"/>
        </w:rPr>
      </w:pPr>
      <w:r w:rsidRPr="00241DFE">
        <w:rPr>
          <w:sz w:val="14"/>
          <w:szCs w:val="14"/>
        </w:rPr>
        <w:t xml:space="preserve">    TOM.Server server = new TOM.Server();</w:t>
      </w:r>
    </w:p>
    <w:p w14:paraId="24712D41" w14:textId="77777777" w:rsidR="00241DFE" w:rsidRPr="00241DFE" w:rsidRDefault="00241DFE" w:rsidP="00241DFE">
      <w:pPr>
        <w:pStyle w:val="LabStepCodeBlockLevel2"/>
        <w:rPr>
          <w:sz w:val="14"/>
          <w:szCs w:val="14"/>
        </w:rPr>
      </w:pPr>
      <w:r w:rsidRPr="00241DFE">
        <w:rPr>
          <w:sz w:val="14"/>
          <w:szCs w:val="14"/>
        </w:rPr>
        <w:t xml:space="preserve">    server.Connect(connectString);</w:t>
      </w:r>
    </w:p>
    <w:p w14:paraId="24E1E5E4" w14:textId="77777777" w:rsidR="00241DFE" w:rsidRPr="00241DFE" w:rsidRDefault="00241DFE" w:rsidP="00241DFE">
      <w:pPr>
        <w:pStyle w:val="LabStepCodeBlockLevel2"/>
        <w:rPr>
          <w:sz w:val="14"/>
          <w:szCs w:val="14"/>
        </w:rPr>
      </w:pPr>
      <w:r w:rsidRPr="00241DFE">
        <w:rPr>
          <w:sz w:val="14"/>
          <w:szCs w:val="14"/>
        </w:rPr>
        <w:t xml:space="preserve">    TOM.Model model = server.Databases[0].Model;</w:t>
      </w:r>
    </w:p>
    <w:p w14:paraId="093D160D" w14:textId="77777777" w:rsidR="00241DFE" w:rsidRPr="00241DFE" w:rsidRDefault="00241DFE" w:rsidP="00241DFE">
      <w:pPr>
        <w:pStyle w:val="LabStepCodeBlockLevel2"/>
        <w:rPr>
          <w:sz w:val="14"/>
          <w:szCs w:val="14"/>
        </w:rPr>
      </w:pPr>
      <w:r w:rsidRPr="00241DFE">
        <w:rPr>
          <w:sz w:val="14"/>
          <w:szCs w:val="14"/>
        </w:rPr>
        <w:t xml:space="preserve">    TOM.Table salesTable = model.Tables["Sales"];</w:t>
      </w:r>
    </w:p>
    <w:p w14:paraId="0783A95F" w14:textId="77777777" w:rsidR="00241DFE" w:rsidRPr="00241DFE" w:rsidRDefault="00241DFE" w:rsidP="00241DFE">
      <w:pPr>
        <w:pStyle w:val="LabStepCodeBlockLevel2"/>
        <w:rPr>
          <w:sz w:val="14"/>
          <w:szCs w:val="14"/>
        </w:rPr>
      </w:pPr>
    </w:p>
    <w:p w14:paraId="61056146" w14:textId="77777777" w:rsidR="00241DFE" w:rsidRPr="00241DFE" w:rsidRDefault="00241DFE" w:rsidP="00241DFE">
      <w:pPr>
        <w:pStyle w:val="LabStepCodeBlockLevel2"/>
        <w:rPr>
          <w:sz w:val="14"/>
          <w:szCs w:val="14"/>
        </w:rPr>
      </w:pPr>
      <w:r w:rsidRPr="00241DFE">
        <w:rPr>
          <w:sz w:val="14"/>
          <w:szCs w:val="14"/>
        </w:rPr>
        <w:t xml:space="preserve">    String measureDescription = "Auto Measures";</w:t>
      </w:r>
    </w:p>
    <w:p w14:paraId="2036DF1E" w14:textId="77777777" w:rsidR="00241DFE" w:rsidRDefault="00241DFE" w:rsidP="00241DFE">
      <w:pPr>
        <w:pStyle w:val="LabStepCodeBlockLevel2"/>
        <w:rPr>
          <w:sz w:val="14"/>
          <w:szCs w:val="14"/>
        </w:rPr>
      </w:pPr>
    </w:p>
    <w:p w14:paraId="2671AA60" w14:textId="660D1DA3" w:rsidR="00241DFE" w:rsidRPr="00241DFE" w:rsidRDefault="00241DFE" w:rsidP="00241DFE">
      <w:pPr>
        <w:pStyle w:val="LabStepCodeBlockLevel2"/>
        <w:rPr>
          <w:color w:val="4F6228" w:themeColor="accent3" w:themeShade="80"/>
          <w:sz w:val="14"/>
          <w:szCs w:val="14"/>
        </w:rPr>
      </w:pPr>
      <w:r w:rsidRPr="00241DFE">
        <w:rPr>
          <w:color w:val="4F6228" w:themeColor="accent3" w:themeShade="80"/>
          <w:sz w:val="14"/>
          <w:szCs w:val="14"/>
        </w:rPr>
        <w:t xml:space="preserve">    // delete any previously created "Auto" measures</w:t>
      </w:r>
    </w:p>
    <w:p w14:paraId="71A1E696" w14:textId="77777777" w:rsidR="00241DFE" w:rsidRPr="00241DFE" w:rsidRDefault="00241DFE" w:rsidP="00241DFE">
      <w:pPr>
        <w:pStyle w:val="LabStepCodeBlockLevel2"/>
        <w:rPr>
          <w:sz w:val="14"/>
          <w:szCs w:val="14"/>
        </w:rPr>
      </w:pPr>
      <w:r w:rsidRPr="00241DFE">
        <w:rPr>
          <w:sz w:val="14"/>
          <w:szCs w:val="14"/>
        </w:rPr>
        <w:t xml:space="preserve">    foreach (TOM.Measure m in salesTable.Measures) {</w:t>
      </w:r>
    </w:p>
    <w:p w14:paraId="6B17EDCB" w14:textId="77777777" w:rsidR="00241DFE" w:rsidRPr="00241DFE" w:rsidRDefault="00241DFE" w:rsidP="00241DFE">
      <w:pPr>
        <w:pStyle w:val="LabStepCodeBlockLevel2"/>
        <w:rPr>
          <w:sz w:val="14"/>
          <w:szCs w:val="14"/>
        </w:rPr>
      </w:pPr>
      <w:r w:rsidRPr="00241DFE">
        <w:rPr>
          <w:sz w:val="14"/>
          <w:szCs w:val="14"/>
        </w:rPr>
        <w:t xml:space="preserve">        if (m.Description == measureDescription) {</w:t>
      </w:r>
    </w:p>
    <w:p w14:paraId="100A74C4" w14:textId="77777777" w:rsidR="00241DFE" w:rsidRPr="00241DFE" w:rsidRDefault="00241DFE" w:rsidP="00241DFE">
      <w:pPr>
        <w:pStyle w:val="LabStepCodeBlockLevel2"/>
        <w:rPr>
          <w:sz w:val="14"/>
          <w:szCs w:val="14"/>
        </w:rPr>
      </w:pPr>
      <w:r w:rsidRPr="00241DFE">
        <w:rPr>
          <w:sz w:val="14"/>
          <w:szCs w:val="14"/>
        </w:rPr>
        <w:t xml:space="preserve">            salesTable.Measures.Remove(m);</w:t>
      </w:r>
    </w:p>
    <w:p w14:paraId="7C2E4BF5" w14:textId="77777777" w:rsidR="00241DFE" w:rsidRPr="00241DFE" w:rsidRDefault="00241DFE" w:rsidP="00241DFE">
      <w:pPr>
        <w:pStyle w:val="LabStepCodeBlockLevel2"/>
        <w:rPr>
          <w:sz w:val="14"/>
          <w:szCs w:val="14"/>
        </w:rPr>
      </w:pPr>
      <w:r w:rsidRPr="00241DFE">
        <w:rPr>
          <w:sz w:val="14"/>
          <w:szCs w:val="14"/>
        </w:rPr>
        <w:t xml:space="preserve">            model.SaveChanges();</w:t>
      </w:r>
    </w:p>
    <w:p w14:paraId="1724DE28" w14:textId="77777777" w:rsidR="00241DFE" w:rsidRPr="00241DFE" w:rsidRDefault="00241DFE" w:rsidP="00241DFE">
      <w:pPr>
        <w:pStyle w:val="LabStepCodeBlockLevel2"/>
        <w:rPr>
          <w:sz w:val="14"/>
          <w:szCs w:val="14"/>
        </w:rPr>
      </w:pPr>
      <w:r w:rsidRPr="00241DFE">
        <w:rPr>
          <w:sz w:val="14"/>
          <w:szCs w:val="14"/>
        </w:rPr>
        <w:t xml:space="preserve">        }</w:t>
      </w:r>
    </w:p>
    <w:p w14:paraId="7C6B6A96" w14:textId="77777777" w:rsidR="00241DFE" w:rsidRPr="00241DFE" w:rsidRDefault="00241DFE" w:rsidP="00241DFE">
      <w:pPr>
        <w:pStyle w:val="LabStepCodeBlockLevel2"/>
        <w:rPr>
          <w:sz w:val="14"/>
          <w:szCs w:val="14"/>
        </w:rPr>
      </w:pPr>
      <w:r w:rsidRPr="00241DFE">
        <w:rPr>
          <w:sz w:val="14"/>
          <w:szCs w:val="14"/>
        </w:rPr>
        <w:t xml:space="preserve">    }</w:t>
      </w:r>
    </w:p>
    <w:p w14:paraId="3FE4F653" w14:textId="77777777" w:rsidR="00241DFE" w:rsidRPr="00241DFE" w:rsidRDefault="00241DFE" w:rsidP="00241DFE">
      <w:pPr>
        <w:pStyle w:val="LabStepCodeBlockLevel2"/>
        <w:rPr>
          <w:sz w:val="14"/>
          <w:szCs w:val="14"/>
        </w:rPr>
      </w:pPr>
    </w:p>
    <w:p w14:paraId="4DCAB57A" w14:textId="09F2D4EC" w:rsidR="00241DFE" w:rsidRPr="00241DFE" w:rsidRDefault="00241DFE" w:rsidP="00241DFE">
      <w:pPr>
        <w:pStyle w:val="LabStepCodeBlockLevel2"/>
        <w:rPr>
          <w:color w:val="4F6228" w:themeColor="accent3" w:themeShade="80"/>
          <w:sz w:val="14"/>
          <w:szCs w:val="14"/>
        </w:rPr>
      </w:pPr>
      <w:r w:rsidRPr="00241DFE">
        <w:rPr>
          <w:color w:val="4F6228" w:themeColor="accent3" w:themeShade="80"/>
          <w:sz w:val="14"/>
          <w:szCs w:val="14"/>
        </w:rPr>
        <w:t xml:space="preserve">    // Create new </w:t>
      </w:r>
      <w:r>
        <w:rPr>
          <w:color w:val="4F6228" w:themeColor="accent3" w:themeShade="80"/>
          <w:sz w:val="14"/>
          <w:szCs w:val="14"/>
        </w:rPr>
        <w:t xml:space="preserve">automeasure </w:t>
      </w:r>
      <w:r w:rsidRPr="00241DFE">
        <w:rPr>
          <w:color w:val="4F6228" w:themeColor="accent3" w:themeShade="80"/>
          <w:sz w:val="14"/>
          <w:szCs w:val="14"/>
        </w:rPr>
        <w:t>measures</w:t>
      </w:r>
    </w:p>
    <w:p w14:paraId="74A0F5AA" w14:textId="43DF27CB" w:rsidR="00241DFE" w:rsidRDefault="00241DFE" w:rsidP="00241DFE">
      <w:pPr>
        <w:pStyle w:val="LabStepCodeBlockLevel2"/>
        <w:rPr>
          <w:sz w:val="14"/>
          <w:szCs w:val="14"/>
        </w:rPr>
      </w:pPr>
      <w:r w:rsidRPr="00241DFE">
        <w:rPr>
          <w:sz w:val="14"/>
          <w:szCs w:val="14"/>
        </w:rPr>
        <w:t xml:space="preserve">    while (reader.Read()) {</w:t>
      </w:r>
    </w:p>
    <w:p w14:paraId="63066A37" w14:textId="77777777" w:rsidR="00241DFE" w:rsidRPr="00241DFE" w:rsidRDefault="00241DFE" w:rsidP="00241DFE">
      <w:pPr>
        <w:pStyle w:val="LabStepCodeBlockLevel2"/>
        <w:rPr>
          <w:sz w:val="14"/>
          <w:szCs w:val="14"/>
        </w:rPr>
      </w:pPr>
    </w:p>
    <w:p w14:paraId="5DFD6D9F" w14:textId="77777777" w:rsidR="00241DFE" w:rsidRPr="00241DFE" w:rsidRDefault="00241DFE" w:rsidP="00241DFE">
      <w:pPr>
        <w:pStyle w:val="LabStepCodeBlockLevel2"/>
        <w:rPr>
          <w:sz w:val="14"/>
          <w:szCs w:val="14"/>
        </w:rPr>
      </w:pPr>
      <w:r w:rsidRPr="00241DFE">
        <w:rPr>
          <w:sz w:val="14"/>
          <w:szCs w:val="14"/>
        </w:rPr>
        <w:t xml:space="preserve">        String SalesRegion = reader.GetValue(0).ToString();</w:t>
      </w:r>
    </w:p>
    <w:p w14:paraId="5E635822" w14:textId="77777777" w:rsidR="00241DFE" w:rsidRPr="00241DFE" w:rsidRDefault="00241DFE" w:rsidP="00241DFE">
      <w:pPr>
        <w:pStyle w:val="LabStepCodeBlockLevel2"/>
        <w:rPr>
          <w:sz w:val="14"/>
          <w:szCs w:val="14"/>
        </w:rPr>
      </w:pPr>
      <w:r w:rsidRPr="00241DFE">
        <w:rPr>
          <w:sz w:val="14"/>
          <w:szCs w:val="14"/>
        </w:rPr>
        <w:t xml:space="preserve">        String measureName = $"{SalesRegion} Sales";</w:t>
      </w:r>
    </w:p>
    <w:p w14:paraId="2438F55B" w14:textId="77777777" w:rsidR="00241DFE" w:rsidRPr="00241DFE" w:rsidRDefault="00241DFE" w:rsidP="00241DFE">
      <w:pPr>
        <w:pStyle w:val="LabStepCodeBlockLevel2"/>
        <w:rPr>
          <w:sz w:val="14"/>
          <w:szCs w:val="14"/>
        </w:rPr>
      </w:pPr>
    </w:p>
    <w:p w14:paraId="38297834" w14:textId="77777777" w:rsidR="00241DFE" w:rsidRPr="00241DFE" w:rsidRDefault="00241DFE" w:rsidP="00241DFE">
      <w:pPr>
        <w:pStyle w:val="LabStepCodeBlockLevel2"/>
        <w:rPr>
          <w:sz w:val="14"/>
          <w:szCs w:val="14"/>
        </w:rPr>
      </w:pPr>
      <w:r w:rsidRPr="00241DFE">
        <w:rPr>
          <w:sz w:val="14"/>
          <w:szCs w:val="14"/>
        </w:rPr>
        <w:t xml:space="preserve">        TOM.Measure measure = new TOM.Measure() {</w:t>
      </w:r>
    </w:p>
    <w:p w14:paraId="29F53C0F" w14:textId="77777777" w:rsidR="00241DFE" w:rsidRPr="00241DFE" w:rsidRDefault="00241DFE" w:rsidP="00241DFE">
      <w:pPr>
        <w:pStyle w:val="LabStepCodeBlockLevel2"/>
        <w:rPr>
          <w:sz w:val="14"/>
          <w:szCs w:val="14"/>
        </w:rPr>
      </w:pPr>
      <w:r w:rsidRPr="00241DFE">
        <w:rPr>
          <w:sz w:val="14"/>
          <w:szCs w:val="14"/>
        </w:rPr>
        <w:t xml:space="preserve">            Name = measureName,</w:t>
      </w:r>
    </w:p>
    <w:p w14:paraId="400DC4C5" w14:textId="77777777" w:rsidR="00241DFE" w:rsidRPr="00241DFE" w:rsidRDefault="00241DFE" w:rsidP="00241DFE">
      <w:pPr>
        <w:pStyle w:val="LabStepCodeBlockLevel2"/>
        <w:rPr>
          <w:sz w:val="14"/>
          <w:szCs w:val="14"/>
        </w:rPr>
      </w:pPr>
      <w:r w:rsidRPr="00241DFE">
        <w:rPr>
          <w:sz w:val="14"/>
          <w:szCs w:val="14"/>
        </w:rPr>
        <w:t xml:space="preserve">            Description = measureDescription,</w:t>
      </w:r>
    </w:p>
    <w:p w14:paraId="6B4291AE" w14:textId="77777777" w:rsidR="00241DFE" w:rsidRPr="00241DFE" w:rsidRDefault="00241DFE" w:rsidP="00241DFE">
      <w:pPr>
        <w:pStyle w:val="LabStepCodeBlockLevel2"/>
        <w:rPr>
          <w:sz w:val="14"/>
          <w:szCs w:val="14"/>
        </w:rPr>
      </w:pPr>
      <w:r w:rsidRPr="00241DFE">
        <w:rPr>
          <w:sz w:val="14"/>
          <w:szCs w:val="14"/>
        </w:rPr>
        <w:t xml:space="preserve">            DisplayFolder = "Auto Measures",</w:t>
      </w:r>
    </w:p>
    <w:p w14:paraId="73DBB16D" w14:textId="77777777" w:rsidR="00241DFE" w:rsidRPr="00241DFE" w:rsidRDefault="00241DFE" w:rsidP="00241DFE">
      <w:pPr>
        <w:pStyle w:val="LabStepCodeBlockLevel2"/>
        <w:rPr>
          <w:sz w:val="14"/>
          <w:szCs w:val="14"/>
        </w:rPr>
      </w:pPr>
      <w:r w:rsidRPr="00241DFE">
        <w:rPr>
          <w:sz w:val="14"/>
          <w:szCs w:val="14"/>
        </w:rPr>
        <w:t xml:space="preserve">            FormatString = "$#,##0",                </w:t>
      </w:r>
    </w:p>
    <w:p w14:paraId="4E328E1F" w14:textId="50DDBF9F" w:rsidR="00241DFE" w:rsidRPr="00241DFE" w:rsidRDefault="00241DFE" w:rsidP="00241DFE">
      <w:pPr>
        <w:pStyle w:val="LabStepCodeBlockLevel2"/>
        <w:rPr>
          <w:sz w:val="14"/>
          <w:szCs w:val="14"/>
        </w:rPr>
      </w:pPr>
      <w:r w:rsidRPr="00241DFE">
        <w:rPr>
          <w:sz w:val="14"/>
          <w:szCs w:val="14"/>
        </w:rPr>
        <w:t xml:space="preserve">            Expression = $@"CALCULATE(SUM(Sales[SalesAmount]), Customers[Sales Region] = ""{SalesRegion}"" )"</w:t>
      </w:r>
    </w:p>
    <w:p w14:paraId="048307EB" w14:textId="77777777" w:rsidR="00241DFE" w:rsidRPr="00241DFE" w:rsidRDefault="00241DFE" w:rsidP="00241DFE">
      <w:pPr>
        <w:pStyle w:val="LabStepCodeBlockLevel2"/>
        <w:rPr>
          <w:sz w:val="14"/>
          <w:szCs w:val="14"/>
        </w:rPr>
      </w:pPr>
      <w:r w:rsidRPr="00241DFE">
        <w:rPr>
          <w:sz w:val="14"/>
          <w:szCs w:val="14"/>
        </w:rPr>
        <w:t xml:space="preserve">        };</w:t>
      </w:r>
    </w:p>
    <w:p w14:paraId="31D36EE1" w14:textId="77777777" w:rsidR="00241DFE" w:rsidRPr="00241DFE" w:rsidRDefault="00241DFE" w:rsidP="00241DFE">
      <w:pPr>
        <w:pStyle w:val="LabStepCodeBlockLevel2"/>
        <w:rPr>
          <w:sz w:val="14"/>
          <w:szCs w:val="14"/>
        </w:rPr>
      </w:pPr>
    </w:p>
    <w:p w14:paraId="17518389" w14:textId="77777777" w:rsidR="00241DFE" w:rsidRPr="00241DFE" w:rsidRDefault="00241DFE" w:rsidP="00241DFE">
      <w:pPr>
        <w:pStyle w:val="LabStepCodeBlockLevel2"/>
        <w:rPr>
          <w:sz w:val="14"/>
          <w:szCs w:val="14"/>
        </w:rPr>
      </w:pPr>
      <w:r w:rsidRPr="00241DFE">
        <w:rPr>
          <w:sz w:val="14"/>
          <w:szCs w:val="14"/>
        </w:rPr>
        <w:t xml:space="preserve">        salesTable.Measures.Add(measure);</w:t>
      </w:r>
    </w:p>
    <w:p w14:paraId="2D2FD16C" w14:textId="77777777" w:rsidR="00241DFE" w:rsidRPr="00241DFE" w:rsidRDefault="00241DFE" w:rsidP="00241DFE">
      <w:pPr>
        <w:pStyle w:val="LabStepCodeBlockLevel2"/>
        <w:rPr>
          <w:sz w:val="14"/>
          <w:szCs w:val="14"/>
        </w:rPr>
      </w:pPr>
      <w:r w:rsidRPr="00241DFE">
        <w:rPr>
          <w:sz w:val="14"/>
          <w:szCs w:val="14"/>
        </w:rPr>
        <w:t xml:space="preserve">    }</w:t>
      </w:r>
    </w:p>
    <w:p w14:paraId="1E81EDFC" w14:textId="77777777" w:rsidR="00241DFE" w:rsidRPr="00241DFE" w:rsidRDefault="00241DFE" w:rsidP="00241DFE">
      <w:pPr>
        <w:pStyle w:val="LabStepCodeBlockLevel2"/>
        <w:rPr>
          <w:sz w:val="14"/>
          <w:szCs w:val="14"/>
        </w:rPr>
      </w:pPr>
    </w:p>
    <w:p w14:paraId="7993968A" w14:textId="77777777" w:rsidR="00241DFE" w:rsidRPr="00241DFE" w:rsidRDefault="00241DFE" w:rsidP="00241DFE">
      <w:pPr>
        <w:pStyle w:val="LabStepCodeBlockLevel2"/>
        <w:rPr>
          <w:sz w:val="14"/>
          <w:szCs w:val="14"/>
        </w:rPr>
      </w:pPr>
      <w:r w:rsidRPr="00241DFE">
        <w:rPr>
          <w:sz w:val="14"/>
          <w:szCs w:val="14"/>
        </w:rPr>
        <w:t xml:space="preserve">    model.SaveChanges();</w:t>
      </w:r>
    </w:p>
    <w:p w14:paraId="2E031C9A" w14:textId="77777777" w:rsidR="00241DFE" w:rsidRPr="00241DFE" w:rsidRDefault="00241DFE" w:rsidP="00241DFE">
      <w:pPr>
        <w:pStyle w:val="LabStepCodeBlockLevel2"/>
        <w:rPr>
          <w:sz w:val="14"/>
          <w:szCs w:val="14"/>
        </w:rPr>
      </w:pPr>
      <w:r w:rsidRPr="00241DFE">
        <w:rPr>
          <w:sz w:val="14"/>
          <w:szCs w:val="14"/>
        </w:rPr>
        <w:t xml:space="preserve">    reader.Dispose();</w:t>
      </w:r>
    </w:p>
    <w:p w14:paraId="486D0C26" w14:textId="77777777" w:rsidR="00241DFE" w:rsidRPr="00241DFE" w:rsidRDefault="00241DFE" w:rsidP="00241DFE">
      <w:pPr>
        <w:pStyle w:val="LabStepCodeBlockLevel2"/>
        <w:rPr>
          <w:sz w:val="14"/>
          <w:szCs w:val="14"/>
        </w:rPr>
      </w:pPr>
      <w:r w:rsidRPr="00241DFE">
        <w:rPr>
          <w:sz w:val="14"/>
          <w:szCs w:val="14"/>
        </w:rPr>
        <w:t xml:space="preserve">    adomdConnection.Close();</w:t>
      </w:r>
    </w:p>
    <w:p w14:paraId="1A77DD3B" w14:textId="77777777" w:rsidR="00241DFE" w:rsidRPr="00241DFE" w:rsidRDefault="00241DFE" w:rsidP="00241DFE">
      <w:pPr>
        <w:pStyle w:val="LabStepCodeBlockLevel2"/>
        <w:rPr>
          <w:sz w:val="14"/>
          <w:szCs w:val="14"/>
        </w:rPr>
      </w:pPr>
    </w:p>
    <w:p w14:paraId="509E799B" w14:textId="036EE898" w:rsidR="00241DFE" w:rsidRPr="00241DFE" w:rsidRDefault="00241DFE" w:rsidP="00241DFE">
      <w:pPr>
        <w:pStyle w:val="LabStepCodeBlockLevel2"/>
        <w:rPr>
          <w:sz w:val="14"/>
          <w:szCs w:val="14"/>
        </w:rPr>
      </w:pPr>
      <w:r w:rsidRPr="00241DFE">
        <w:rPr>
          <w:sz w:val="14"/>
          <w:szCs w:val="14"/>
        </w:rPr>
        <w:t>}</w:t>
      </w:r>
    </w:p>
    <w:p w14:paraId="5719C041" w14:textId="3DDE00A5" w:rsidR="00241DFE" w:rsidRDefault="00600250" w:rsidP="00241DFE">
      <w:pPr>
        <w:pStyle w:val="LabStepNumberedLevel2"/>
      </w:pPr>
      <w:r>
        <w:t xml:space="preserve">Save your changes to </w:t>
      </w:r>
      <w:r w:rsidRPr="00600250">
        <w:rPr>
          <w:b/>
          <w:bCs/>
        </w:rPr>
        <w:t>Program.cs</w:t>
      </w:r>
      <w:r>
        <w:t xml:space="preserve">. Once again, the only change you should make it to the </w:t>
      </w:r>
      <w:r w:rsidRPr="00600250">
        <w:rPr>
          <w:b/>
          <w:bCs/>
        </w:rPr>
        <w:t>Main</w:t>
      </w:r>
      <w:r>
        <w:t xml:space="preserve"> function.</w:t>
      </w:r>
    </w:p>
    <w:p w14:paraId="451E5A6D" w14:textId="305E3E3C" w:rsidR="00241DFE" w:rsidRPr="00581BB2" w:rsidRDefault="00600250" w:rsidP="00581BB2">
      <w:pPr>
        <w:pStyle w:val="LabStepNumbered"/>
      </w:pPr>
      <w:r w:rsidRPr="00581BB2">
        <w:t>Run the program in the .NET debugger.</w:t>
      </w:r>
    </w:p>
    <w:p w14:paraId="45BDF19E" w14:textId="77777777" w:rsidR="00600250" w:rsidRDefault="00600250" w:rsidP="00600250">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6038B6A2" w14:textId="2F51582D" w:rsidR="00241DFE" w:rsidRDefault="00600250" w:rsidP="00241DFE">
      <w:pPr>
        <w:pStyle w:val="LabStepNumberedLevel2"/>
      </w:pPr>
      <w:r>
        <w:t>Once the program has completed, you should see that a new measure has been created for each sales region</w:t>
      </w:r>
      <w:r w:rsidR="00461D44">
        <w:t>.</w:t>
      </w:r>
    </w:p>
    <w:p w14:paraId="4D5165DC" w14:textId="0E446E86" w:rsidR="00BB6D89" w:rsidRDefault="00BB6D89" w:rsidP="001958D9">
      <w:pPr>
        <w:pStyle w:val="LabStepScreenshotLevel2"/>
      </w:pPr>
      <w:r>
        <w:drawing>
          <wp:inline distT="0" distB="0" distL="0" distR="0" wp14:anchorId="76676287" wp14:editId="29219629">
            <wp:extent cx="1689434" cy="1491812"/>
            <wp:effectExtent l="19050" t="19050" r="25400"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27076" cy="1525051"/>
                    </a:xfrm>
                    <a:prstGeom prst="rect">
                      <a:avLst/>
                    </a:prstGeom>
                    <a:noFill/>
                    <a:ln>
                      <a:solidFill>
                        <a:schemeClr val="tx1">
                          <a:lumMod val="50000"/>
                          <a:lumOff val="50000"/>
                        </a:schemeClr>
                      </a:solidFill>
                    </a:ln>
                  </pic:spPr>
                </pic:pic>
              </a:graphicData>
            </a:graphic>
          </wp:inline>
        </w:drawing>
      </w:r>
    </w:p>
    <w:p w14:paraId="748BB112" w14:textId="2DCC9698" w:rsidR="00BB6D89" w:rsidRDefault="00461D44" w:rsidP="00241DFE">
      <w:pPr>
        <w:pStyle w:val="LabStepNumberedLevel2"/>
      </w:pPr>
      <w:r>
        <w:lastRenderedPageBreak/>
        <w:t>You should be able to verify that each measure filters by a specific sales region value</w:t>
      </w:r>
      <w:r w:rsidR="00265188">
        <w:t xml:space="preserve"> in its evaluation</w:t>
      </w:r>
      <w:r>
        <w:t>.</w:t>
      </w:r>
    </w:p>
    <w:p w14:paraId="2CA70F77" w14:textId="68AB3D1B" w:rsidR="00BB6D89" w:rsidRDefault="00BB6D89" w:rsidP="001958D9">
      <w:pPr>
        <w:pStyle w:val="LabStepScreenshotLevel2"/>
      </w:pPr>
      <w:r>
        <w:drawing>
          <wp:inline distT="0" distB="0" distL="0" distR="0" wp14:anchorId="215934BA" wp14:editId="5EAA0D4B">
            <wp:extent cx="5067300" cy="1821729"/>
            <wp:effectExtent l="19050" t="19050" r="19050"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07809" cy="1836292"/>
                    </a:xfrm>
                    <a:prstGeom prst="rect">
                      <a:avLst/>
                    </a:prstGeom>
                    <a:noFill/>
                    <a:ln>
                      <a:solidFill>
                        <a:schemeClr val="tx1">
                          <a:lumMod val="50000"/>
                          <a:lumOff val="50000"/>
                        </a:schemeClr>
                      </a:solidFill>
                    </a:ln>
                  </pic:spPr>
                </pic:pic>
              </a:graphicData>
            </a:graphic>
          </wp:inline>
        </w:drawing>
      </w:r>
    </w:p>
    <w:p w14:paraId="348F21AA" w14:textId="0CFA89EE" w:rsidR="001958D9" w:rsidRDefault="00461D44" w:rsidP="00241DFE">
      <w:pPr>
        <w:pStyle w:val="LabExerciseCallout"/>
      </w:pPr>
      <w:r>
        <w:t>Now you have seen how TOM and the AMOMD Client library can be used together for build creative data modeling solutions.</w:t>
      </w:r>
    </w:p>
    <w:p w14:paraId="7A507F42" w14:textId="5B2C5310" w:rsidR="006F5BB2" w:rsidRDefault="006F5BB2" w:rsidP="006F5BB2">
      <w:pPr>
        <w:pStyle w:val="Heading3"/>
      </w:pPr>
      <w:r>
        <w:t xml:space="preserve">Exercise 4: </w:t>
      </w:r>
      <w:r w:rsidR="00783435">
        <w:t>Integrate a Console Application as an External Tool in Power BI Desktop</w:t>
      </w:r>
    </w:p>
    <w:p w14:paraId="14BF3860" w14:textId="1AF2EC3B" w:rsidR="00783435" w:rsidRDefault="006F5BB2" w:rsidP="00461D44">
      <w:pPr>
        <w:pStyle w:val="LabExerciseLeadIn"/>
      </w:pPr>
      <w:r>
        <w:t xml:space="preserve">In this </w:t>
      </w:r>
      <w:r w:rsidR="00461D44">
        <w:t xml:space="preserve">final </w:t>
      </w:r>
      <w:r>
        <w:t xml:space="preserve">exercise, you will </w:t>
      </w:r>
      <w:r w:rsidR="00461D44">
        <w:t xml:space="preserve">integrate your console application with Power BI Desktop as an external tool. Once nice benefit is that your application doesn't need to determine the port number for a Power BI Desktop project. That's because Power BI Desktop will automatically pass the port number for the current </w:t>
      </w:r>
      <w:r w:rsidR="00265188">
        <w:t xml:space="preserve">PBIX </w:t>
      </w:r>
      <w:r w:rsidR="00461D44">
        <w:t xml:space="preserve">project </w:t>
      </w:r>
      <w:r w:rsidR="00265188">
        <w:t xml:space="preserve">to your console application </w:t>
      </w:r>
      <w:r w:rsidR="00461D44">
        <w:t xml:space="preserve">when </w:t>
      </w:r>
      <w:r w:rsidR="00265188">
        <w:t xml:space="preserve">it's launched as </w:t>
      </w:r>
      <w:r w:rsidR="00461D44">
        <w:t>an external tool.</w:t>
      </w:r>
      <w:r w:rsidR="00783435">
        <w:t xml:space="preserve"> </w:t>
      </w:r>
    </w:p>
    <w:p w14:paraId="1E47112F" w14:textId="25D9C9AF" w:rsidR="00241DFE" w:rsidRPr="00581BB2" w:rsidRDefault="00241DFE" w:rsidP="00581BB2">
      <w:pPr>
        <w:pStyle w:val="LabStepNumbered"/>
        <w:numPr>
          <w:ilvl w:val="0"/>
          <w:numId w:val="50"/>
        </w:numPr>
      </w:pPr>
      <w:r w:rsidRPr="00581BB2">
        <w:t xml:space="preserve">Copy and paste the Exercise 4 starter code into </w:t>
      </w:r>
      <w:r w:rsidRPr="00265188">
        <w:rPr>
          <w:b/>
          <w:bCs/>
        </w:rPr>
        <w:t>Program.cs</w:t>
      </w:r>
      <w:r w:rsidRPr="00581BB2">
        <w:t>.</w:t>
      </w:r>
    </w:p>
    <w:p w14:paraId="276AE81B" w14:textId="77777777" w:rsidR="00241DFE" w:rsidRDefault="00241DFE" w:rsidP="00241DFE">
      <w:pPr>
        <w:pStyle w:val="LabStepNumberedLevel2"/>
        <w:numPr>
          <w:ilvl w:val="1"/>
          <w:numId w:val="46"/>
        </w:numPr>
      </w:pPr>
      <w:r>
        <w:t xml:space="preserve">Open </w:t>
      </w:r>
      <w:r w:rsidRPr="0034007A">
        <w:rPr>
          <w:b/>
          <w:bCs/>
        </w:rPr>
        <w:t>Program.cs</w:t>
      </w:r>
      <w:r>
        <w:t xml:space="preserve"> and delete all the code that is currently inside.</w:t>
      </w:r>
    </w:p>
    <w:p w14:paraId="4B5717D8" w14:textId="081A6367" w:rsidR="00241DFE" w:rsidRDefault="00241DFE" w:rsidP="00241DFE">
      <w:pPr>
        <w:pStyle w:val="LabStepNumberedLevel2"/>
      </w:pPr>
      <w:r>
        <w:t xml:space="preserve">Copy the Exercise 4 starter code from the </w:t>
      </w:r>
      <w:hyperlink r:id="rId70" w:history="1">
        <w:r w:rsidR="00783435" w:rsidRPr="00783435">
          <w:rPr>
            <w:rStyle w:val="Hyperlink"/>
          </w:rPr>
          <w:t>Exercise04-Program.cs</w:t>
        </w:r>
      </w:hyperlink>
      <w:r w:rsidR="00783435">
        <w:t xml:space="preserve"> </w:t>
      </w:r>
      <w:r>
        <w:t xml:space="preserve">file in the </w:t>
      </w:r>
      <w:r w:rsidRPr="00D33583">
        <w:rPr>
          <w:b/>
          <w:bCs/>
        </w:rPr>
        <w:t>StarterFiles</w:t>
      </w:r>
      <w:r>
        <w:t xml:space="preserve"> folder to the Windows clipboard.</w:t>
      </w:r>
    </w:p>
    <w:p w14:paraId="673A909C" w14:textId="77777777" w:rsidR="00241DFE" w:rsidRDefault="00241DFE" w:rsidP="00241DFE">
      <w:pPr>
        <w:pStyle w:val="LabStepNumberedLevel2"/>
      </w:pPr>
      <w:r>
        <w:t xml:space="preserve">Return to Visual Studio Code and paste in the contents of the Windows clipboard into </w:t>
      </w:r>
      <w:r w:rsidRPr="00D33583">
        <w:rPr>
          <w:b/>
          <w:bCs/>
        </w:rPr>
        <w:t>Program.cs</w:t>
      </w:r>
      <w:r>
        <w:t>.</w:t>
      </w:r>
    </w:p>
    <w:p w14:paraId="4CCA9407" w14:textId="35407C4E" w:rsidR="00241DFE" w:rsidRDefault="00783435" w:rsidP="00241DFE">
      <w:pPr>
        <w:pStyle w:val="LabStepScreenshotLevel2"/>
      </w:pPr>
      <w:r>
        <w:drawing>
          <wp:inline distT="0" distB="0" distL="0" distR="0" wp14:anchorId="1E6D7E19" wp14:editId="21B67C21">
            <wp:extent cx="5661424" cy="1644316"/>
            <wp:effectExtent l="19050" t="19050" r="1587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31252" cy="1664597"/>
                    </a:xfrm>
                    <a:prstGeom prst="rect">
                      <a:avLst/>
                    </a:prstGeom>
                    <a:noFill/>
                    <a:ln>
                      <a:solidFill>
                        <a:schemeClr val="tx1">
                          <a:lumMod val="50000"/>
                          <a:lumOff val="50000"/>
                        </a:schemeClr>
                      </a:solidFill>
                    </a:ln>
                  </pic:spPr>
                </pic:pic>
              </a:graphicData>
            </a:graphic>
          </wp:inline>
        </w:drawing>
      </w:r>
    </w:p>
    <w:p w14:paraId="49B8CCC9" w14:textId="68824D9B" w:rsidR="00461D44" w:rsidRDefault="00461D44" w:rsidP="00241DFE">
      <w:pPr>
        <w:pStyle w:val="LabStepNumberedLevel2"/>
      </w:pPr>
      <w:r>
        <w:t xml:space="preserve">Save and close </w:t>
      </w:r>
      <w:r w:rsidRPr="00461D44">
        <w:rPr>
          <w:b/>
          <w:bCs/>
        </w:rPr>
        <w:t>Program.cs</w:t>
      </w:r>
      <w:r>
        <w:t>.</w:t>
      </w:r>
    </w:p>
    <w:p w14:paraId="129DA4D7" w14:textId="46F710D9" w:rsidR="00241DFE" w:rsidRPr="00581BB2" w:rsidRDefault="00461D44" w:rsidP="00581BB2">
      <w:pPr>
        <w:pStyle w:val="LabStepNumbered"/>
      </w:pPr>
      <w:r w:rsidRPr="00581BB2">
        <w:t xml:space="preserve">Configure the </w:t>
      </w:r>
      <w:r w:rsidR="00265188">
        <w:t xml:space="preserve">.NET 5 </w:t>
      </w:r>
      <w:r w:rsidRPr="00581BB2">
        <w:t>debugger to run the console application in an external console window.</w:t>
      </w:r>
    </w:p>
    <w:p w14:paraId="2EB9C635" w14:textId="13551277" w:rsidR="00461D44" w:rsidRDefault="00461D44" w:rsidP="00461D44">
      <w:pPr>
        <w:pStyle w:val="LabStepNumberedLevel2"/>
      </w:pPr>
      <w:r>
        <w:t xml:space="preserve">Open the </w:t>
      </w:r>
      <w:r w:rsidRPr="00461D44">
        <w:rPr>
          <w:b/>
          <w:bCs/>
        </w:rPr>
        <w:t>launch.json</w:t>
      </w:r>
      <w:r>
        <w:t xml:space="preserve"> file and locate the </w:t>
      </w:r>
      <w:r w:rsidRPr="00461D44">
        <w:rPr>
          <w:b/>
          <w:bCs/>
        </w:rPr>
        <w:t>console</w:t>
      </w:r>
      <w:r>
        <w:t xml:space="preserve"> setting.</w:t>
      </w:r>
    </w:p>
    <w:p w14:paraId="44C98CD8" w14:textId="7C3E13EF" w:rsidR="00241DFE" w:rsidRDefault="00783435" w:rsidP="00241DFE">
      <w:pPr>
        <w:pStyle w:val="LabStepScreenshotLevel2"/>
      </w:pPr>
      <w:r>
        <w:drawing>
          <wp:inline distT="0" distB="0" distL="0" distR="0" wp14:anchorId="3276973E" wp14:editId="0E1CE5E3">
            <wp:extent cx="4269511" cy="1609725"/>
            <wp:effectExtent l="19050" t="19050" r="1714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12378" cy="1625887"/>
                    </a:xfrm>
                    <a:prstGeom prst="rect">
                      <a:avLst/>
                    </a:prstGeom>
                    <a:noFill/>
                    <a:ln>
                      <a:solidFill>
                        <a:schemeClr val="tx1">
                          <a:lumMod val="50000"/>
                          <a:lumOff val="50000"/>
                        </a:schemeClr>
                      </a:solidFill>
                    </a:ln>
                  </pic:spPr>
                </pic:pic>
              </a:graphicData>
            </a:graphic>
          </wp:inline>
        </w:drawing>
      </w:r>
    </w:p>
    <w:p w14:paraId="748FB939" w14:textId="758EBD61" w:rsidR="00461D44" w:rsidRDefault="00461D44" w:rsidP="00461D44">
      <w:pPr>
        <w:pStyle w:val="LabStepNumberedLevel2"/>
      </w:pPr>
      <w:r>
        <w:lastRenderedPageBreak/>
        <w:t xml:space="preserve">Update the </w:t>
      </w:r>
      <w:r w:rsidRPr="00461D44">
        <w:rPr>
          <w:b/>
          <w:bCs/>
        </w:rPr>
        <w:t>console</w:t>
      </w:r>
      <w:r>
        <w:t xml:space="preserve"> setting from </w:t>
      </w:r>
      <w:r w:rsidRPr="00461D44">
        <w:rPr>
          <w:b/>
          <w:bCs/>
        </w:rPr>
        <w:t>internalConsole</w:t>
      </w:r>
      <w:r>
        <w:t xml:space="preserve"> to </w:t>
      </w:r>
      <w:r w:rsidRPr="00461D44">
        <w:rPr>
          <w:b/>
          <w:bCs/>
        </w:rPr>
        <w:t>externalConsole</w:t>
      </w:r>
      <w:r>
        <w:t>.</w:t>
      </w:r>
    </w:p>
    <w:p w14:paraId="44351790" w14:textId="5EC03ECE" w:rsidR="00461D44" w:rsidRDefault="00783435" w:rsidP="00461D44">
      <w:pPr>
        <w:pStyle w:val="LabStepScreenshotLevel2"/>
      </w:pPr>
      <w:r>
        <w:drawing>
          <wp:inline distT="0" distB="0" distL="0" distR="0" wp14:anchorId="4FD2A355" wp14:editId="03A1CD1E">
            <wp:extent cx="4332319" cy="995362"/>
            <wp:effectExtent l="19050" t="19050" r="11430"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49190" cy="999238"/>
                    </a:xfrm>
                    <a:prstGeom prst="rect">
                      <a:avLst/>
                    </a:prstGeom>
                    <a:noFill/>
                    <a:ln>
                      <a:solidFill>
                        <a:schemeClr val="tx1">
                          <a:lumMod val="50000"/>
                          <a:lumOff val="50000"/>
                        </a:schemeClr>
                      </a:solidFill>
                    </a:ln>
                  </pic:spPr>
                </pic:pic>
              </a:graphicData>
            </a:graphic>
          </wp:inline>
        </w:drawing>
      </w:r>
    </w:p>
    <w:p w14:paraId="66480036" w14:textId="25325982" w:rsidR="00461D44" w:rsidRDefault="00461D44" w:rsidP="00461D44">
      <w:pPr>
        <w:pStyle w:val="LabStepNumberedLevel2"/>
      </w:pPr>
      <w:r>
        <w:t xml:space="preserve">Save and close </w:t>
      </w:r>
      <w:r w:rsidRPr="00461D44">
        <w:rPr>
          <w:b/>
          <w:bCs/>
        </w:rPr>
        <w:t>launch.json</w:t>
      </w:r>
      <w:r>
        <w:t>.</w:t>
      </w:r>
    </w:p>
    <w:p w14:paraId="6BAD1E56" w14:textId="77777777" w:rsidR="00461D44" w:rsidRPr="00581BB2" w:rsidRDefault="00461D44" w:rsidP="00581BB2">
      <w:pPr>
        <w:pStyle w:val="LabStepNumbered"/>
      </w:pPr>
      <w:r w:rsidRPr="00581BB2">
        <w:t>Run the program in the .NET debugger.</w:t>
      </w:r>
    </w:p>
    <w:p w14:paraId="6B71C240" w14:textId="77777777" w:rsidR="00461D44" w:rsidRDefault="00461D44" w:rsidP="00461D44">
      <w:pPr>
        <w:pStyle w:val="LabStepNumberedLevel2"/>
      </w:pPr>
      <w:r>
        <w:t xml:space="preserve">Run a debugging session by running the </w:t>
      </w:r>
      <w:r w:rsidRPr="003A7AA4">
        <w:rPr>
          <w:b/>
          <w:bCs/>
        </w:rPr>
        <w:t>Run &gt; Start Debugging</w:t>
      </w:r>
      <w:r>
        <w:t xml:space="preserve"> command or pressing the </w:t>
      </w:r>
      <w:r w:rsidRPr="003A7AA4">
        <w:rPr>
          <w:b/>
          <w:bCs/>
        </w:rPr>
        <w:t>{F5}</w:t>
      </w:r>
      <w:r>
        <w:t xml:space="preserve"> key.</w:t>
      </w:r>
    </w:p>
    <w:p w14:paraId="10613F64" w14:textId="44884953" w:rsidR="006F5BB2" w:rsidRDefault="00461D44" w:rsidP="00783435">
      <w:pPr>
        <w:pStyle w:val="LabStepNumberedLevel2"/>
        <w:numPr>
          <w:ilvl w:val="1"/>
          <w:numId w:val="48"/>
        </w:numPr>
      </w:pPr>
      <w:r>
        <w:t>When the program runs, it should launch in a separate, external console window.</w:t>
      </w:r>
    </w:p>
    <w:p w14:paraId="102F11A9" w14:textId="5C937CD2" w:rsidR="00783435" w:rsidRDefault="00783435" w:rsidP="00783435">
      <w:pPr>
        <w:pStyle w:val="LabStepScreenshotLevel2"/>
      </w:pPr>
      <w:r>
        <w:drawing>
          <wp:inline distT="0" distB="0" distL="0" distR="0" wp14:anchorId="1CCFECB5" wp14:editId="05764C12">
            <wp:extent cx="5606716" cy="1291389"/>
            <wp:effectExtent l="19050" t="19050" r="13335" b="234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4">
                      <a:extLst>
                        <a:ext uri="{28A0092B-C50C-407E-A947-70E740481C1C}">
                          <a14:useLocalDpi xmlns:a14="http://schemas.microsoft.com/office/drawing/2010/main" val="0"/>
                        </a:ext>
                      </a:extLst>
                    </a:blip>
                    <a:srcRect r="398" b="12152"/>
                    <a:stretch/>
                  </pic:blipFill>
                  <pic:spPr bwMode="auto">
                    <a:xfrm>
                      <a:off x="0" y="0"/>
                      <a:ext cx="5615404" cy="1293390"/>
                    </a:xfrm>
                    <a:prstGeom prst="rect">
                      <a:avLst/>
                    </a:prstGeom>
                    <a:noFill/>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75F4F047" w14:textId="198DBA77" w:rsidR="00461D44" w:rsidRDefault="00461D44" w:rsidP="00461D44">
      <w:pPr>
        <w:pStyle w:val="LabExerciseCallout"/>
      </w:pPr>
      <w:r>
        <w:t xml:space="preserve">If you are running a local instance of SQL Server Analysis Service (SSAS), you will see that </w:t>
      </w:r>
      <w:r w:rsidR="00581BB2">
        <w:t xml:space="preserve">instance with a port number of </w:t>
      </w:r>
      <w:r w:rsidR="00581BB2" w:rsidRPr="00581BB2">
        <w:rPr>
          <w:b/>
          <w:bCs/>
        </w:rPr>
        <w:t>2383</w:t>
      </w:r>
      <w:r w:rsidR="00581BB2">
        <w:t>.</w:t>
      </w:r>
    </w:p>
    <w:p w14:paraId="7DC9A42F" w14:textId="50D2CC05" w:rsidR="006F5BB2" w:rsidRDefault="00461D44" w:rsidP="006F5BB2">
      <w:pPr>
        <w:pStyle w:val="LabStepNumberedLevel2"/>
      </w:pPr>
      <w:r>
        <w:t xml:space="preserve">Select one of the </w:t>
      </w:r>
      <w:r w:rsidR="00581BB2">
        <w:t xml:space="preserve">servers by typing 0 or 1 and pressing </w:t>
      </w:r>
      <w:r w:rsidR="00581BB2" w:rsidRPr="00581BB2">
        <w:rPr>
          <w:b/>
          <w:bCs/>
        </w:rPr>
        <w:t>ENTER</w:t>
      </w:r>
      <w:r w:rsidR="00581BB2">
        <w:t>.</w:t>
      </w:r>
    </w:p>
    <w:p w14:paraId="41E9CC49" w14:textId="76193A98" w:rsidR="00581BB2" w:rsidRDefault="00581BB2" w:rsidP="006F5BB2">
      <w:pPr>
        <w:pStyle w:val="LabStepNumberedLevel2"/>
      </w:pPr>
      <w:r>
        <w:t>You should see a menu of options.</w:t>
      </w:r>
    </w:p>
    <w:p w14:paraId="349B3458" w14:textId="54B5FF1B" w:rsidR="006F5BB2" w:rsidRDefault="009E7583" w:rsidP="00581BB2">
      <w:pPr>
        <w:pStyle w:val="LabStepScreenshotLevel2"/>
      </w:pPr>
      <w:r w:rsidRPr="00581BB2">
        <w:drawing>
          <wp:inline distT="0" distB="0" distL="0" distR="0" wp14:anchorId="1DF887E4" wp14:editId="6269CBB6">
            <wp:extent cx="4674053" cy="2181225"/>
            <wp:effectExtent l="19050" t="19050" r="1270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695201" cy="2191094"/>
                    </a:xfrm>
                    <a:prstGeom prst="rect">
                      <a:avLst/>
                    </a:prstGeom>
                    <a:noFill/>
                    <a:ln>
                      <a:solidFill>
                        <a:schemeClr val="tx1">
                          <a:lumMod val="95000"/>
                          <a:lumOff val="5000"/>
                        </a:schemeClr>
                      </a:solidFill>
                    </a:ln>
                  </pic:spPr>
                </pic:pic>
              </a:graphicData>
            </a:graphic>
          </wp:inline>
        </w:drawing>
      </w:r>
    </w:p>
    <w:p w14:paraId="65089E86" w14:textId="5F738957" w:rsidR="0096106D" w:rsidRDefault="00581BB2" w:rsidP="0096106D">
      <w:pPr>
        <w:pStyle w:val="LabStepNumberedLevel2"/>
      </w:pPr>
      <w:r>
        <w:t>Type 1 and then press ENTER to display a list of tables with their storage mode.</w:t>
      </w:r>
    </w:p>
    <w:p w14:paraId="6E68B3AE" w14:textId="19A9CA0E" w:rsidR="00581BB2" w:rsidRDefault="00581BB2" w:rsidP="0096106D">
      <w:pPr>
        <w:pStyle w:val="LabStepNumberedLevel2"/>
      </w:pPr>
      <w:r>
        <w:t>You should see a list of tables with an indication of the storage mode used by each table.</w:t>
      </w:r>
    </w:p>
    <w:p w14:paraId="007FAA20" w14:textId="6434C288" w:rsidR="009E7583" w:rsidRDefault="009E7583" w:rsidP="009E7583">
      <w:pPr>
        <w:pStyle w:val="LabStepScreenshotLevel2"/>
      </w:pPr>
      <w:r>
        <w:drawing>
          <wp:inline distT="0" distB="0" distL="0" distR="0" wp14:anchorId="4B57646D" wp14:editId="760B4EF2">
            <wp:extent cx="4969122" cy="773906"/>
            <wp:effectExtent l="19050" t="19050" r="22225" b="266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43200" cy="785443"/>
                    </a:xfrm>
                    <a:prstGeom prst="rect">
                      <a:avLst/>
                    </a:prstGeom>
                    <a:noFill/>
                    <a:ln>
                      <a:solidFill>
                        <a:schemeClr val="tx1">
                          <a:lumMod val="95000"/>
                          <a:lumOff val="5000"/>
                        </a:schemeClr>
                      </a:solidFill>
                    </a:ln>
                  </pic:spPr>
                </pic:pic>
              </a:graphicData>
            </a:graphic>
          </wp:inline>
        </w:drawing>
      </w:r>
    </w:p>
    <w:p w14:paraId="5717C055" w14:textId="7E592615" w:rsidR="009E7583" w:rsidRDefault="0096106D" w:rsidP="009E7583">
      <w:pPr>
        <w:pStyle w:val="LabStepNumberedLevel2"/>
      </w:pPr>
      <w:r>
        <w:t>Close console window.</w:t>
      </w:r>
    </w:p>
    <w:p w14:paraId="552B08AF" w14:textId="6155F940" w:rsidR="009E7583" w:rsidRPr="00581BB2" w:rsidRDefault="00581BB2" w:rsidP="00581BB2">
      <w:pPr>
        <w:pStyle w:val="LabStepNumbered"/>
      </w:pPr>
      <w:r w:rsidRPr="00581BB2">
        <w:lastRenderedPageBreak/>
        <w:t xml:space="preserve">Integrate the </w:t>
      </w:r>
      <w:r w:rsidRPr="00265188">
        <w:rPr>
          <w:b/>
          <w:bCs/>
        </w:rPr>
        <w:t>PBI-Tool</w:t>
      </w:r>
      <w:r w:rsidRPr="00581BB2">
        <w:t xml:space="preserve"> </w:t>
      </w:r>
      <w:r w:rsidR="00265188">
        <w:t xml:space="preserve">console </w:t>
      </w:r>
      <w:r w:rsidRPr="00581BB2">
        <w:t>application with Power BI Desktop as an eternal tool</w:t>
      </w:r>
    </w:p>
    <w:p w14:paraId="4E2C75B4" w14:textId="15FAABF3" w:rsidR="009E7583" w:rsidRDefault="00581BB2" w:rsidP="00581BB2">
      <w:pPr>
        <w:pStyle w:val="LabStepNumberedLevel2"/>
      </w:pPr>
      <w:r>
        <w:t>Using Windows Explorer, examine the folder at the following path which holds a JSON file for each external tool.</w:t>
      </w:r>
    </w:p>
    <w:p w14:paraId="4E4667E5" w14:textId="7899CC49" w:rsidR="009E7583" w:rsidRDefault="001216F5" w:rsidP="009E7583">
      <w:pPr>
        <w:pStyle w:val="LabStepCodeBlockLevel2"/>
      </w:pPr>
      <w:hyperlink r:id="rId77" w:history="1">
        <w:r w:rsidR="009E7583" w:rsidRPr="009E7583">
          <w:rPr>
            <w:rStyle w:val="Hyperlink"/>
          </w:rPr>
          <w:t>C:\Program Files (x86)\Common Files\Microsoft Shared\Power BI Desktop\External Tools</w:t>
        </w:r>
      </w:hyperlink>
      <w:r w:rsidR="009E7583">
        <w:t xml:space="preserve"> </w:t>
      </w:r>
    </w:p>
    <w:p w14:paraId="1C1BC453" w14:textId="19269A45" w:rsidR="00A25E37" w:rsidRDefault="00A25E37" w:rsidP="009E7583">
      <w:pPr>
        <w:pStyle w:val="LabStepNumberedLevel2"/>
      </w:pPr>
      <w:r>
        <w:t>This folder might be empty on your PC. However, it might already have one or more JSON files if you have installed other external tools such as DAX Studio or the Tabular Editor.</w:t>
      </w:r>
    </w:p>
    <w:p w14:paraId="1F22B939" w14:textId="22653BF4" w:rsidR="00A25E37" w:rsidRDefault="009E7583" w:rsidP="00A25E37">
      <w:pPr>
        <w:pStyle w:val="LabStepScreenshotLevel2"/>
      </w:pPr>
      <w:r>
        <w:drawing>
          <wp:inline distT="0" distB="0" distL="0" distR="0" wp14:anchorId="5E067F84" wp14:editId="09C7CAAF">
            <wp:extent cx="5053013" cy="912849"/>
            <wp:effectExtent l="19050" t="19050" r="14605" b="209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t="48683"/>
                    <a:stretch/>
                  </pic:blipFill>
                  <pic:spPr bwMode="auto">
                    <a:xfrm>
                      <a:off x="0" y="0"/>
                      <a:ext cx="5218011" cy="942657"/>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D2C855" w14:textId="58CD8C5E" w:rsidR="0096106D" w:rsidRDefault="00A25E37" w:rsidP="0096106D">
      <w:pPr>
        <w:pStyle w:val="LabStepNumberedLevel2"/>
      </w:pPr>
      <w:r>
        <w:t xml:space="preserve">Determine the file path to </w:t>
      </w:r>
      <w:r w:rsidRPr="00A25E37">
        <w:rPr>
          <w:b/>
          <w:bCs/>
        </w:rPr>
        <w:t>PBI-Tools.exe</w:t>
      </w:r>
      <w:r>
        <w:t xml:space="preserve"> which should be in the </w:t>
      </w:r>
      <w:r w:rsidRPr="00A25E37">
        <w:rPr>
          <w:b/>
          <w:bCs/>
        </w:rPr>
        <w:t>bin/Debug/net5.0</w:t>
      </w:r>
      <w:r>
        <w:t xml:space="preserve"> folder of your project.</w:t>
      </w:r>
    </w:p>
    <w:p w14:paraId="6FF2BF03" w14:textId="0B8C0657" w:rsidR="009E7583" w:rsidRDefault="00A25E37" w:rsidP="009E7583">
      <w:pPr>
        <w:pStyle w:val="LabStepScreenshotLevel2"/>
      </w:pPr>
      <w:r>
        <w:drawing>
          <wp:inline distT="0" distB="0" distL="0" distR="0" wp14:anchorId="5748BE46" wp14:editId="1CB85A20">
            <wp:extent cx="5031581" cy="1408842"/>
            <wp:effectExtent l="19050" t="19050" r="17145"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03048" cy="1428853"/>
                    </a:xfrm>
                    <a:prstGeom prst="rect">
                      <a:avLst/>
                    </a:prstGeom>
                    <a:noFill/>
                    <a:ln>
                      <a:solidFill>
                        <a:schemeClr val="tx1">
                          <a:lumMod val="50000"/>
                          <a:lumOff val="50000"/>
                        </a:schemeClr>
                      </a:solidFill>
                    </a:ln>
                  </pic:spPr>
                </pic:pic>
              </a:graphicData>
            </a:graphic>
          </wp:inline>
        </w:drawing>
      </w:r>
    </w:p>
    <w:p w14:paraId="3F4CF45E" w14:textId="20DE6A65" w:rsidR="0096106D" w:rsidRDefault="00A25E37" w:rsidP="0096106D">
      <w:pPr>
        <w:pStyle w:val="LabStepNumberedLevel2"/>
      </w:pPr>
      <w:r>
        <w:t xml:space="preserve">Locate the file named </w:t>
      </w:r>
      <w:r w:rsidRPr="00A25E37">
        <w:rPr>
          <w:b/>
          <w:bCs/>
        </w:rPr>
        <w:t>pbitools.pbitool.json</w:t>
      </w:r>
      <w:r>
        <w:t xml:space="preserve"> </w:t>
      </w:r>
      <w:r w:rsidR="00265188">
        <w:t xml:space="preserve">in the </w:t>
      </w:r>
      <w:r w:rsidR="00265188" w:rsidRPr="00265188">
        <w:rPr>
          <w:b/>
          <w:bCs/>
        </w:rPr>
        <w:t>StarterFiles</w:t>
      </w:r>
      <w:r w:rsidR="00265188">
        <w:t xml:space="preserve"> folder </w:t>
      </w:r>
      <w:r>
        <w:t>and open it in a text editor.</w:t>
      </w:r>
    </w:p>
    <w:p w14:paraId="0238ECDA" w14:textId="482B824F" w:rsidR="0096106D" w:rsidRDefault="00A25E37" w:rsidP="009E7583">
      <w:pPr>
        <w:pStyle w:val="LabStepScreenshotLevel2"/>
      </w:pPr>
      <w:r>
        <w:drawing>
          <wp:inline distT="0" distB="0" distL="0" distR="0" wp14:anchorId="4832F720" wp14:editId="465779D9">
            <wp:extent cx="4552950" cy="1304756"/>
            <wp:effectExtent l="19050" t="19050" r="19050"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20831" cy="1324209"/>
                    </a:xfrm>
                    <a:prstGeom prst="rect">
                      <a:avLst/>
                    </a:prstGeom>
                    <a:noFill/>
                    <a:ln>
                      <a:solidFill>
                        <a:schemeClr val="tx1">
                          <a:lumMod val="50000"/>
                          <a:lumOff val="50000"/>
                        </a:schemeClr>
                      </a:solidFill>
                    </a:ln>
                  </pic:spPr>
                </pic:pic>
              </a:graphicData>
            </a:graphic>
          </wp:inline>
        </w:drawing>
      </w:r>
    </w:p>
    <w:p w14:paraId="45E1D707" w14:textId="5192B6E7" w:rsidR="0096106D" w:rsidRDefault="00A25E37" w:rsidP="0096106D">
      <w:pPr>
        <w:pStyle w:val="LabStepNumberedLevel2"/>
      </w:pPr>
      <w:r>
        <w:t xml:space="preserve">Make sure the </w:t>
      </w:r>
      <w:r w:rsidRPr="00A25E37">
        <w:rPr>
          <w:b/>
          <w:bCs/>
        </w:rPr>
        <w:t>path</w:t>
      </w:r>
      <w:r>
        <w:t xml:space="preserve"> property has the correct value for </w:t>
      </w:r>
      <w:r w:rsidRPr="00A25E37">
        <w:rPr>
          <w:b/>
          <w:bCs/>
        </w:rPr>
        <w:t>PBI-Tools.exe</w:t>
      </w:r>
      <w:r>
        <w:t xml:space="preserve"> for your machine.</w:t>
      </w:r>
    </w:p>
    <w:p w14:paraId="65A39098" w14:textId="77777777" w:rsidR="0096106D" w:rsidRDefault="009E7583" w:rsidP="009E7583">
      <w:pPr>
        <w:pStyle w:val="LabStepScreenshotLevel2"/>
      </w:pPr>
      <w:r>
        <w:drawing>
          <wp:inline distT="0" distB="0" distL="0" distR="0" wp14:anchorId="2AA6C1D0" wp14:editId="602A3CA1">
            <wp:extent cx="5038725" cy="951760"/>
            <wp:effectExtent l="19050" t="19050" r="9525" b="203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181258" cy="978683"/>
                    </a:xfrm>
                    <a:prstGeom prst="rect">
                      <a:avLst/>
                    </a:prstGeom>
                    <a:noFill/>
                    <a:ln>
                      <a:solidFill>
                        <a:schemeClr val="tx1">
                          <a:lumMod val="50000"/>
                          <a:lumOff val="50000"/>
                        </a:schemeClr>
                      </a:solidFill>
                    </a:ln>
                  </pic:spPr>
                </pic:pic>
              </a:graphicData>
            </a:graphic>
          </wp:inline>
        </w:drawing>
      </w:r>
    </w:p>
    <w:p w14:paraId="4A9AE837" w14:textId="1128638E" w:rsidR="0096106D" w:rsidRDefault="00A25E37" w:rsidP="0096106D">
      <w:pPr>
        <w:pStyle w:val="LabStepNumberedLevel2"/>
      </w:pPr>
      <w:r>
        <w:t xml:space="preserve">Save </w:t>
      </w:r>
      <w:r w:rsidR="00DB6215">
        <w:t>your</w:t>
      </w:r>
      <w:r>
        <w:t xml:space="preserve"> changes to </w:t>
      </w:r>
      <w:r w:rsidRPr="00A25E37">
        <w:rPr>
          <w:b/>
          <w:bCs/>
        </w:rPr>
        <w:t>pbitools.pbitool.json</w:t>
      </w:r>
      <w:r>
        <w:t xml:space="preserve"> and then copy it to Power BI Desktop external tools folder.</w:t>
      </w:r>
    </w:p>
    <w:p w14:paraId="42F58CB4" w14:textId="2E85A65F" w:rsidR="009E7583" w:rsidRDefault="0096106D" w:rsidP="009E7583">
      <w:pPr>
        <w:pStyle w:val="LabStepScreenshotLevel2"/>
      </w:pPr>
      <w:r>
        <w:drawing>
          <wp:inline distT="0" distB="0" distL="0" distR="0" wp14:anchorId="6A4CF1CF" wp14:editId="56AFBDF4">
            <wp:extent cx="4060031" cy="873658"/>
            <wp:effectExtent l="19050" t="19050" r="17145" b="222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084346" cy="878890"/>
                    </a:xfrm>
                    <a:prstGeom prst="rect">
                      <a:avLst/>
                    </a:prstGeom>
                    <a:noFill/>
                    <a:ln>
                      <a:solidFill>
                        <a:schemeClr val="tx1">
                          <a:lumMod val="50000"/>
                          <a:lumOff val="50000"/>
                        </a:schemeClr>
                      </a:solidFill>
                    </a:ln>
                  </pic:spPr>
                </pic:pic>
              </a:graphicData>
            </a:graphic>
          </wp:inline>
        </w:drawing>
      </w:r>
    </w:p>
    <w:p w14:paraId="584C592F" w14:textId="5EC4D699" w:rsidR="0096106D" w:rsidRPr="00581BB2" w:rsidRDefault="00A25E37" w:rsidP="00581BB2">
      <w:pPr>
        <w:pStyle w:val="LabStepNumbered"/>
      </w:pPr>
      <w:r>
        <w:lastRenderedPageBreak/>
        <w:t>Test your work in Power BI Desktop.</w:t>
      </w:r>
    </w:p>
    <w:p w14:paraId="2D4640F1" w14:textId="244F95E3" w:rsidR="0096106D" w:rsidRDefault="00A25E37" w:rsidP="0096106D">
      <w:pPr>
        <w:pStyle w:val="LabStepNumberedLevel2"/>
      </w:pPr>
      <w:r>
        <w:t>If Power BI Desktop is already running, shut down all running instances.</w:t>
      </w:r>
    </w:p>
    <w:p w14:paraId="1C35F857" w14:textId="70EC546F" w:rsidR="00A25E37" w:rsidRDefault="00AC294C" w:rsidP="0096106D">
      <w:pPr>
        <w:pStyle w:val="LabStepNumberedLevel2"/>
      </w:pPr>
      <w:r>
        <w:t xml:space="preserve">Restart Power BI Desktop and open the project named </w:t>
      </w:r>
      <w:r w:rsidRPr="00AC294C">
        <w:rPr>
          <w:b/>
          <w:bCs/>
        </w:rPr>
        <w:t>Wingtip Sales Model.pbix</w:t>
      </w:r>
      <w:r>
        <w:t>.</w:t>
      </w:r>
    </w:p>
    <w:p w14:paraId="35700DCD" w14:textId="42EFEFDB" w:rsidR="00AC294C" w:rsidRDefault="00AC294C" w:rsidP="0096106D">
      <w:pPr>
        <w:pStyle w:val="LabStepNumberedLevel2"/>
      </w:pPr>
      <w:r>
        <w:t xml:space="preserve">Navigate to the </w:t>
      </w:r>
      <w:r w:rsidRPr="00AC294C">
        <w:rPr>
          <w:b/>
          <w:bCs/>
        </w:rPr>
        <w:t>External Tools</w:t>
      </w:r>
      <w:r>
        <w:t xml:space="preserve"> tab.</w:t>
      </w:r>
    </w:p>
    <w:p w14:paraId="09D1763C" w14:textId="19C8E6EE" w:rsidR="00AC294C" w:rsidRDefault="00AC294C" w:rsidP="0096106D">
      <w:pPr>
        <w:pStyle w:val="LabStepNumberedLevel2"/>
      </w:pPr>
      <w:r>
        <w:t xml:space="preserve">Click the button with the caption </w:t>
      </w:r>
      <w:r w:rsidRPr="00AC294C">
        <w:rPr>
          <w:b/>
          <w:bCs/>
        </w:rPr>
        <w:t>My PBI Tool</w:t>
      </w:r>
      <w:r>
        <w:t>.</w:t>
      </w:r>
    </w:p>
    <w:p w14:paraId="591B6EDB" w14:textId="7CEA07A3" w:rsidR="0096106D" w:rsidRDefault="0096106D" w:rsidP="0096106D">
      <w:pPr>
        <w:pStyle w:val="LabStepScreenshotLevel2"/>
      </w:pPr>
      <w:r>
        <w:drawing>
          <wp:inline distT="0" distB="0" distL="0" distR="0" wp14:anchorId="59B1864D" wp14:editId="2BED6E5F">
            <wp:extent cx="4026568" cy="1032453"/>
            <wp:effectExtent l="19050" t="19050" r="12065" b="158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39929" cy="1035879"/>
                    </a:xfrm>
                    <a:prstGeom prst="rect">
                      <a:avLst/>
                    </a:prstGeom>
                    <a:noFill/>
                    <a:ln>
                      <a:solidFill>
                        <a:schemeClr val="tx1">
                          <a:lumMod val="50000"/>
                          <a:lumOff val="50000"/>
                        </a:schemeClr>
                      </a:solidFill>
                    </a:ln>
                  </pic:spPr>
                </pic:pic>
              </a:graphicData>
            </a:graphic>
          </wp:inline>
        </w:drawing>
      </w:r>
    </w:p>
    <w:p w14:paraId="70B0EF37" w14:textId="161FEF6B" w:rsidR="0096106D" w:rsidRDefault="00AC294C" w:rsidP="0096106D">
      <w:pPr>
        <w:pStyle w:val="LabStepNumberedLevel2"/>
      </w:pPr>
      <w:r>
        <w:t xml:space="preserve">Experiment with the </w:t>
      </w:r>
      <w:r w:rsidR="00DB6215" w:rsidRPr="00DB6215">
        <w:rPr>
          <w:b/>
          <w:bCs/>
        </w:rPr>
        <w:t>PBI-Tool</w:t>
      </w:r>
      <w:r w:rsidR="00DB6215">
        <w:t xml:space="preserve"> console application to see </w:t>
      </w:r>
      <w:r>
        <w:t xml:space="preserve">how </w:t>
      </w:r>
      <w:r w:rsidR="00DB6215">
        <w:t xml:space="preserve">allows you to </w:t>
      </w:r>
      <w:r>
        <w:t>interact with the data model in Power BI Desktop.</w:t>
      </w:r>
    </w:p>
    <w:p w14:paraId="4E1F6EF0" w14:textId="10F0F5C0" w:rsidR="0096106D" w:rsidRDefault="0096106D" w:rsidP="0096106D">
      <w:pPr>
        <w:pStyle w:val="LabStepScreenshotLevel2"/>
      </w:pPr>
      <w:r>
        <w:drawing>
          <wp:inline distT="0" distB="0" distL="0" distR="0" wp14:anchorId="4E0EE338" wp14:editId="4CD11CE9">
            <wp:extent cx="4339389" cy="1971572"/>
            <wp:effectExtent l="19050" t="19050" r="23495" b="10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346019" cy="1974584"/>
                    </a:xfrm>
                    <a:prstGeom prst="rect">
                      <a:avLst/>
                    </a:prstGeom>
                    <a:noFill/>
                    <a:ln>
                      <a:solidFill>
                        <a:schemeClr val="tx1">
                          <a:lumMod val="50000"/>
                          <a:lumOff val="50000"/>
                        </a:schemeClr>
                      </a:solidFill>
                    </a:ln>
                  </pic:spPr>
                </pic:pic>
              </a:graphicData>
            </a:graphic>
          </wp:inline>
        </w:drawing>
      </w:r>
    </w:p>
    <w:p w14:paraId="4E985C65" w14:textId="6A1753E7" w:rsidR="00AC294C" w:rsidRDefault="00AC294C" w:rsidP="00AC294C">
      <w:pPr>
        <w:pStyle w:val="LabExerciseCallout"/>
      </w:pPr>
      <w:r>
        <w:t xml:space="preserve">Congratulations, you have completed this lab. At this point, you are free to experiment with using </w:t>
      </w:r>
      <w:r w:rsidR="00DB6215">
        <w:t>the PBI-Tool console application</w:t>
      </w:r>
      <w:r>
        <w:t xml:space="preserve">. </w:t>
      </w:r>
      <w:r w:rsidR="00DB6215">
        <w:t xml:space="preserve">If you are curious (and you </w:t>
      </w:r>
      <w:r w:rsidR="00DB6215" w:rsidRPr="00DB6215">
        <w:rPr>
          <w:i/>
          <w:iCs/>
        </w:rPr>
        <w:t>should</w:t>
      </w:r>
      <w:r w:rsidR="00DB6215">
        <w:t xml:space="preserve"> be), y</w:t>
      </w:r>
      <w:r>
        <w:t xml:space="preserve">ou </w:t>
      </w:r>
      <w:r w:rsidR="00DB6215">
        <w:t xml:space="preserve">can take </w:t>
      </w:r>
      <w:r>
        <w:t xml:space="preserve">a deeper look at the code </w:t>
      </w:r>
      <w:r w:rsidR="00DB6215">
        <w:t xml:space="preserve">inside </w:t>
      </w:r>
      <w:r w:rsidRPr="00AC294C">
        <w:rPr>
          <w:b/>
          <w:bCs/>
        </w:rPr>
        <w:t>Program</w:t>
      </w:r>
      <w:r w:rsidR="00DB6215">
        <w:rPr>
          <w:b/>
          <w:bCs/>
        </w:rPr>
        <w:t>.cs</w:t>
      </w:r>
      <w:r>
        <w:rPr>
          <w:b/>
          <w:bCs/>
        </w:rPr>
        <w:t xml:space="preserve"> </w:t>
      </w:r>
      <w:r>
        <w:t xml:space="preserve">to see how this tools was written. </w:t>
      </w:r>
    </w:p>
    <w:p w14:paraId="071078A8" w14:textId="24D3CE03" w:rsidR="0096106D" w:rsidRPr="00AC294C" w:rsidRDefault="00AC294C" w:rsidP="00AC294C">
      <w:pPr>
        <w:pStyle w:val="LabExerciseCallout"/>
        <w:rPr>
          <w:b/>
          <w:bCs/>
        </w:rPr>
      </w:pPr>
      <w:r>
        <w:t xml:space="preserve">Special thanks again to </w:t>
      </w:r>
      <w:r w:rsidRPr="00AC294C">
        <w:rPr>
          <w:b/>
          <w:bCs/>
        </w:rPr>
        <w:t>Phil Seamark</w:t>
      </w:r>
      <w:r>
        <w:t xml:space="preserve"> of the Power BI CAT team for his blog posts and the code he wrote which was used to build out these lab exercises. For more from Phil, you can follow his blog at </w:t>
      </w:r>
      <w:hyperlink r:id="rId85" w:history="1">
        <w:r w:rsidRPr="00AC294C">
          <w:rPr>
            <w:rStyle w:val="Hyperlink"/>
            <w:b/>
            <w:bCs/>
          </w:rPr>
          <w:t>https://dax.tips/</w:t>
        </w:r>
      </w:hyperlink>
      <w:r>
        <w:t>.</w:t>
      </w:r>
    </w:p>
    <w:sectPr w:rsidR="0096106D" w:rsidRPr="00AC294C" w:rsidSect="00487314">
      <w:headerReference w:type="default" r:id="rId86"/>
      <w:footerReference w:type="default" r:id="rId87"/>
      <w:headerReference w:type="first" r:id="rId88"/>
      <w:footerReference w:type="first" r:id="rId89"/>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7249A7" w14:textId="77777777" w:rsidR="005F3332" w:rsidRDefault="005F3332" w:rsidP="005F53BE">
      <w:pPr>
        <w:spacing w:before="0" w:after="0"/>
      </w:pPr>
      <w:r>
        <w:separator/>
      </w:r>
    </w:p>
  </w:endnote>
  <w:endnote w:type="continuationSeparator" w:id="0">
    <w:p w14:paraId="0385C725" w14:textId="77777777" w:rsidR="005F3332" w:rsidRDefault="005F3332"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AA96B" w14:textId="222AB2E7" w:rsidR="001216F5" w:rsidRPr="00487314" w:rsidRDefault="001216F5" w:rsidP="00487314">
    <w:pPr>
      <w:pStyle w:val="Footer"/>
      <w:pBdr>
        <w:top w:val="single" w:sz="4" w:space="0" w:color="auto"/>
      </w:pBdr>
    </w:pPr>
    <w:r>
      <w:t>© Power BI Dev Camp. 2020. All Rights Reserved</w:t>
    </w:r>
    <w:r>
      <w:tab/>
    </w:r>
    <w:r>
      <w:tab/>
    </w:r>
    <w:r>
      <w:fldChar w:fldCharType="begin"/>
    </w:r>
    <w:r>
      <w:instrText xml:space="preserve"> PAGE  \* MERGEFORMAT </w:instrText>
    </w:r>
    <w:r>
      <w:fldChar w:fldCharType="separate"/>
    </w:r>
    <w:r>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29EA0" w14:textId="66E50993" w:rsidR="001216F5" w:rsidRPr="00487314" w:rsidRDefault="001216F5" w:rsidP="00487314">
    <w:pPr>
      <w:pStyle w:val="Footer"/>
      <w:pBdr>
        <w:top w:val="single" w:sz="4" w:space="0" w:color="auto"/>
      </w:pBdr>
    </w:pPr>
    <w:r>
      <w:t>© Power BI Dev Camp. 2020. All Rights Reserved</w:t>
    </w:r>
    <w:r>
      <w:tab/>
    </w:r>
    <w:r>
      <w:tab/>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B4AEC7" w14:textId="77777777" w:rsidR="005F3332" w:rsidRDefault="005F3332" w:rsidP="005F53BE">
      <w:pPr>
        <w:spacing w:before="0" w:after="0"/>
      </w:pPr>
      <w:r>
        <w:separator/>
      </w:r>
    </w:p>
  </w:footnote>
  <w:footnote w:type="continuationSeparator" w:id="0">
    <w:p w14:paraId="1BF4A07A" w14:textId="77777777" w:rsidR="005F3332" w:rsidRDefault="005F3332"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70944" w14:textId="2FDFFC00" w:rsidR="001216F5" w:rsidRPr="009F40E8" w:rsidRDefault="001216F5" w:rsidP="009F40E8">
    <w:pPr>
      <w:pStyle w:val="Header"/>
      <w:pBdr>
        <w:bottom w:val="single" w:sz="4" w:space="0" w:color="auto"/>
      </w:pBdr>
      <w:spacing w:before="240"/>
    </w:pPr>
    <w:r>
      <w:t>Power BI Dev Camp Tutorial: Getting Started with the Tabular Object Model (TOM)</w:t>
    </w:r>
    <w:r>
      <w:tab/>
    </w:r>
    <w:r>
      <w:tab/>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7C6E99">
      <w:rPr>
        <w:rFonts w:cs="Arial"/>
        <w:noProof/>
      </w:rPr>
      <w:t>Nov 16, 2020</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CFCB7" w14:textId="77777777" w:rsidR="001216F5" w:rsidRDefault="001216F5"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3"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4"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5"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6" w15:restartNumberingAfterBreak="0">
    <w:nsid w:val="1D9D4E80"/>
    <w:multiLevelType w:val="hybridMultilevel"/>
    <w:tmpl w:val="F26250C6"/>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8"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9"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0"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1"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2"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3"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5"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6"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7"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5182533"/>
    <w:multiLevelType w:val="hybridMultilevel"/>
    <w:tmpl w:val="F028CADC"/>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0"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1"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2"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3" w15:restartNumberingAfterBreak="0">
    <w:nsid w:val="43600E02"/>
    <w:multiLevelType w:val="hybridMultilevel"/>
    <w:tmpl w:val="4E1ABA5C"/>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5"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6" w15:restartNumberingAfterBreak="0">
    <w:nsid w:val="4A0B5E57"/>
    <w:multiLevelType w:val="multilevel"/>
    <w:tmpl w:val="18A86DA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28"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29" w15:restartNumberingAfterBreak="0">
    <w:nsid w:val="532A2DB1"/>
    <w:multiLevelType w:val="hybridMultilevel"/>
    <w:tmpl w:val="D0D4FFFA"/>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0"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1"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2"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3"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4"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3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37"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38"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39"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num w:numId="1">
    <w:abstractNumId w:val="13"/>
  </w:num>
  <w:num w:numId="2">
    <w:abstractNumId w:val="35"/>
  </w:num>
  <w:num w:numId="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num>
  <w:num w:numId="5">
    <w:abstractNumId w:val="26"/>
  </w:num>
  <w:num w:numId="6">
    <w:abstractNumId w:val="29"/>
  </w:num>
  <w:num w:numId="7">
    <w:abstractNumId w:val="35"/>
  </w:num>
  <w:num w:numId="8">
    <w:abstractNumId w:val="17"/>
  </w:num>
  <w:num w:numId="9">
    <w:abstractNumId w:val="23"/>
  </w:num>
  <w:num w:numId="10">
    <w:abstractNumId w:val="18"/>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77"/>
  <w:attachedTemplate r:id="rId1"/>
  <w:linkStyles/>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0388"/>
    <w:rsid w:val="00000A3A"/>
    <w:rsid w:val="00001E05"/>
    <w:rsid w:val="000046EA"/>
    <w:rsid w:val="000071BB"/>
    <w:rsid w:val="00007933"/>
    <w:rsid w:val="00011631"/>
    <w:rsid w:val="000127E2"/>
    <w:rsid w:val="0001363B"/>
    <w:rsid w:val="000155FA"/>
    <w:rsid w:val="00015FD8"/>
    <w:rsid w:val="00016A83"/>
    <w:rsid w:val="00016FD7"/>
    <w:rsid w:val="000217F7"/>
    <w:rsid w:val="00022C91"/>
    <w:rsid w:val="00023505"/>
    <w:rsid w:val="0002473A"/>
    <w:rsid w:val="00024F61"/>
    <w:rsid w:val="0002542B"/>
    <w:rsid w:val="00030B2B"/>
    <w:rsid w:val="00032D30"/>
    <w:rsid w:val="000336A3"/>
    <w:rsid w:val="00033C08"/>
    <w:rsid w:val="00033C7B"/>
    <w:rsid w:val="00034C21"/>
    <w:rsid w:val="00034CA2"/>
    <w:rsid w:val="000350AF"/>
    <w:rsid w:val="000362A0"/>
    <w:rsid w:val="00036AE4"/>
    <w:rsid w:val="00045945"/>
    <w:rsid w:val="00046935"/>
    <w:rsid w:val="00047510"/>
    <w:rsid w:val="000504C1"/>
    <w:rsid w:val="00051486"/>
    <w:rsid w:val="0005217D"/>
    <w:rsid w:val="0005266B"/>
    <w:rsid w:val="00053A7D"/>
    <w:rsid w:val="00054009"/>
    <w:rsid w:val="000548FF"/>
    <w:rsid w:val="00054B68"/>
    <w:rsid w:val="000554CF"/>
    <w:rsid w:val="000558F2"/>
    <w:rsid w:val="00056E53"/>
    <w:rsid w:val="00060030"/>
    <w:rsid w:val="0006039A"/>
    <w:rsid w:val="00060B64"/>
    <w:rsid w:val="000617E1"/>
    <w:rsid w:val="00061EB5"/>
    <w:rsid w:val="00062BA2"/>
    <w:rsid w:val="00067618"/>
    <w:rsid w:val="00067C20"/>
    <w:rsid w:val="00072406"/>
    <w:rsid w:val="00073006"/>
    <w:rsid w:val="0007718C"/>
    <w:rsid w:val="000777A2"/>
    <w:rsid w:val="00080722"/>
    <w:rsid w:val="000814F2"/>
    <w:rsid w:val="000849A0"/>
    <w:rsid w:val="00084C25"/>
    <w:rsid w:val="00085203"/>
    <w:rsid w:val="000873D6"/>
    <w:rsid w:val="00090743"/>
    <w:rsid w:val="00090F46"/>
    <w:rsid w:val="00092316"/>
    <w:rsid w:val="00092B50"/>
    <w:rsid w:val="00092D8E"/>
    <w:rsid w:val="00093501"/>
    <w:rsid w:val="00093916"/>
    <w:rsid w:val="00095774"/>
    <w:rsid w:val="000972E3"/>
    <w:rsid w:val="000A035E"/>
    <w:rsid w:val="000A14CA"/>
    <w:rsid w:val="000A2C85"/>
    <w:rsid w:val="000A2E37"/>
    <w:rsid w:val="000A7C85"/>
    <w:rsid w:val="000B135B"/>
    <w:rsid w:val="000B28AF"/>
    <w:rsid w:val="000B35FE"/>
    <w:rsid w:val="000B484D"/>
    <w:rsid w:val="000B5799"/>
    <w:rsid w:val="000B6BC8"/>
    <w:rsid w:val="000B7129"/>
    <w:rsid w:val="000C0156"/>
    <w:rsid w:val="000C0A10"/>
    <w:rsid w:val="000C21BC"/>
    <w:rsid w:val="000C2397"/>
    <w:rsid w:val="000C3167"/>
    <w:rsid w:val="000C3850"/>
    <w:rsid w:val="000C6384"/>
    <w:rsid w:val="000C781C"/>
    <w:rsid w:val="000C7F80"/>
    <w:rsid w:val="000D1A3F"/>
    <w:rsid w:val="000D24B0"/>
    <w:rsid w:val="000D3453"/>
    <w:rsid w:val="000D495D"/>
    <w:rsid w:val="000D55D3"/>
    <w:rsid w:val="000E0626"/>
    <w:rsid w:val="000E0A7A"/>
    <w:rsid w:val="000E3CB1"/>
    <w:rsid w:val="000E688E"/>
    <w:rsid w:val="000F1017"/>
    <w:rsid w:val="000F18E2"/>
    <w:rsid w:val="000F1CCB"/>
    <w:rsid w:val="000F1DBF"/>
    <w:rsid w:val="000F29D6"/>
    <w:rsid w:val="000F45CB"/>
    <w:rsid w:val="000F578F"/>
    <w:rsid w:val="000F5EF5"/>
    <w:rsid w:val="000F7037"/>
    <w:rsid w:val="00100933"/>
    <w:rsid w:val="00102BA7"/>
    <w:rsid w:val="00103AAE"/>
    <w:rsid w:val="00106234"/>
    <w:rsid w:val="0010781C"/>
    <w:rsid w:val="00107C4A"/>
    <w:rsid w:val="00110435"/>
    <w:rsid w:val="00111E1B"/>
    <w:rsid w:val="00112856"/>
    <w:rsid w:val="00114352"/>
    <w:rsid w:val="00116815"/>
    <w:rsid w:val="00116A77"/>
    <w:rsid w:val="001170EA"/>
    <w:rsid w:val="00120A8D"/>
    <w:rsid w:val="00120F21"/>
    <w:rsid w:val="00121624"/>
    <w:rsid w:val="001216F5"/>
    <w:rsid w:val="0012178F"/>
    <w:rsid w:val="00121A18"/>
    <w:rsid w:val="00123058"/>
    <w:rsid w:val="00125E3E"/>
    <w:rsid w:val="00125F2B"/>
    <w:rsid w:val="00127F8F"/>
    <w:rsid w:val="00131331"/>
    <w:rsid w:val="00132AFF"/>
    <w:rsid w:val="00132F2A"/>
    <w:rsid w:val="001330ED"/>
    <w:rsid w:val="00133DF4"/>
    <w:rsid w:val="00134B8A"/>
    <w:rsid w:val="00135C06"/>
    <w:rsid w:val="00135C15"/>
    <w:rsid w:val="00136B0C"/>
    <w:rsid w:val="00136EBF"/>
    <w:rsid w:val="0013748F"/>
    <w:rsid w:val="00137717"/>
    <w:rsid w:val="0013779A"/>
    <w:rsid w:val="00140E17"/>
    <w:rsid w:val="00141075"/>
    <w:rsid w:val="001421FC"/>
    <w:rsid w:val="00145170"/>
    <w:rsid w:val="00145F55"/>
    <w:rsid w:val="001467C6"/>
    <w:rsid w:val="001473E0"/>
    <w:rsid w:val="00147459"/>
    <w:rsid w:val="001509B4"/>
    <w:rsid w:val="00150C7F"/>
    <w:rsid w:val="0015183C"/>
    <w:rsid w:val="00152126"/>
    <w:rsid w:val="001532CD"/>
    <w:rsid w:val="00154292"/>
    <w:rsid w:val="00155501"/>
    <w:rsid w:val="00156018"/>
    <w:rsid w:val="00157C36"/>
    <w:rsid w:val="00163E32"/>
    <w:rsid w:val="001649A6"/>
    <w:rsid w:val="00171F76"/>
    <w:rsid w:val="00172050"/>
    <w:rsid w:val="00172E71"/>
    <w:rsid w:val="00174AC7"/>
    <w:rsid w:val="00177880"/>
    <w:rsid w:val="00180351"/>
    <w:rsid w:val="00180979"/>
    <w:rsid w:val="00181625"/>
    <w:rsid w:val="001827DD"/>
    <w:rsid w:val="00183FF0"/>
    <w:rsid w:val="0018695F"/>
    <w:rsid w:val="001869FD"/>
    <w:rsid w:val="00186D19"/>
    <w:rsid w:val="001874CD"/>
    <w:rsid w:val="00187809"/>
    <w:rsid w:val="0019043E"/>
    <w:rsid w:val="001908A7"/>
    <w:rsid w:val="0019184F"/>
    <w:rsid w:val="0019351B"/>
    <w:rsid w:val="00193CD0"/>
    <w:rsid w:val="001940C9"/>
    <w:rsid w:val="00194359"/>
    <w:rsid w:val="00194663"/>
    <w:rsid w:val="001958D9"/>
    <w:rsid w:val="00195940"/>
    <w:rsid w:val="001A07AE"/>
    <w:rsid w:val="001A1FF3"/>
    <w:rsid w:val="001A2086"/>
    <w:rsid w:val="001A2CF3"/>
    <w:rsid w:val="001A3B6F"/>
    <w:rsid w:val="001A3D76"/>
    <w:rsid w:val="001A56A0"/>
    <w:rsid w:val="001A5B4D"/>
    <w:rsid w:val="001A669D"/>
    <w:rsid w:val="001B1613"/>
    <w:rsid w:val="001B1F8C"/>
    <w:rsid w:val="001B4A5E"/>
    <w:rsid w:val="001B585F"/>
    <w:rsid w:val="001B5A90"/>
    <w:rsid w:val="001B64BC"/>
    <w:rsid w:val="001B6FED"/>
    <w:rsid w:val="001C003E"/>
    <w:rsid w:val="001C0233"/>
    <w:rsid w:val="001C040C"/>
    <w:rsid w:val="001C0BF6"/>
    <w:rsid w:val="001C292C"/>
    <w:rsid w:val="001C2F6C"/>
    <w:rsid w:val="001C3120"/>
    <w:rsid w:val="001C3196"/>
    <w:rsid w:val="001C3615"/>
    <w:rsid w:val="001C4505"/>
    <w:rsid w:val="001C585C"/>
    <w:rsid w:val="001C5908"/>
    <w:rsid w:val="001C66E3"/>
    <w:rsid w:val="001C6956"/>
    <w:rsid w:val="001C6B59"/>
    <w:rsid w:val="001C6D49"/>
    <w:rsid w:val="001C7007"/>
    <w:rsid w:val="001C7FE3"/>
    <w:rsid w:val="001D0853"/>
    <w:rsid w:val="001D116E"/>
    <w:rsid w:val="001D2760"/>
    <w:rsid w:val="001D68FA"/>
    <w:rsid w:val="001E22AC"/>
    <w:rsid w:val="001E2C1E"/>
    <w:rsid w:val="001E3210"/>
    <w:rsid w:val="001E4387"/>
    <w:rsid w:val="001E46D2"/>
    <w:rsid w:val="001F0216"/>
    <w:rsid w:val="001F0932"/>
    <w:rsid w:val="001F10BC"/>
    <w:rsid w:val="001F46E0"/>
    <w:rsid w:val="001F57CF"/>
    <w:rsid w:val="00200530"/>
    <w:rsid w:val="00201CFB"/>
    <w:rsid w:val="0020234B"/>
    <w:rsid w:val="00205752"/>
    <w:rsid w:val="00206E85"/>
    <w:rsid w:val="002072F2"/>
    <w:rsid w:val="002123ED"/>
    <w:rsid w:val="00213635"/>
    <w:rsid w:val="00214078"/>
    <w:rsid w:val="00215AE7"/>
    <w:rsid w:val="00216742"/>
    <w:rsid w:val="00217810"/>
    <w:rsid w:val="002179FD"/>
    <w:rsid w:val="00221D58"/>
    <w:rsid w:val="00223129"/>
    <w:rsid w:val="00223B5C"/>
    <w:rsid w:val="00225499"/>
    <w:rsid w:val="002254F9"/>
    <w:rsid w:val="00226DAD"/>
    <w:rsid w:val="00227DA7"/>
    <w:rsid w:val="0023169D"/>
    <w:rsid w:val="00232405"/>
    <w:rsid w:val="00233079"/>
    <w:rsid w:val="00233C57"/>
    <w:rsid w:val="00234E10"/>
    <w:rsid w:val="0023566E"/>
    <w:rsid w:val="00236C7E"/>
    <w:rsid w:val="002373DB"/>
    <w:rsid w:val="00241DFE"/>
    <w:rsid w:val="00242233"/>
    <w:rsid w:val="00242F0F"/>
    <w:rsid w:val="00244815"/>
    <w:rsid w:val="00244A11"/>
    <w:rsid w:val="002536F0"/>
    <w:rsid w:val="0025383D"/>
    <w:rsid w:val="002545EB"/>
    <w:rsid w:val="002608D8"/>
    <w:rsid w:val="00261713"/>
    <w:rsid w:val="00261AC0"/>
    <w:rsid w:val="00262CC6"/>
    <w:rsid w:val="00262DBD"/>
    <w:rsid w:val="00263049"/>
    <w:rsid w:val="00264608"/>
    <w:rsid w:val="00265188"/>
    <w:rsid w:val="0026543C"/>
    <w:rsid w:val="00265616"/>
    <w:rsid w:val="00265C94"/>
    <w:rsid w:val="00266969"/>
    <w:rsid w:val="0026702F"/>
    <w:rsid w:val="002673D6"/>
    <w:rsid w:val="00267792"/>
    <w:rsid w:val="00271B7A"/>
    <w:rsid w:val="00272913"/>
    <w:rsid w:val="00274354"/>
    <w:rsid w:val="002745E8"/>
    <w:rsid w:val="002748A7"/>
    <w:rsid w:val="00274A53"/>
    <w:rsid w:val="00274B27"/>
    <w:rsid w:val="00280CA3"/>
    <w:rsid w:val="00281406"/>
    <w:rsid w:val="00281845"/>
    <w:rsid w:val="00284833"/>
    <w:rsid w:val="00285084"/>
    <w:rsid w:val="00286C3A"/>
    <w:rsid w:val="002876CA"/>
    <w:rsid w:val="00287745"/>
    <w:rsid w:val="00291296"/>
    <w:rsid w:val="002926CB"/>
    <w:rsid w:val="00293D68"/>
    <w:rsid w:val="00294F7F"/>
    <w:rsid w:val="002958A2"/>
    <w:rsid w:val="0029599F"/>
    <w:rsid w:val="002A3000"/>
    <w:rsid w:val="002A3258"/>
    <w:rsid w:val="002A3F81"/>
    <w:rsid w:val="002A43A2"/>
    <w:rsid w:val="002A491E"/>
    <w:rsid w:val="002B0096"/>
    <w:rsid w:val="002B117A"/>
    <w:rsid w:val="002B38E0"/>
    <w:rsid w:val="002B3BE7"/>
    <w:rsid w:val="002B4C29"/>
    <w:rsid w:val="002B69D8"/>
    <w:rsid w:val="002B6BAD"/>
    <w:rsid w:val="002B6CF5"/>
    <w:rsid w:val="002C045F"/>
    <w:rsid w:val="002C133F"/>
    <w:rsid w:val="002C1AA2"/>
    <w:rsid w:val="002C1BA1"/>
    <w:rsid w:val="002C25FF"/>
    <w:rsid w:val="002C2EA8"/>
    <w:rsid w:val="002C3A88"/>
    <w:rsid w:val="002C4182"/>
    <w:rsid w:val="002C470B"/>
    <w:rsid w:val="002C4E4B"/>
    <w:rsid w:val="002C60D6"/>
    <w:rsid w:val="002D0086"/>
    <w:rsid w:val="002D0804"/>
    <w:rsid w:val="002D0C4B"/>
    <w:rsid w:val="002D1008"/>
    <w:rsid w:val="002D2FBA"/>
    <w:rsid w:val="002D3A63"/>
    <w:rsid w:val="002D5CBB"/>
    <w:rsid w:val="002E1583"/>
    <w:rsid w:val="002E16E5"/>
    <w:rsid w:val="002E1D2C"/>
    <w:rsid w:val="002E1E3E"/>
    <w:rsid w:val="002E2503"/>
    <w:rsid w:val="002E252E"/>
    <w:rsid w:val="002E4299"/>
    <w:rsid w:val="002E4D44"/>
    <w:rsid w:val="002E5A9E"/>
    <w:rsid w:val="002E7027"/>
    <w:rsid w:val="002F12D8"/>
    <w:rsid w:val="002F5169"/>
    <w:rsid w:val="002F736D"/>
    <w:rsid w:val="00300A8E"/>
    <w:rsid w:val="00303323"/>
    <w:rsid w:val="00305662"/>
    <w:rsid w:val="00305C45"/>
    <w:rsid w:val="0030672C"/>
    <w:rsid w:val="00307E96"/>
    <w:rsid w:val="00312488"/>
    <w:rsid w:val="0031268C"/>
    <w:rsid w:val="00313023"/>
    <w:rsid w:val="00313146"/>
    <w:rsid w:val="003159F1"/>
    <w:rsid w:val="00320B47"/>
    <w:rsid w:val="00321356"/>
    <w:rsid w:val="00321DB1"/>
    <w:rsid w:val="003220EC"/>
    <w:rsid w:val="0032496A"/>
    <w:rsid w:val="00333C3E"/>
    <w:rsid w:val="00334FC6"/>
    <w:rsid w:val="00335471"/>
    <w:rsid w:val="003354D5"/>
    <w:rsid w:val="003354EC"/>
    <w:rsid w:val="00337507"/>
    <w:rsid w:val="00337DF2"/>
    <w:rsid w:val="00337E40"/>
    <w:rsid w:val="0034007A"/>
    <w:rsid w:val="003400C0"/>
    <w:rsid w:val="00340322"/>
    <w:rsid w:val="00341252"/>
    <w:rsid w:val="00341632"/>
    <w:rsid w:val="003416BE"/>
    <w:rsid w:val="003419B7"/>
    <w:rsid w:val="00341DDF"/>
    <w:rsid w:val="00342D61"/>
    <w:rsid w:val="00342E8B"/>
    <w:rsid w:val="0034381F"/>
    <w:rsid w:val="00344B71"/>
    <w:rsid w:val="003470CE"/>
    <w:rsid w:val="0035010A"/>
    <w:rsid w:val="00352060"/>
    <w:rsid w:val="00352D30"/>
    <w:rsid w:val="0035409F"/>
    <w:rsid w:val="003558AA"/>
    <w:rsid w:val="00357410"/>
    <w:rsid w:val="003602CE"/>
    <w:rsid w:val="00360F68"/>
    <w:rsid w:val="00361F14"/>
    <w:rsid w:val="003634F5"/>
    <w:rsid w:val="00364F73"/>
    <w:rsid w:val="00364FB8"/>
    <w:rsid w:val="00366AE0"/>
    <w:rsid w:val="00370147"/>
    <w:rsid w:val="00371551"/>
    <w:rsid w:val="003727D9"/>
    <w:rsid w:val="00374BC2"/>
    <w:rsid w:val="003770A6"/>
    <w:rsid w:val="0038066B"/>
    <w:rsid w:val="00381C23"/>
    <w:rsid w:val="0038219D"/>
    <w:rsid w:val="00383A65"/>
    <w:rsid w:val="00387BAE"/>
    <w:rsid w:val="003900AE"/>
    <w:rsid w:val="003911B8"/>
    <w:rsid w:val="00391900"/>
    <w:rsid w:val="00391927"/>
    <w:rsid w:val="003920DE"/>
    <w:rsid w:val="0039236A"/>
    <w:rsid w:val="00393265"/>
    <w:rsid w:val="003937D2"/>
    <w:rsid w:val="0039562B"/>
    <w:rsid w:val="00395D25"/>
    <w:rsid w:val="003A04A1"/>
    <w:rsid w:val="003A0D6C"/>
    <w:rsid w:val="003A0E6B"/>
    <w:rsid w:val="003A214A"/>
    <w:rsid w:val="003A2FEB"/>
    <w:rsid w:val="003A304E"/>
    <w:rsid w:val="003A3444"/>
    <w:rsid w:val="003A47B7"/>
    <w:rsid w:val="003A4F34"/>
    <w:rsid w:val="003A5540"/>
    <w:rsid w:val="003A5E89"/>
    <w:rsid w:val="003A72DC"/>
    <w:rsid w:val="003A7AA4"/>
    <w:rsid w:val="003B05E5"/>
    <w:rsid w:val="003B10B6"/>
    <w:rsid w:val="003B1AD2"/>
    <w:rsid w:val="003B1E26"/>
    <w:rsid w:val="003B212D"/>
    <w:rsid w:val="003B399A"/>
    <w:rsid w:val="003B46CA"/>
    <w:rsid w:val="003B4897"/>
    <w:rsid w:val="003B57CB"/>
    <w:rsid w:val="003C0138"/>
    <w:rsid w:val="003C0BB4"/>
    <w:rsid w:val="003C1022"/>
    <w:rsid w:val="003C3D7C"/>
    <w:rsid w:val="003C6081"/>
    <w:rsid w:val="003C6367"/>
    <w:rsid w:val="003C675A"/>
    <w:rsid w:val="003C6DDF"/>
    <w:rsid w:val="003D255D"/>
    <w:rsid w:val="003D263C"/>
    <w:rsid w:val="003D29F1"/>
    <w:rsid w:val="003D5448"/>
    <w:rsid w:val="003D5E90"/>
    <w:rsid w:val="003D6ED3"/>
    <w:rsid w:val="003D7129"/>
    <w:rsid w:val="003E19F8"/>
    <w:rsid w:val="003E2516"/>
    <w:rsid w:val="003E2F99"/>
    <w:rsid w:val="003E3577"/>
    <w:rsid w:val="003E3F8A"/>
    <w:rsid w:val="003E592A"/>
    <w:rsid w:val="003E595B"/>
    <w:rsid w:val="003E65C4"/>
    <w:rsid w:val="003E70D2"/>
    <w:rsid w:val="003E721A"/>
    <w:rsid w:val="003E7284"/>
    <w:rsid w:val="003E77A9"/>
    <w:rsid w:val="003F27F8"/>
    <w:rsid w:val="003F39EF"/>
    <w:rsid w:val="003F3C48"/>
    <w:rsid w:val="003F41C1"/>
    <w:rsid w:val="003F4456"/>
    <w:rsid w:val="003F5A08"/>
    <w:rsid w:val="003F5DDF"/>
    <w:rsid w:val="003F604C"/>
    <w:rsid w:val="0040057E"/>
    <w:rsid w:val="0040139B"/>
    <w:rsid w:val="00401495"/>
    <w:rsid w:val="00404A89"/>
    <w:rsid w:val="00405E7B"/>
    <w:rsid w:val="00407F37"/>
    <w:rsid w:val="00410299"/>
    <w:rsid w:val="0041058B"/>
    <w:rsid w:val="004118CE"/>
    <w:rsid w:val="00413348"/>
    <w:rsid w:val="00415448"/>
    <w:rsid w:val="0042254E"/>
    <w:rsid w:val="00424003"/>
    <w:rsid w:val="00424690"/>
    <w:rsid w:val="00424721"/>
    <w:rsid w:val="0042643C"/>
    <w:rsid w:val="00427863"/>
    <w:rsid w:val="00427912"/>
    <w:rsid w:val="00430229"/>
    <w:rsid w:val="00431623"/>
    <w:rsid w:val="004333F9"/>
    <w:rsid w:val="004346F3"/>
    <w:rsid w:val="00441BC5"/>
    <w:rsid w:val="004420A7"/>
    <w:rsid w:val="004449F1"/>
    <w:rsid w:val="00444CF0"/>
    <w:rsid w:val="004462EA"/>
    <w:rsid w:val="00446CE4"/>
    <w:rsid w:val="004518D8"/>
    <w:rsid w:val="00452607"/>
    <w:rsid w:val="004566A1"/>
    <w:rsid w:val="00456D01"/>
    <w:rsid w:val="00457FB5"/>
    <w:rsid w:val="00461D44"/>
    <w:rsid w:val="00461D94"/>
    <w:rsid w:val="00464FC5"/>
    <w:rsid w:val="0046775D"/>
    <w:rsid w:val="004715FC"/>
    <w:rsid w:val="004758E3"/>
    <w:rsid w:val="00476005"/>
    <w:rsid w:val="00477185"/>
    <w:rsid w:val="0048025F"/>
    <w:rsid w:val="00480CF4"/>
    <w:rsid w:val="00482A9B"/>
    <w:rsid w:val="00483215"/>
    <w:rsid w:val="004863DD"/>
    <w:rsid w:val="00487314"/>
    <w:rsid w:val="0048783D"/>
    <w:rsid w:val="0049135E"/>
    <w:rsid w:val="00491F98"/>
    <w:rsid w:val="00492638"/>
    <w:rsid w:val="004943C6"/>
    <w:rsid w:val="0049493B"/>
    <w:rsid w:val="004951A6"/>
    <w:rsid w:val="004965C8"/>
    <w:rsid w:val="0049713D"/>
    <w:rsid w:val="004976B0"/>
    <w:rsid w:val="004A225A"/>
    <w:rsid w:val="004A226E"/>
    <w:rsid w:val="004A2310"/>
    <w:rsid w:val="004A2CB8"/>
    <w:rsid w:val="004A4DC4"/>
    <w:rsid w:val="004A53A4"/>
    <w:rsid w:val="004A5451"/>
    <w:rsid w:val="004A5505"/>
    <w:rsid w:val="004A6095"/>
    <w:rsid w:val="004A71F8"/>
    <w:rsid w:val="004A7251"/>
    <w:rsid w:val="004A7A93"/>
    <w:rsid w:val="004B10B1"/>
    <w:rsid w:val="004B3E8C"/>
    <w:rsid w:val="004B452F"/>
    <w:rsid w:val="004B50DD"/>
    <w:rsid w:val="004B58CE"/>
    <w:rsid w:val="004B5AAA"/>
    <w:rsid w:val="004B6486"/>
    <w:rsid w:val="004B6910"/>
    <w:rsid w:val="004C031C"/>
    <w:rsid w:val="004C054C"/>
    <w:rsid w:val="004C058A"/>
    <w:rsid w:val="004C0D88"/>
    <w:rsid w:val="004C14ED"/>
    <w:rsid w:val="004C274C"/>
    <w:rsid w:val="004C42B6"/>
    <w:rsid w:val="004C602C"/>
    <w:rsid w:val="004C7C0D"/>
    <w:rsid w:val="004D23C6"/>
    <w:rsid w:val="004D42AC"/>
    <w:rsid w:val="004D4396"/>
    <w:rsid w:val="004D453C"/>
    <w:rsid w:val="004D4832"/>
    <w:rsid w:val="004D49FC"/>
    <w:rsid w:val="004D525D"/>
    <w:rsid w:val="004D5326"/>
    <w:rsid w:val="004D5975"/>
    <w:rsid w:val="004D63DA"/>
    <w:rsid w:val="004D7775"/>
    <w:rsid w:val="004E3DCE"/>
    <w:rsid w:val="004E550D"/>
    <w:rsid w:val="004E6FAB"/>
    <w:rsid w:val="004F0A01"/>
    <w:rsid w:val="004F2A46"/>
    <w:rsid w:val="004F5378"/>
    <w:rsid w:val="004F7861"/>
    <w:rsid w:val="004F795A"/>
    <w:rsid w:val="00504F6D"/>
    <w:rsid w:val="005079D8"/>
    <w:rsid w:val="00510744"/>
    <w:rsid w:val="00511CE6"/>
    <w:rsid w:val="005125ED"/>
    <w:rsid w:val="00512CF9"/>
    <w:rsid w:val="00514459"/>
    <w:rsid w:val="00514D6E"/>
    <w:rsid w:val="0051627F"/>
    <w:rsid w:val="0052080C"/>
    <w:rsid w:val="00524DE3"/>
    <w:rsid w:val="00526656"/>
    <w:rsid w:val="0052735E"/>
    <w:rsid w:val="00527FD2"/>
    <w:rsid w:val="00531953"/>
    <w:rsid w:val="0053286E"/>
    <w:rsid w:val="00533C13"/>
    <w:rsid w:val="00534E61"/>
    <w:rsid w:val="00535066"/>
    <w:rsid w:val="005357C4"/>
    <w:rsid w:val="00537FB3"/>
    <w:rsid w:val="00540A26"/>
    <w:rsid w:val="005410FB"/>
    <w:rsid w:val="00542E4F"/>
    <w:rsid w:val="00542F57"/>
    <w:rsid w:val="00543D4D"/>
    <w:rsid w:val="00544073"/>
    <w:rsid w:val="00544824"/>
    <w:rsid w:val="005474DB"/>
    <w:rsid w:val="005513B6"/>
    <w:rsid w:val="0055229A"/>
    <w:rsid w:val="00552E79"/>
    <w:rsid w:val="00554099"/>
    <w:rsid w:val="00554146"/>
    <w:rsid w:val="005553D6"/>
    <w:rsid w:val="00556CA9"/>
    <w:rsid w:val="00561AA4"/>
    <w:rsid w:val="0056217D"/>
    <w:rsid w:val="00562CD9"/>
    <w:rsid w:val="00562ED5"/>
    <w:rsid w:val="00564002"/>
    <w:rsid w:val="005654D4"/>
    <w:rsid w:val="00566C83"/>
    <w:rsid w:val="00566CE8"/>
    <w:rsid w:val="00566D5D"/>
    <w:rsid w:val="0057121D"/>
    <w:rsid w:val="00571F27"/>
    <w:rsid w:val="00572EEC"/>
    <w:rsid w:val="005736E5"/>
    <w:rsid w:val="00573BC2"/>
    <w:rsid w:val="00573CF1"/>
    <w:rsid w:val="00574FE2"/>
    <w:rsid w:val="00575E20"/>
    <w:rsid w:val="005767DA"/>
    <w:rsid w:val="0057720F"/>
    <w:rsid w:val="005804DC"/>
    <w:rsid w:val="005806B9"/>
    <w:rsid w:val="0058110E"/>
    <w:rsid w:val="00581BB2"/>
    <w:rsid w:val="0058212D"/>
    <w:rsid w:val="005826EE"/>
    <w:rsid w:val="00582C7B"/>
    <w:rsid w:val="00585FFF"/>
    <w:rsid w:val="00587247"/>
    <w:rsid w:val="005913A6"/>
    <w:rsid w:val="00592CFB"/>
    <w:rsid w:val="005937AA"/>
    <w:rsid w:val="005946B4"/>
    <w:rsid w:val="00594FE8"/>
    <w:rsid w:val="00596425"/>
    <w:rsid w:val="00596959"/>
    <w:rsid w:val="005A1F36"/>
    <w:rsid w:val="005A358D"/>
    <w:rsid w:val="005A426B"/>
    <w:rsid w:val="005A721F"/>
    <w:rsid w:val="005A79E2"/>
    <w:rsid w:val="005B07AE"/>
    <w:rsid w:val="005B1D0B"/>
    <w:rsid w:val="005B292E"/>
    <w:rsid w:val="005B372E"/>
    <w:rsid w:val="005B51DA"/>
    <w:rsid w:val="005B5B4C"/>
    <w:rsid w:val="005B5E87"/>
    <w:rsid w:val="005B7E10"/>
    <w:rsid w:val="005C074B"/>
    <w:rsid w:val="005C1F02"/>
    <w:rsid w:val="005C2328"/>
    <w:rsid w:val="005C24AC"/>
    <w:rsid w:val="005C2C8B"/>
    <w:rsid w:val="005C37BE"/>
    <w:rsid w:val="005C492E"/>
    <w:rsid w:val="005C4F79"/>
    <w:rsid w:val="005C5473"/>
    <w:rsid w:val="005D0755"/>
    <w:rsid w:val="005D0D9F"/>
    <w:rsid w:val="005D1F67"/>
    <w:rsid w:val="005D288F"/>
    <w:rsid w:val="005D46D7"/>
    <w:rsid w:val="005E0394"/>
    <w:rsid w:val="005E06BA"/>
    <w:rsid w:val="005E08D4"/>
    <w:rsid w:val="005E3C23"/>
    <w:rsid w:val="005E5442"/>
    <w:rsid w:val="005E66A7"/>
    <w:rsid w:val="005E7662"/>
    <w:rsid w:val="005F2A87"/>
    <w:rsid w:val="005F3332"/>
    <w:rsid w:val="005F398B"/>
    <w:rsid w:val="005F3F71"/>
    <w:rsid w:val="005F53BE"/>
    <w:rsid w:val="005F7030"/>
    <w:rsid w:val="00600250"/>
    <w:rsid w:val="00600B73"/>
    <w:rsid w:val="00601B22"/>
    <w:rsid w:val="00602D73"/>
    <w:rsid w:val="00603BDC"/>
    <w:rsid w:val="00603D1C"/>
    <w:rsid w:val="00604136"/>
    <w:rsid w:val="0060682E"/>
    <w:rsid w:val="00611AA8"/>
    <w:rsid w:val="00611EEC"/>
    <w:rsid w:val="0061366A"/>
    <w:rsid w:val="00613EF6"/>
    <w:rsid w:val="00614166"/>
    <w:rsid w:val="006153AC"/>
    <w:rsid w:val="00615E52"/>
    <w:rsid w:val="0061711A"/>
    <w:rsid w:val="00620A11"/>
    <w:rsid w:val="00621D7C"/>
    <w:rsid w:val="0062297B"/>
    <w:rsid w:val="006233C7"/>
    <w:rsid w:val="00624612"/>
    <w:rsid w:val="006251F8"/>
    <w:rsid w:val="00627F7E"/>
    <w:rsid w:val="006302A1"/>
    <w:rsid w:val="00631716"/>
    <w:rsid w:val="00633D7F"/>
    <w:rsid w:val="006376CB"/>
    <w:rsid w:val="00637FD1"/>
    <w:rsid w:val="006419C5"/>
    <w:rsid w:val="006426DE"/>
    <w:rsid w:val="006473C7"/>
    <w:rsid w:val="00647EF1"/>
    <w:rsid w:val="006511DF"/>
    <w:rsid w:val="00651204"/>
    <w:rsid w:val="00651B0E"/>
    <w:rsid w:val="00652FD7"/>
    <w:rsid w:val="00653B16"/>
    <w:rsid w:val="00653B6E"/>
    <w:rsid w:val="006556A5"/>
    <w:rsid w:val="00656106"/>
    <w:rsid w:val="00660D58"/>
    <w:rsid w:val="00661895"/>
    <w:rsid w:val="00664283"/>
    <w:rsid w:val="00664DDB"/>
    <w:rsid w:val="00670C8B"/>
    <w:rsid w:val="00671C51"/>
    <w:rsid w:val="00671D5B"/>
    <w:rsid w:val="00671E13"/>
    <w:rsid w:val="00671F0E"/>
    <w:rsid w:val="00674E89"/>
    <w:rsid w:val="006761EB"/>
    <w:rsid w:val="0067668B"/>
    <w:rsid w:val="00676BA6"/>
    <w:rsid w:val="00681131"/>
    <w:rsid w:val="0068346C"/>
    <w:rsid w:val="00683536"/>
    <w:rsid w:val="006848AC"/>
    <w:rsid w:val="00684902"/>
    <w:rsid w:val="00684F70"/>
    <w:rsid w:val="006856F0"/>
    <w:rsid w:val="00685781"/>
    <w:rsid w:val="00686BCB"/>
    <w:rsid w:val="00686E09"/>
    <w:rsid w:val="0068727A"/>
    <w:rsid w:val="00690272"/>
    <w:rsid w:val="006904D2"/>
    <w:rsid w:val="00690605"/>
    <w:rsid w:val="00690794"/>
    <w:rsid w:val="00690D66"/>
    <w:rsid w:val="00691D35"/>
    <w:rsid w:val="00691E1A"/>
    <w:rsid w:val="006927D7"/>
    <w:rsid w:val="00692BE6"/>
    <w:rsid w:val="0069419C"/>
    <w:rsid w:val="00694AA6"/>
    <w:rsid w:val="00695206"/>
    <w:rsid w:val="00695A9A"/>
    <w:rsid w:val="00696DBB"/>
    <w:rsid w:val="00697B5E"/>
    <w:rsid w:val="00697EBD"/>
    <w:rsid w:val="006A0DC8"/>
    <w:rsid w:val="006A2726"/>
    <w:rsid w:val="006A27BA"/>
    <w:rsid w:val="006A3474"/>
    <w:rsid w:val="006A62DF"/>
    <w:rsid w:val="006A6C98"/>
    <w:rsid w:val="006A7498"/>
    <w:rsid w:val="006B0E74"/>
    <w:rsid w:val="006B188E"/>
    <w:rsid w:val="006B1D21"/>
    <w:rsid w:val="006B2FE5"/>
    <w:rsid w:val="006B41E3"/>
    <w:rsid w:val="006B596E"/>
    <w:rsid w:val="006B6476"/>
    <w:rsid w:val="006C009D"/>
    <w:rsid w:val="006C27A9"/>
    <w:rsid w:val="006C2A77"/>
    <w:rsid w:val="006C3DC5"/>
    <w:rsid w:val="006C3E7D"/>
    <w:rsid w:val="006C4EC7"/>
    <w:rsid w:val="006C59C4"/>
    <w:rsid w:val="006C6182"/>
    <w:rsid w:val="006C742C"/>
    <w:rsid w:val="006D0366"/>
    <w:rsid w:val="006D0B80"/>
    <w:rsid w:val="006D2617"/>
    <w:rsid w:val="006D394F"/>
    <w:rsid w:val="006D4530"/>
    <w:rsid w:val="006D7EC8"/>
    <w:rsid w:val="006E0D86"/>
    <w:rsid w:val="006E113F"/>
    <w:rsid w:val="006E43B7"/>
    <w:rsid w:val="006E5628"/>
    <w:rsid w:val="006E643C"/>
    <w:rsid w:val="006E786F"/>
    <w:rsid w:val="006E7FA5"/>
    <w:rsid w:val="006F1062"/>
    <w:rsid w:val="006F14C1"/>
    <w:rsid w:val="006F23B4"/>
    <w:rsid w:val="006F3AE5"/>
    <w:rsid w:val="006F41C1"/>
    <w:rsid w:val="006F495F"/>
    <w:rsid w:val="006F5BB2"/>
    <w:rsid w:val="00700FB8"/>
    <w:rsid w:val="00703148"/>
    <w:rsid w:val="007041D2"/>
    <w:rsid w:val="007054EE"/>
    <w:rsid w:val="00705D38"/>
    <w:rsid w:val="00706D1A"/>
    <w:rsid w:val="00706E9B"/>
    <w:rsid w:val="00707322"/>
    <w:rsid w:val="007075F7"/>
    <w:rsid w:val="00707872"/>
    <w:rsid w:val="00710C60"/>
    <w:rsid w:val="0071280F"/>
    <w:rsid w:val="00714771"/>
    <w:rsid w:val="00714C03"/>
    <w:rsid w:val="00714CFB"/>
    <w:rsid w:val="00714F25"/>
    <w:rsid w:val="0071563D"/>
    <w:rsid w:val="00717A4B"/>
    <w:rsid w:val="00722920"/>
    <w:rsid w:val="007230DA"/>
    <w:rsid w:val="0072499F"/>
    <w:rsid w:val="00724A5A"/>
    <w:rsid w:val="00724DF6"/>
    <w:rsid w:val="0072510D"/>
    <w:rsid w:val="00727842"/>
    <w:rsid w:val="00730022"/>
    <w:rsid w:val="00730BF7"/>
    <w:rsid w:val="00731EFF"/>
    <w:rsid w:val="00734884"/>
    <w:rsid w:val="007359F3"/>
    <w:rsid w:val="007419C0"/>
    <w:rsid w:val="007421CF"/>
    <w:rsid w:val="007424B9"/>
    <w:rsid w:val="00742591"/>
    <w:rsid w:val="007435B9"/>
    <w:rsid w:val="00743A9F"/>
    <w:rsid w:val="00745BD4"/>
    <w:rsid w:val="0074666B"/>
    <w:rsid w:val="00746C08"/>
    <w:rsid w:val="00750344"/>
    <w:rsid w:val="00750661"/>
    <w:rsid w:val="00750CE5"/>
    <w:rsid w:val="00751738"/>
    <w:rsid w:val="00752304"/>
    <w:rsid w:val="0075281F"/>
    <w:rsid w:val="00753553"/>
    <w:rsid w:val="007554B0"/>
    <w:rsid w:val="00756673"/>
    <w:rsid w:val="00756FD0"/>
    <w:rsid w:val="00757E25"/>
    <w:rsid w:val="0076175F"/>
    <w:rsid w:val="00764CA8"/>
    <w:rsid w:val="00764F70"/>
    <w:rsid w:val="00766573"/>
    <w:rsid w:val="00766EE8"/>
    <w:rsid w:val="00767123"/>
    <w:rsid w:val="0076740C"/>
    <w:rsid w:val="0077004A"/>
    <w:rsid w:val="00770269"/>
    <w:rsid w:val="00771621"/>
    <w:rsid w:val="007728D7"/>
    <w:rsid w:val="0077693C"/>
    <w:rsid w:val="007778F1"/>
    <w:rsid w:val="00777BC3"/>
    <w:rsid w:val="00777CDC"/>
    <w:rsid w:val="00780AA3"/>
    <w:rsid w:val="00783435"/>
    <w:rsid w:val="00783E2E"/>
    <w:rsid w:val="00786A72"/>
    <w:rsid w:val="00791837"/>
    <w:rsid w:val="00791D58"/>
    <w:rsid w:val="00795368"/>
    <w:rsid w:val="00795BC4"/>
    <w:rsid w:val="00795CF3"/>
    <w:rsid w:val="007A083A"/>
    <w:rsid w:val="007A19FA"/>
    <w:rsid w:val="007A37C9"/>
    <w:rsid w:val="007A45C3"/>
    <w:rsid w:val="007A6741"/>
    <w:rsid w:val="007A67DE"/>
    <w:rsid w:val="007A71FC"/>
    <w:rsid w:val="007A72B0"/>
    <w:rsid w:val="007B25CE"/>
    <w:rsid w:val="007B5281"/>
    <w:rsid w:val="007B55A7"/>
    <w:rsid w:val="007B6215"/>
    <w:rsid w:val="007C02C9"/>
    <w:rsid w:val="007C02F6"/>
    <w:rsid w:val="007C1527"/>
    <w:rsid w:val="007C2F47"/>
    <w:rsid w:val="007C3A9A"/>
    <w:rsid w:val="007C3E75"/>
    <w:rsid w:val="007C4692"/>
    <w:rsid w:val="007C53BB"/>
    <w:rsid w:val="007C6964"/>
    <w:rsid w:val="007C6A2A"/>
    <w:rsid w:val="007C6E99"/>
    <w:rsid w:val="007C7BAB"/>
    <w:rsid w:val="007D118A"/>
    <w:rsid w:val="007D2CE8"/>
    <w:rsid w:val="007D4F50"/>
    <w:rsid w:val="007D6214"/>
    <w:rsid w:val="007D7C6B"/>
    <w:rsid w:val="007E111E"/>
    <w:rsid w:val="007E1446"/>
    <w:rsid w:val="007E3B2D"/>
    <w:rsid w:val="007E534A"/>
    <w:rsid w:val="007E6A79"/>
    <w:rsid w:val="007E72F5"/>
    <w:rsid w:val="007F254C"/>
    <w:rsid w:val="007F4913"/>
    <w:rsid w:val="007F5884"/>
    <w:rsid w:val="007F59EF"/>
    <w:rsid w:val="00800758"/>
    <w:rsid w:val="008018D6"/>
    <w:rsid w:val="00801C24"/>
    <w:rsid w:val="008028B6"/>
    <w:rsid w:val="00803027"/>
    <w:rsid w:val="008032ED"/>
    <w:rsid w:val="00803369"/>
    <w:rsid w:val="00803A9E"/>
    <w:rsid w:val="008052A1"/>
    <w:rsid w:val="00806127"/>
    <w:rsid w:val="00807097"/>
    <w:rsid w:val="0080788B"/>
    <w:rsid w:val="008102A6"/>
    <w:rsid w:val="008105B2"/>
    <w:rsid w:val="0081191A"/>
    <w:rsid w:val="00811FB7"/>
    <w:rsid w:val="00815F54"/>
    <w:rsid w:val="00816034"/>
    <w:rsid w:val="0082030D"/>
    <w:rsid w:val="008211E3"/>
    <w:rsid w:val="00824E6E"/>
    <w:rsid w:val="008264D6"/>
    <w:rsid w:val="008278B9"/>
    <w:rsid w:val="00830F8E"/>
    <w:rsid w:val="00835BBC"/>
    <w:rsid w:val="0084111F"/>
    <w:rsid w:val="008416CE"/>
    <w:rsid w:val="008419B5"/>
    <w:rsid w:val="00841EA9"/>
    <w:rsid w:val="00842CEE"/>
    <w:rsid w:val="00843E5A"/>
    <w:rsid w:val="00844D91"/>
    <w:rsid w:val="00844FD4"/>
    <w:rsid w:val="00845747"/>
    <w:rsid w:val="0084585C"/>
    <w:rsid w:val="00845C19"/>
    <w:rsid w:val="00845C88"/>
    <w:rsid w:val="00847871"/>
    <w:rsid w:val="00850022"/>
    <w:rsid w:val="0085274C"/>
    <w:rsid w:val="008535D6"/>
    <w:rsid w:val="00854CE1"/>
    <w:rsid w:val="00856C38"/>
    <w:rsid w:val="00860911"/>
    <w:rsid w:val="00862D04"/>
    <w:rsid w:val="008639ED"/>
    <w:rsid w:val="00872180"/>
    <w:rsid w:val="008727A1"/>
    <w:rsid w:val="0087384C"/>
    <w:rsid w:val="00873BB2"/>
    <w:rsid w:val="008767A4"/>
    <w:rsid w:val="0087769C"/>
    <w:rsid w:val="008777C0"/>
    <w:rsid w:val="00877A0C"/>
    <w:rsid w:val="0088017D"/>
    <w:rsid w:val="00880A5C"/>
    <w:rsid w:val="0088119A"/>
    <w:rsid w:val="00882229"/>
    <w:rsid w:val="00882615"/>
    <w:rsid w:val="00882D6B"/>
    <w:rsid w:val="00883EFB"/>
    <w:rsid w:val="0088420F"/>
    <w:rsid w:val="0088428D"/>
    <w:rsid w:val="008846B9"/>
    <w:rsid w:val="00884805"/>
    <w:rsid w:val="00885572"/>
    <w:rsid w:val="0088585D"/>
    <w:rsid w:val="00887813"/>
    <w:rsid w:val="00887A0C"/>
    <w:rsid w:val="00890445"/>
    <w:rsid w:val="00891BE6"/>
    <w:rsid w:val="00896B48"/>
    <w:rsid w:val="00896E49"/>
    <w:rsid w:val="008A1067"/>
    <w:rsid w:val="008A2DD5"/>
    <w:rsid w:val="008A397D"/>
    <w:rsid w:val="008A3EF1"/>
    <w:rsid w:val="008A5115"/>
    <w:rsid w:val="008A5477"/>
    <w:rsid w:val="008A621D"/>
    <w:rsid w:val="008A7B98"/>
    <w:rsid w:val="008B148F"/>
    <w:rsid w:val="008B18CF"/>
    <w:rsid w:val="008B1F28"/>
    <w:rsid w:val="008B2388"/>
    <w:rsid w:val="008B4A63"/>
    <w:rsid w:val="008B74D6"/>
    <w:rsid w:val="008C2444"/>
    <w:rsid w:val="008C3ADB"/>
    <w:rsid w:val="008C3AFC"/>
    <w:rsid w:val="008C4422"/>
    <w:rsid w:val="008C50CE"/>
    <w:rsid w:val="008C51A0"/>
    <w:rsid w:val="008C5C8B"/>
    <w:rsid w:val="008C78F5"/>
    <w:rsid w:val="008D01DC"/>
    <w:rsid w:val="008D090D"/>
    <w:rsid w:val="008D1233"/>
    <w:rsid w:val="008D2506"/>
    <w:rsid w:val="008D2C8B"/>
    <w:rsid w:val="008D2F7E"/>
    <w:rsid w:val="008D482E"/>
    <w:rsid w:val="008D4F43"/>
    <w:rsid w:val="008D4FF2"/>
    <w:rsid w:val="008D73FE"/>
    <w:rsid w:val="008E161F"/>
    <w:rsid w:val="008E78CF"/>
    <w:rsid w:val="008E78DC"/>
    <w:rsid w:val="008F13C6"/>
    <w:rsid w:val="008F277E"/>
    <w:rsid w:val="008F2C47"/>
    <w:rsid w:val="008F5BD6"/>
    <w:rsid w:val="008F711C"/>
    <w:rsid w:val="008F7F45"/>
    <w:rsid w:val="00900F55"/>
    <w:rsid w:val="009016F2"/>
    <w:rsid w:val="00902B7A"/>
    <w:rsid w:val="00902E46"/>
    <w:rsid w:val="009030F0"/>
    <w:rsid w:val="0091086E"/>
    <w:rsid w:val="00917794"/>
    <w:rsid w:val="00921453"/>
    <w:rsid w:val="00921CE4"/>
    <w:rsid w:val="0092221E"/>
    <w:rsid w:val="00923045"/>
    <w:rsid w:val="0092329D"/>
    <w:rsid w:val="00924652"/>
    <w:rsid w:val="00924BDC"/>
    <w:rsid w:val="00925B9E"/>
    <w:rsid w:val="00926A5C"/>
    <w:rsid w:val="00932C25"/>
    <w:rsid w:val="0093380E"/>
    <w:rsid w:val="0093401C"/>
    <w:rsid w:val="00934039"/>
    <w:rsid w:val="00935A31"/>
    <w:rsid w:val="00936A8E"/>
    <w:rsid w:val="0094092C"/>
    <w:rsid w:val="00941D1D"/>
    <w:rsid w:val="00941EC3"/>
    <w:rsid w:val="0094230C"/>
    <w:rsid w:val="00942CF3"/>
    <w:rsid w:val="009440BE"/>
    <w:rsid w:val="009456D9"/>
    <w:rsid w:val="00945E83"/>
    <w:rsid w:val="00945FF7"/>
    <w:rsid w:val="00946AC2"/>
    <w:rsid w:val="00954BC2"/>
    <w:rsid w:val="00954CD4"/>
    <w:rsid w:val="00956A2E"/>
    <w:rsid w:val="0096106D"/>
    <w:rsid w:val="0096127C"/>
    <w:rsid w:val="00962B51"/>
    <w:rsid w:val="00962EC3"/>
    <w:rsid w:val="0096583A"/>
    <w:rsid w:val="00967216"/>
    <w:rsid w:val="00967A0A"/>
    <w:rsid w:val="009708AA"/>
    <w:rsid w:val="009729FC"/>
    <w:rsid w:val="009735A9"/>
    <w:rsid w:val="009742DC"/>
    <w:rsid w:val="009802C4"/>
    <w:rsid w:val="00980DD9"/>
    <w:rsid w:val="009813EE"/>
    <w:rsid w:val="0098141C"/>
    <w:rsid w:val="00981493"/>
    <w:rsid w:val="009838AA"/>
    <w:rsid w:val="00983BBF"/>
    <w:rsid w:val="0098432A"/>
    <w:rsid w:val="00985C7A"/>
    <w:rsid w:val="0098624C"/>
    <w:rsid w:val="00986AC4"/>
    <w:rsid w:val="00990A38"/>
    <w:rsid w:val="00992034"/>
    <w:rsid w:val="00994DA7"/>
    <w:rsid w:val="00994F59"/>
    <w:rsid w:val="00995329"/>
    <w:rsid w:val="0099546B"/>
    <w:rsid w:val="00995967"/>
    <w:rsid w:val="00995F3E"/>
    <w:rsid w:val="0099735E"/>
    <w:rsid w:val="009A123F"/>
    <w:rsid w:val="009A42C1"/>
    <w:rsid w:val="009A687A"/>
    <w:rsid w:val="009A71F2"/>
    <w:rsid w:val="009B082E"/>
    <w:rsid w:val="009B137C"/>
    <w:rsid w:val="009B1844"/>
    <w:rsid w:val="009B3A29"/>
    <w:rsid w:val="009B4684"/>
    <w:rsid w:val="009B587E"/>
    <w:rsid w:val="009B6009"/>
    <w:rsid w:val="009B6955"/>
    <w:rsid w:val="009B731E"/>
    <w:rsid w:val="009C1FB0"/>
    <w:rsid w:val="009C2D07"/>
    <w:rsid w:val="009C39D7"/>
    <w:rsid w:val="009C41E8"/>
    <w:rsid w:val="009C438B"/>
    <w:rsid w:val="009C4EF6"/>
    <w:rsid w:val="009C55D6"/>
    <w:rsid w:val="009C5967"/>
    <w:rsid w:val="009C7268"/>
    <w:rsid w:val="009D0150"/>
    <w:rsid w:val="009D1617"/>
    <w:rsid w:val="009D63AB"/>
    <w:rsid w:val="009E569E"/>
    <w:rsid w:val="009E6071"/>
    <w:rsid w:val="009E65AB"/>
    <w:rsid w:val="009E6BCD"/>
    <w:rsid w:val="009E6D1A"/>
    <w:rsid w:val="009E713C"/>
    <w:rsid w:val="009E7583"/>
    <w:rsid w:val="009E7E73"/>
    <w:rsid w:val="009F118E"/>
    <w:rsid w:val="009F1965"/>
    <w:rsid w:val="009F1EF0"/>
    <w:rsid w:val="009F3DD2"/>
    <w:rsid w:val="009F40E8"/>
    <w:rsid w:val="009F4A66"/>
    <w:rsid w:val="009F4D25"/>
    <w:rsid w:val="009F6004"/>
    <w:rsid w:val="009F6054"/>
    <w:rsid w:val="00A0019C"/>
    <w:rsid w:val="00A002E7"/>
    <w:rsid w:val="00A00E53"/>
    <w:rsid w:val="00A01BC1"/>
    <w:rsid w:val="00A0240F"/>
    <w:rsid w:val="00A02934"/>
    <w:rsid w:val="00A05217"/>
    <w:rsid w:val="00A052D2"/>
    <w:rsid w:val="00A05721"/>
    <w:rsid w:val="00A058B4"/>
    <w:rsid w:val="00A068BE"/>
    <w:rsid w:val="00A06A50"/>
    <w:rsid w:val="00A1005D"/>
    <w:rsid w:val="00A11E74"/>
    <w:rsid w:val="00A1360A"/>
    <w:rsid w:val="00A1402C"/>
    <w:rsid w:val="00A1447F"/>
    <w:rsid w:val="00A15228"/>
    <w:rsid w:val="00A1673C"/>
    <w:rsid w:val="00A16BB6"/>
    <w:rsid w:val="00A16D54"/>
    <w:rsid w:val="00A16DB0"/>
    <w:rsid w:val="00A1700E"/>
    <w:rsid w:val="00A236AE"/>
    <w:rsid w:val="00A239DD"/>
    <w:rsid w:val="00A244CC"/>
    <w:rsid w:val="00A246B6"/>
    <w:rsid w:val="00A25E37"/>
    <w:rsid w:val="00A266D5"/>
    <w:rsid w:val="00A272EF"/>
    <w:rsid w:val="00A27AF9"/>
    <w:rsid w:val="00A27B35"/>
    <w:rsid w:val="00A32200"/>
    <w:rsid w:val="00A3679A"/>
    <w:rsid w:val="00A417FF"/>
    <w:rsid w:val="00A43512"/>
    <w:rsid w:val="00A435CE"/>
    <w:rsid w:val="00A4378B"/>
    <w:rsid w:val="00A44D5B"/>
    <w:rsid w:val="00A45974"/>
    <w:rsid w:val="00A462B2"/>
    <w:rsid w:val="00A503B4"/>
    <w:rsid w:val="00A52083"/>
    <w:rsid w:val="00A52343"/>
    <w:rsid w:val="00A533AA"/>
    <w:rsid w:val="00A534E5"/>
    <w:rsid w:val="00A539C7"/>
    <w:rsid w:val="00A541C4"/>
    <w:rsid w:val="00A5449F"/>
    <w:rsid w:val="00A54CBA"/>
    <w:rsid w:val="00A628DB"/>
    <w:rsid w:val="00A6375A"/>
    <w:rsid w:val="00A63C3C"/>
    <w:rsid w:val="00A65494"/>
    <w:rsid w:val="00A7196F"/>
    <w:rsid w:val="00A7435A"/>
    <w:rsid w:val="00A75558"/>
    <w:rsid w:val="00A76F51"/>
    <w:rsid w:val="00A7726D"/>
    <w:rsid w:val="00A811EF"/>
    <w:rsid w:val="00A81205"/>
    <w:rsid w:val="00A812E4"/>
    <w:rsid w:val="00A81FA4"/>
    <w:rsid w:val="00A83749"/>
    <w:rsid w:val="00A838BA"/>
    <w:rsid w:val="00A8479D"/>
    <w:rsid w:val="00A8591E"/>
    <w:rsid w:val="00A860ED"/>
    <w:rsid w:val="00A86A3B"/>
    <w:rsid w:val="00A8714E"/>
    <w:rsid w:val="00A87667"/>
    <w:rsid w:val="00A87E93"/>
    <w:rsid w:val="00A90244"/>
    <w:rsid w:val="00A90923"/>
    <w:rsid w:val="00A91B4C"/>
    <w:rsid w:val="00A92128"/>
    <w:rsid w:val="00A9218F"/>
    <w:rsid w:val="00A9245A"/>
    <w:rsid w:val="00A93C13"/>
    <w:rsid w:val="00A94BF6"/>
    <w:rsid w:val="00A97805"/>
    <w:rsid w:val="00AA0FAB"/>
    <w:rsid w:val="00AA2D18"/>
    <w:rsid w:val="00AA2DBB"/>
    <w:rsid w:val="00AA300E"/>
    <w:rsid w:val="00AA37DB"/>
    <w:rsid w:val="00AA3A76"/>
    <w:rsid w:val="00AA5535"/>
    <w:rsid w:val="00AA588E"/>
    <w:rsid w:val="00AA5D4C"/>
    <w:rsid w:val="00AA632A"/>
    <w:rsid w:val="00AA770F"/>
    <w:rsid w:val="00AB04BC"/>
    <w:rsid w:val="00AB2120"/>
    <w:rsid w:val="00AB3AD5"/>
    <w:rsid w:val="00AB571C"/>
    <w:rsid w:val="00AB63C9"/>
    <w:rsid w:val="00AB6937"/>
    <w:rsid w:val="00AB7592"/>
    <w:rsid w:val="00AC0C28"/>
    <w:rsid w:val="00AC181F"/>
    <w:rsid w:val="00AC294C"/>
    <w:rsid w:val="00AC455F"/>
    <w:rsid w:val="00AC4780"/>
    <w:rsid w:val="00AC54E7"/>
    <w:rsid w:val="00AC590D"/>
    <w:rsid w:val="00AD44AF"/>
    <w:rsid w:val="00AD4706"/>
    <w:rsid w:val="00AD519E"/>
    <w:rsid w:val="00AD59C8"/>
    <w:rsid w:val="00AD7C87"/>
    <w:rsid w:val="00AE07AC"/>
    <w:rsid w:val="00AE10EF"/>
    <w:rsid w:val="00AE17B8"/>
    <w:rsid w:val="00AE2114"/>
    <w:rsid w:val="00AE2D3F"/>
    <w:rsid w:val="00AE3EE8"/>
    <w:rsid w:val="00AE4F3E"/>
    <w:rsid w:val="00AE5DBB"/>
    <w:rsid w:val="00AE666A"/>
    <w:rsid w:val="00AF05F5"/>
    <w:rsid w:val="00AF1269"/>
    <w:rsid w:val="00AF25B3"/>
    <w:rsid w:val="00B004FB"/>
    <w:rsid w:val="00B00A48"/>
    <w:rsid w:val="00B01039"/>
    <w:rsid w:val="00B017C8"/>
    <w:rsid w:val="00B01999"/>
    <w:rsid w:val="00B02BF0"/>
    <w:rsid w:val="00B02D63"/>
    <w:rsid w:val="00B03588"/>
    <w:rsid w:val="00B03CE6"/>
    <w:rsid w:val="00B04F1C"/>
    <w:rsid w:val="00B052CD"/>
    <w:rsid w:val="00B05CFA"/>
    <w:rsid w:val="00B05F0D"/>
    <w:rsid w:val="00B062D6"/>
    <w:rsid w:val="00B072B3"/>
    <w:rsid w:val="00B1004A"/>
    <w:rsid w:val="00B11DDF"/>
    <w:rsid w:val="00B226F9"/>
    <w:rsid w:val="00B231D0"/>
    <w:rsid w:val="00B253DD"/>
    <w:rsid w:val="00B253E0"/>
    <w:rsid w:val="00B25BDB"/>
    <w:rsid w:val="00B269A2"/>
    <w:rsid w:val="00B26EA0"/>
    <w:rsid w:val="00B27149"/>
    <w:rsid w:val="00B27A95"/>
    <w:rsid w:val="00B27D5F"/>
    <w:rsid w:val="00B30D73"/>
    <w:rsid w:val="00B31762"/>
    <w:rsid w:val="00B32B66"/>
    <w:rsid w:val="00B32E04"/>
    <w:rsid w:val="00B3325F"/>
    <w:rsid w:val="00B362F3"/>
    <w:rsid w:val="00B435CD"/>
    <w:rsid w:val="00B455A4"/>
    <w:rsid w:val="00B45B93"/>
    <w:rsid w:val="00B4666E"/>
    <w:rsid w:val="00B47E34"/>
    <w:rsid w:val="00B500BA"/>
    <w:rsid w:val="00B51F26"/>
    <w:rsid w:val="00B54539"/>
    <w:rsid w:val="00B54D65"/>
    <w:rsid w:val="00B55D9C"/>
    <w:rsid w:val="00B613FD"/>
    <w:rsid w:val="00B614DA"/>
    <w:rsid w:val="00B61B3D"/>
    <w:rsid w:val="00B6638D"/>
    <w:rsid w:val="00B7099D"/>
    <w:rsid w:val="00B7240F"/>
    <w:rsid w:val="00B7272F"/>
    <w:rsid w:val="00B74766"/>
    <w:rsid w:val="00B754CF"/>
    <w:rsid w:val="00B76099"/>
    <w:rsid w:val="00B76F13"/>
    <w:rsid w:val="00B81470"/>
    <w:rsid w:val="00B81F31"/>
    <w:rsid w:val="00B83776"/>
    <w:rsid w:val="00B83990"/>
    <w:rsid w:val="00B83FCF"/>
    <w:rsid w:val="00B847FE"/>
    <w:rsid w:val="00B861B3"/>
    <w:rsid w:val="00B86997"/>
    <w:rsid w:val="00B963E6"/>
    <w:rsid w:val="00B964EC"/>
    <w:rsid w:val="00BA1BDA"/>
    <w:rsid w:val="00BA297B"/>
    <w:rsid w:val="00BA4B45"/>
    <w:rsid w:val="00BA5551"/>
    <w:rsid w:val="00BB1243"/>
    <w:rsid w:val="00BB34B5"/>
    <w:rsid w:val="00BB4431"/>
    <w:rsid w:val="00BB5E66"/>
    <w:rsid w:val="00BB6D89"/>
    <w:rsid w:val="00BB719D"/>
    <w:rsid w:val="00BB7551"/>
    <w:rsid w:val="00BB7C89"/>
    <w:rsid w:val="00BC1BB8"/>
    <w:rsid w:val="00BC436F"/>
    <w:rsid w:val="00BC45FF"/>
    <w:rsid w:val="00BC537F"/>
    <w:rsid w:val="00BC546C"/>
    <w:rsid w:val="00BC6FBE"/>
    <w:rsid w:val="00BC77F9"/>
    <w:rsid w:val="00BD20D7"/>
    <w:rsid w:val="00BD2F4E"/>
    <w:rsid w:val="00BD4416"/>
    <w:rsid w:val="00BD4D8B"/>
    <w:rsid w:val="00BD5D2B"/>
    <w:rsid w:val="00BD68E8"/>
    <w:rsid w:val="00BD7DEA"/>
    <w:rsid w:val="00BE0090"/>
    <w:rsid w:val="00BE0952"/>
    <w:rsid w:val="00BE1AA0"/>
    <w:rsid w:val="00BE25E5"/>
    <w:rsid w:val="00BE2647"/>
    <w:rsid w:val="00BE2B93"/>
    <w:rsid w:val="00BE367F"/>
    <w:rsid w:val="00BE3799"/>
    <w:rsid w:val="00BE48C8"/>
    <w:rsid w:val="00BE4E45"/>
    <w:rsid w:val="00BE5884"/>
    <w:rsid w:val="00BF081B"/>
    <w:rsid w:val="00BF3DC1"/>
    <w:rsid w:val="00BF4EEE"/>
    <w:rsid w:val="00BF4FEB"/>
    <w:rsid w:val="00BF5664"/>
    <w:rsid w:val="00BF6846"/>
    <w:rsid w:val="00C00CE5"/>
    <w:rsid w:val="00C01010"/>
    <w:rsid w:val="00C01E1E"/>
    <w:rsid w:val="00C03D37"/>
    <w:rsid w:val="00C046BC"/>
    <w:rsid w:val="00C04B85"/>
    <w:rsid w:val="00C11845"/>
    <w:rsid w:val="00C11F15"/>
    <w:rsid w:val="00C122FA"/>
    <w:rsid w:val="00C12693"/>
    <w:rsid w:val="00C14D16"/>
    <w:rsid w:val="00C14DE2"/>
    <w:rsid w:val="00C1644B"/>
    <w:rsid w:val="00C20379"/>
    <w:rsid w:val="00C203A9"/>
    <w:rsid w:val="00C2078D"/>
    <w:rsid w:val="00C21D8C"/>
    <w:rsid w:val="00C24050"/>
    <w:rsid w:val="00C24619"/>
    <w:rsid w:val="00C26E77"/>
    <w:rsid w:val="00C3166A"/>
    <w:rsid w:val="00C31EE1"/>
    <w:rsid w:val="00C320AB"/>
    <w:rsid w:val="00C32917"/>
    <w:rsid w:val="00C33F87"/>
    <w:rsid w:val="00C348B6"/>
    <w:rsid w:val="00C3499A"/>
    <w:rsid w:val="00C37218"/>
    <w:rsid w:val="00C40E78"/>
    <w:rsid w:val="00C42F93"/>
    <w:rsid w:val="00C43024"/>
    <w:rsid w:val="00C43F70"/>
    <w:rsid w:val="00C44C47"/>
    <w:rsid w:val="00C44D29"/>
    <w:rsid w:val="00C45B2B"/>
    <w:rsid w:val="00C4606E"/>
    <w:rsid w:val="00C47A4F"/>
    <w:rsid w:val="00C507D9"/>
    <w:rsid w:val="00C508C3"/>
    <w:rsid w:val="00C5165E"/>
    <w:rsid w:val="00C51BC8"/>
    <w:rsid w:val="00C52033"/>
    <w:rsid w:val="00C535BF"/>
    <w:rsid w:val="00C53E02"/>
    <w:rsid w:val="00C54451"/>
    <w:rsid w:val="00C54DFF"/>
    <w:rsid w:val="00C551DD"/>
    <w:rsid w:val="00C562A7"/>
    <w:rsid w:val="00C56C15"/>
    <w:rsid w:val="00C57A4F"/>
    <w:rsid w:val="00C62F04"/>
    <w:rsid w:val="00C62F79"/>
    <w:rsid w:val="00C63909"/>
    <w:rsid w:val="00C63C28"/>
    <w:rsid w:val="00C64088"/>
    <w:rsid w:val="00C64275"/>
    <w:rsid w:val="00C64AF4"/>
    <w:rsid w:val="00C64CE6"/>
    <w:rsid w:val="00C65025"/>
    <w:rsid w:val="00C66D15"/>
    <w:rsid w:val="00C67756"/>
    <w:rsid w:val="00C70761"/>
    <w:rsid w:val="00C72227"/>
    <w:rsid w:val="00C72D83"/>
    <w:rsid w:val="00C73B63"/>
    <w:rsid w:val="00C74145"/>
    <w:rsid w:val="00C75758"/>
    <w:rsid w:val="00C770B6"/>
    <w:rsid w:val="00C77AA3"/>
    <w:rsid w:val="00C77D60"/>
    <w:rsid w:val="00C8167D"/>
    <w:rsid w:val="00C82806"/>
    <w:rsid w:val="00C8331C"/>
    <w:rsid w:val="00C86851"/>
    <w:rsid w:val="00C86B06"/>
    <w:rsid w:val="00C90D96"/>
    <w:rsid w:val="00C90F38"/>
    <w:rsid w:val="00C9192A"/>
    <w:rsid w:val="00C91AF0"/>
    <w:rsid w:val="00C935C3"/>
    <w:rsid w:val="00C939F8"/>
    <w:rsid w:val="00C93BEB"/>
    <w:rsid w:val="00C95C9F"/>
    <w:rsid w:val="00C9792D"/>
    <w:rsid w:val="00CA03C2"/>
    <w:rsid w:val="00CA0668"/>
    <w:rsid w:val="00CA348D"/>
    <w:rsid w:val="00CA3EAA"/>
    <w:rsid w:val="00CA46A6"/>
    <w:rsid w:val="00CA4FD3"/>
    <w:rsid w:val="00CA56E4"/>
    <w:rsid w:val="00CA5C95"/>
    <w:rsid w:val="00CB0AD9"/>
    <w:rsid w:val="00CB2691"/>
    <w:rsid w:val="00CB27F0"/>
    <w:rsid w:val="00CB42C2"/>
    <w:rsid w:val="00CB4743"/>
    <w:rsid w:val="00CB55C7"/>
    <w:rsid w:val="00CB6F25"/>
    <w:rsid w:val="00CC11E1"/>
    <w:rsid w:val="00CC1574"/>
    <w:rsid w:val="00CC16C7"/>
    <w:rsid w:val="00CC1FF8"/>
    <w:rsid w:val="00CC2612"/>
    <w:rsid w:val="00CC30B3"/>
    <w:rsid w:val="00CC364C"/>
    <w:rsid w:val="00CC3B91"/>
    <w:rsid w:val="00CC51A5"/>
    <w:rsid w:val="00CC5B87"/>
    <w:rsid w:val="00CD2956"/>
    <w:rsid w:val="00CD5B2E"/>
    <w:rsid w:val="00CD7FF5"/>
    <w:rsid w:val="00CE0865"/>
    <w:rsid w:val="00CE1286"/>
    <w:rsid w:val="00CE1692"/>
    <w:rsid w:val="00CE28B8"/>
    <w:rsid w:val="00CE3E2F"/>
    <w:rsid w:val="00CE6682"/>
    <w:rsid w:val="00CE69D8"/>
    <w:rsid w:val="00CF1D04"/>
    <w:rsid w:val="00CF1E9F"/>
    <w:rsid w:val="00CF2607"/>
    <w:rsid w:val="00CF2CF7"/>
    <w:rsid w:val="00CF4F2C"/>
    <w:rsid w:val="00CF5F58"/>
    <w:rsid w:val="00CF60CB"/>
    <w:rsid w:val="00CF6248"/>
    <w:rsid w:val="00CF6EB4"/>
    <w:rsid w:val="00D001FB"/>
    <w:rsid w:val="00D029D8"/>
    <w:rsid w:val="00D049BB"/>
    <w:rsid w:val="00D05261"/>
    <w:rsid w:val="00D0590E"/>
    <w:rsid w:val="00D05AF6"/>
    <w:rsid w:val="00D0678E"/>
    <w:rsid w:val="00D07BA0"/>
    <w:rsid w:val="00D07FA1"/>
    <w:rsid w:val="00D1120E"/>
    <w:rsid w:val="00D13B9E"/>
    <w:rsid w:val="00D13F3B"/>
    <w:rsid w:val="00D14693"/>
    <w:rsid w:val="00D16E42"/>
    <w:rsid w:val="00D1731C"/>
    <w:rsid w:val="00D209AD"/>
    <w:rsid w:val="00D23A4F"/>
    <w:rsid w:val="00D267DD"/>
    <w:rsid w:val="00D30A2E"/>
    <w:rsid w:val="00D30B09"/>
    <w:rsid w:val="00D32E4A"/>
    <w:rsid w:val="00D33583"/>
    <w:rsid w:val="00D33D19"/>
    <w:rsid w:val="00D342C0"/>
    <w:rsid w:val="00D3653C"/>
    <w:rsid w:val="00D36861"/>
    <w:rsid w:val="00D37391"/>
    <w:rsid w:val="00D413B6"/>
    <w:rsid w:val="00D41647"/>
    <w:rsid w:val="00D43642"/>
    <w:rsid w:val="00D445E7"/>
    <w:rsid w:val="00D44DCC"/>
    <w:rsid w:val="00D45219"/>
    <w:rsid w:val="00D4525B"/>
    <w:rsid w:val="00D453AA"/>
    <w:rsid w:val="00D459B5"/>
    <w:rsid w:val="00D45D4E"/>
    <w:rsid w:val="00D46C36"/>
    <w:rsid w:val="00D47C7C"/>
    <w:rsid w:val="00D5167A"/>
    <w:rsid w:val="00D517B6"/>
    <w:rsid w:val="00D5207B"/>
    <w:rsid w:val="00D606B8"/>
    <w:rsid w:val="00D61386"/>
    <w:rsid w:val="00D6161E"/>
    <w:rsid w:val="00D61877"/>
    <w:rsid w:val="00D62C0E"/>
    <w:rsid w:val="00D64C42"/>
    <w:rsid w:val="00D675CA"/>
    <w:rsid w:val="00D7091C"/>
    <w:rsid w:val="00D70FE2"/>
    <w:rsid w:val="00D7199D"/>
    <w:rsid w:val="00D72595"/>
    <w:rsid w:val="00D73447"/>
    <w:rsid w:val="00D75B79"/>
    <w:rsid w:val="00D76FCB"/>
    <w:rsid w:val="00D8278D"/>
    <w:rsid w:val="00D83015"/>
    <w:rsid w:val="00D83D04"/>
    <w:rsid w:val="00D8506C"/>
    <w:rsid w:val="00D8651B"/>
    <w:rsid w:val="00D91164"/>
    <w:rsid w:val="00D91A79"/>
    <w:rsid w:val="00D93B52"/>
    <w:rsid w:val="00D94BF0"/>
    <w:rsid w:val="00D94DB0"/>
    <w:rsid w:val="00D95327"/>
    <w:rsid w:val="00D97197"/>
    <w:rsid w:val="00D971EC"/>
    <w:rsid w:val="00D97AA9"/>
    <w:rsid w:val="00DA0760"/>
    <w:rsid w:val="00DA0795"/>
    <w:rsid w:val="00DA1447"/>
    <w:rsid w:val="00DA1CB6"/>
    <w:rsid w:val="00DA2E4F"/>
    <w:rsid w:val="00DA354D"/>
    <w:rsid w:val="00DA4C32"/>
    <w:rsid w:val="00DB10A1"/>
    <w:rsid w:val="00DB1ACC"/>
    <w:rsid w:val="00DB2302"/>
    <w:rsid w:val="00DB26A7"/>
    <w:rsid w:val="00DB3A0D"/>
    <w:rsid w:val="00DB509B"/>
    <w:rsid w:val="00DB5602"/>
    <w:rsid w:val="00DB57D7"/>
    <w:rsid w:val="00DB5BD2"/>
    <w:rsid w:val="00DB6215"/>
    <w:rsid w:val="00DC0B98"/>
    <w:rsid w:val="00DC27C3"/>
    <w:rsid w:val="00DC358B"/>
    <w:rsid w:val="00DC4DB6"/>
    <w:rsid w:val="00DC5AB5"/>
    <w:rsid w:val="00DC645C"/>
    <w:rsid w:val="00DD1DC2"/>
    <w:rsid w:val="00DD340F"/>
    <w:rsid w:val="00DD472B"/>
    <w:rsid w:val="00DD51ED"/>
    <w:rsid w:val="00DD52E5"/>
    <w:rsid w:val="00DD5AD0"/>
    <w:rsid w:val="00DD79F6"/>
    <w:rsid w:val="00DD7B4F"/>
    <w:rsid w:val="00DE082D"/>
    <w:rsid w:val="00DE0EA7"/>
    <w:rsid w:val="00DE0F5F"/>
    <w:rsid w:val="00DE1732"/>
    <w:rsid w:val="00DE2275"/>
    <w:rsid w:val="00DE3D9E"/>
    <w:rsid w:val="00DE4A99"/>
    <w:rsid w:val="00DE4AF1"/>
    <w:rsid w:val="00DF027E"/>
    <w:rsid w:val="00DF11EE"/>
    <w:rsid w:val="00DF29F0"/>
    <w:rsid w:val="00DF2F7D"/>
    <w:rsid w:val="00DF6F2B"/>
    <w:rsid w:val="00DF6FB7"/>
    <w:rsid w:val="00E00875"/>
    <w:rsid w:val="00E04912"/>
    <w:rsid w:val="00E04F9D"/>
    <w:rsid w:val="00E07604"/>
    <w:rsid w:val="00E11FDA"/>
    <w:rsid w:val="00E14DF1"/>
    <w:rsid w:val="00E15DE1"/>
    <w:rsid w:val="00E16102"/>
    <w:rsid w:val="00E162FC"/>
    <w:rsid w:val="00E16413"/>
    <w:rsid w:val="00E16FA3"/>
    <w:rsid w:val="00E175B9"/>
    <w:rsid w:val="00E176BE"/>
    <w:rsid w:val="00E17923"/>
    <w:rsid w:val="00E204E3"/>
    <w:rsid w:val="00E20A4B"/>
    <w:rsid w:val="00E215B1"/>
    <w:rsid w:val="00E21DCB"/>
    <w:rsid w:val="00E2289C"/>
    <w:rsid w:val="00E23695"/>
    <w:rsid w:val="00E23E94"/>
    <w:rsid w:val="00E243D4"/>
    <w:rsid w:val="00E24CDB"/>
    <w:rsid w:val="00E25580"/>
    <w:rsid w:val="00E272F3"/>
    <w:rsid w:val="00E3047C"/>
    <w:rsid w:val="00E32FDC"/>
    <w:rsid w:val="00E35E64"/>
    <w:rsid w:val="00E37770"/>
    <w:rsid w:val="00E43235"/>
    <w:rsid w:val="00E44A9A"/>
    <w:rsid w:val="00E44FC1"/>
    <w:rsid w:val="00E45BF7"/>
    <w:rsid w:val="00E45EB2"/>
    <w:rsid w:val="00E4606F"/>
    <w:rsid w:val="00E46F12"/>
    <w:rsid w:val="00E47373"/>
    <w:rsid w:val="00E4752E"/>
    <w:rsid w:val="00E502B4"/>
    <w:rsid w:val="00E50B6F"/>
    <w:rsid w:val="00E50FC2"/>
    <w:rsid w:val="00E530A6"/>
    <w:rsid w:val="00E5445C"/>
    <w:rsid w:val="00E569D2"/>
    <w:rsid w:val="00E576E3"/>
    <w:rsid w:val="00E60848"/>
    <w:rsid w:val="00E622B6"/>
    <w:rsid w:val="00E63E30"/>
    <w:rsid w:val="00E64347"/>
    <w:rsid w:val="00E6537E"/>
    <w:rsid w:val="00E6553B"/>
    <w:rsid w:val="00E65B9C"/>
    <w:rsid w:val="00E66009"/>
    <w:rsid w:val="00E66AD7"/>
    <w:rsid w:val="00E66D0E"/>
    <w:rsid w:val="00E70172"/>
    <w:rsid w:val="00E71635"/>
    <w:rsid w:val="00E71F8A"/>
    <w:rsid w:val="00E727CE"/>
    <w:rsid w:val="00E74191"/>
    <w:rsid w:val="00E74959"/>
    <w:rsid w:val="00E749E2"/>
    <w:rsid w:val="00E75EDD"/>
    <w:rsid w:val="00E76202"/>
    <w:rsid w:val="00E77A53"/>
    <w:rsid w:val="00E807BF"/>
    <w:rsid w:val="00E81BDA"/>
    <w:rsid w:val="00E83114"/>
    <w:rsid w:val="00E834BD"/>
    <w:rsid w:val="00E84255"/>
    <w:rsid w:val="00E8443E"/>
    <w:rsid w:val="00E84777"/>
    <w:rsid w:val="00E86E23"/>
    <w:rsid w:val="00E91320"/>
    <w:rsid w:val="00E91C74"/>
    <w:rsid w:val="00E91CFC"/>
    <w:rsid w:val="00E92109"/>
    <w:rsid w:val="00E92846"/>
    <w:rsid w:val="00E935FD"/>
    <w:rsid w:val="00E94214"/>
    <w:rsid w:val="00E94D4B"/>
    <w:rsid w:val="00EA088F"/>
    <w:rsid w:val="00EA2EFF"/>
    <w:rsid w:val="00EA3B47"/>
    <w:rsid w:val="00EA55D1"/>
    <w:rsid w:val="00EA5D72"/>
    <w:rsid w:val="00EA6619"/>
    <w:rsid w:val="00EA7148"/>
    <w:rsid w:val="00EA77D4"/>
    <w:rsid w:val="00EA7F11"/>
    <w:rsid w:val="00EB1ADF"/>
    <w:rsid w:val="00EB204A"/>
    <w:rsid w:val="00EB474F"/>
    <w:rsid w:val="00EB5790"/>
    <w:rsid w:val="00EB68B0"/>
    <w:rsid w:val="00EC012B"/>
    <w:rsid w:val="00EC0A91"/>
    <w:rsid w:val="00EC1276"/>
    <w:rsid w:val="00EC26F9"/>
    <w:rsid w:val="00EC71F1"/>
    <w:rsid w:val="00ED09FB"/>
    <w:rsid w:val="00ED1C1C"/>
    <w:rsid w:val="00ED1ECC"/>
    <w:rsid w:val="00ED37DD"/>
    <w:rsid w:val="00ED43E0"/>
    <w:rsid w:val="00ED4742"/>
    <w:rsid w:val="00ED4DCA"/>
    <w:rsid w:val="00ED5033"/>
    <w:rsid w:val="00ED58DC"/>
    <w:rsid w:val="00ED5BEC"/>
    <w:rsid w:val="00ED6D8B"/>
    <w:rsid w:val="00EE0123"/>
    <w:rsid w:val="00EE0AC2"/>
    <w:rsid w:val="00EE11D5"/>
    <w:rsid w:val="00EE4EB7"/>
    <w:rsid w:val="00EE527C"/>
    <w:rsid w:val="00EE5356"/>
    <w:rsid w:val="00EE6F2C"/>
    <w:rsid w:val="00EE7112"/>
    <w:rsid w:val="00EE7D08"/>
    <w:rsid w:val="00EE7D78"/>
    <w:rsid w:val="00EF0008"/>
    <w:rsid w:val="00EF0AC5"/>
    <w:rsid w:val="00EF1356"/>
    <w:rsid w:val="00EF1DE5"/>
    <w:rsid w:val="00EF2A67"/>
    <w:rsid w:val="00EF3093"/>
    <w:rsid w:val="00EF4EED"/>
    <w:rsid w:val="00EF4F85"/>
    <w:rsid w:val="00EF5FD2"/>
    <w:rsid w:val="00F014FE"/>
    <w:rsid w:val="00F01AE5"/>
    <w:rsid w:val="00F03EAE"/>
    <w:rsid w:val="00F04271"/>
    <w:rsid w:val="00F043F4"/>
    <w:rsid w:val="00F0629B"/>
    <w:rsid w:val="00F06C01"/>
    <w:rsid w:val="00F06F79"/>
    <w:rsid w:val="00F07D19"/>
    <w:rsid w:val="00F10111"/>
    <w:rsid w:val="00F13931"/>
    <w:rsid w:val="00F1413D"/>
    <w:rsid w:val="00F14A4D"/>
    <w:rsid w:val="00F16693"/>
    <w:rsid w:val="00F167A6"/>
    <w:rsid w:val="00F1739B"/>
    <w:rsid w:val="00F17697"/>
    <w:rsid w:val="00F178AB"/>
    <w:rsid w:val="00F17A8C"/>
    <w:rsid w:val="00F202CF"/>
    <w:rsid w:val="00F257EC"/>
    <w:rsid w:val="00F30537"/>
    <w:rsid w:val="00F3438F"/>
    <w:rsid w:val="00F429E1"/>
    <w:rsid w:val="00F44239"/>
    <w:rsid w:val="00F44874"/>
    <w:rsid w:val="00F4641B"/>
    <w:rsid w:val="00F46611"/>
    <w:rsid w:val="00F46C5D"/>
    <w:rsid w:val="00F47CFB"/>
    <w:rsid w:val="00F50BC5"/>
    <w:rsid w:val="00F5336B"/>
    <w:rsid w:val="00F54524"/>
    <w:rsid w:val="00F54A12"/>
    <w:rsid w:val="00F55271"/>
    <w:rsid w:val="00F55488"/>
    <w:rsid w:val="00F569D7"/>
    <w:rsid w:val="00F56DEE"/>
    <w:rsid w:val="00F57CA3"/>
    <w:rsid w:val="00F60050"/>
    <w:rsid w:val="00F627B7"/>
    <w:rsid w:val="00F63DE5"/>
    <w:rsid w:val="00F641E7"/>
    <w:rsid w:val="00F651A9"/>
    <w:rsid w:val="00F65AAF"/>
    <w:rsid w:val="00F66C97"/>
    <w:rsid w:val="00F66EDC"/>
    <w:rsid w:val="00F77042"/>
    <w:rsid w:val="00F778A9"/>
    <w:rsid w:val="00F81080"/>
    <w:rsid w:val="00F81A2D"/>
    <w:rsid w:val="00F82289"/>
    <w:rsid w:val="00F828EC"/>
    <w:rsid w:val="00F82A54"/>
    <w:rsid w:val="00F83265"/>
    <w:rsid w:val="00F85D6A"/>
    <w:rsid w:val="00F85F25"/>
    <w:rsid w:val="00F942C6"/>
    <w:rsid w:val="00F951C3"/>
    <w:rsid w:val="00F951FE"/>
    <w:rsid w:val="00F97D51"/>
    <w:rsid w:val="00FA27DF"/>
    <w:rsid w:val="00FA7997"/>
    <w:rsid w:val="00FB08B8"/>
    <w:rsid w:val="00FB0D31"/>
    <w:rsid w:val="00FB26FA"/>
    <w:rsid w:val="00FB54DC"/>
    <w:rsid w:val="00FC2BB4"/>
    <w:rsid w:val="00FC3A5D"/>
    <w:rsid w:val="00FC5497"/>
    <w:rsid w:val="00FC5912"/>
    <w:rsid w:val="00FC605A"/>
    <w:rsid w:val="00FC62CA"/>
    <w:rsid w:val="00FD02B7"/>
    <w:rsid w:val="00FD1684"/>
    <w:rsid w:val="00FE0DB0"/>
    <w:rsid w:val="00FE1443"/>
    <w:rsid w:val="00FE157E"/>
    <w:rsid w:val="00FE1777"/>
    <w:rsid w:val="00FE2D37"/>
    <w:rsid w:val="00FE4B76"/>
    <w:rsid w:val="00FE62B1"/>
    <w:rsid w:val="00FE6DBD"/>
    <w:rsid w:val="00FF11B8"/>
    <w:rsid w:val="00FF3864"/>
    <w:rsid w:val="00FF3E52"/>
    <w:rsid w:val="00FF40B6"/>
    <w:rsid w:val="00FF6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9F8"/>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3E19F8"/>
    <w:pPr>
      <w:pBdr>
        <w:bottom w:val="single" w:sz="18" w:space="1" w:color="000000" w:themeColor="text1"/>
      </w:pBdr>
      <w:shd w:val="clear" w:color="F2F2F2" w:themeColor="background1" w:themeShade="F2" w:fill="auto"/>
      <w:spacing w:before="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203A9"/>
    <w:pPr>
      <w:keepNext/>
      <w:pBdr>
        <w:bottom w:val="single" w:sz="2" w:space="1" w:color="969696"/>
      </w:pBdr>
      <w:spacing w:before="240" w:after="0"/>
      <w:outlineLvl w:val="1"/>
    </w:pPr>
    <w:rPr>
      <w:rFonts w:ascii="Arial Black" w:hAnsi="Arial Black"/>
      <w:color w:val="auto"/>
      <w:sz w:val="36"/>
    </w:rPr>
  </w:style>
  <w:style w:type="paragraph" w:styleId="Heading3">
    <w:name w:val="heading 3"/>
    <w:basedOn w:val="Normal"/>
    <w:next w:val="Normal"/>
    <w:link w:val="Heading3Char"/>
    <w:qFormat/>
    <w:rsid w:val="003E19F8"/>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3E19F8"/>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3E19F8"/>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9F8"/>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203A9"/>
    <w:rPr>
      <w:rFonts w:ascii="Arial Black" w:hAnsi="Arial Black"/>
      <w:sz w:val="36"/>
    </w:rPr>
  </w:style>
  <w:style w:type="character" w:customStyle="1" w:styleId="Heading3Char">
    <w:name w:val="Heading 3 Char"/>
    <w:basedOn w:val="DefaultParagraphFont"/>
    <w:link w:val="Heading3"/>
    <w:rsid w:val="003E19F8"/>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3E19F8"/>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3E19F8"/>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3E19F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9F8"/>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3E19F8"/>
    <w:pPr>
      <w:tabs>
        <w:tab w:val="right" w:leader="dot" w:pos="10786"/>
      </w:tabs>
      <w:spacing w:before="80" w:after="0"/>
      <w:ind w:left="144"/>
    </w:pPr>
    <w:rPr>
      <w:b/>
    </w:rPr>
  </w:style>
  <w:style w:type="paragraph" w:styleId="TOC2">
    <w:name w:val="toc 2"/>
    <w:basedOn w:val="Normal"/>
    <w:next w:val="Normal"/>
    <w:autoRedefine/>
    <w:uiPriority w:val="39"/>
    <w:unhideWhenUsed/>
    <w:rsid w:val="003E19F8"/>
    <w:pPr>
      <w:tabs>
        <w:tab w:val="right" w:leader="dot" w:pos="10790"/>
      </w:tabs>
      <w:spacing w:before="40" w:after="40"/>
      <w:ind w:left="288"/>
    </w:pPr>
    <w:rPr>
      <w:sz w:val="18"/>
    </w:rPr>
  </w:style>
  <w:style w:type="character" w:styleId="Hyperlink">
    <w:name w:val="Hyperlink"/>
    <w:basedOn w:val="DefaultParagraphFont"/>
    <w:uiPriority w:val="99"/>
    <w:unhideWhenUsed/>
    <w:rsid w:val="003E19F8"/>
    <w:rPr>
      <w:color w:val="0000FF" w:themeColor="hyperlink"/>
      <w:u w:val="single"/>
    </w:rPr>
  </w:style>
  <w:style w:type="character" w:styleId="BookTitle">
    <w:name w:val="Book Title"/>
    <w:basedOn w:val="DefaultParagraphFont"/>
    <w:uiPriority w:val="33"/>
    <w:rsid w:val="003E19F8"/>
    <w:rPr>
      <w:b/>
      <w:bCs/>
      <w:smallCaps/>
      <w:spacing w:val="5"/>
      <w:sz w:val="48"/>
    </w:rPr>
  </w:style>
  <w:style w:type="paragraph" w:styleId="Title">
    <w:name w:val="Title"/>
    <w:basedOn w:val="Normal"/>
    <w:next w:val="Normal"/>
    <w:link w:val="TitleChar"/>
    <w:uiPriority w:val="10"/>
    <w:unhideWhenUsed/>
    <w:rsid w:val="003E19F8"/>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3E19F8"/>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3E19F8"/>
    <w:pPr>
      <w:spacing w:after="0" w:line="240" w:lineRule="auto"/>
    </w:pPr>
    <w:rPr>
      <w:rFonts w:eastAsiaTheme="minorEastAsia"/>
    </w:rPr>
  </w:style>
  <w:style w:type="character" w:customStyle="1" w:styleId="NoSpacingChar">
    <w:name w:val="No Spacing Char"/>
    <w:basedOn w:val="DefaultParagraphFont"/>
    <w:link w:val="NoSpacing"/>
    <w:uiPriority w:val="4"/>
    <w:rsid w:val="003E19F8"/>
    <w:rPr>
      <w:rFonts w:eastAsiaTheme="minorEastAsia"/>
    </w:rPr>
  </w:style>
  <w:style w:type="paragraph" w:styleId="Header">
    <w:name w:val="header"/>
    <w:basedOn w:val="Normal"/>
    <w:link w:val="HeaderChar"/>
    <w:uiPriority w:val="99"/>
    <w:unhideWhenUsed/>
    <w:rsid w:val="003E19F8"/>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3E19F8"/>
    <w:rPr>
      <w:rFonts w:ascii="Arial" w:hAnsi="Arial"/>
      <w:color w:val="292929"/>
      <w:sz w:val="16"/>
    </w:rPr>
  </w:style>
  <w:style w:type="paragraph" w:styleId="Footer">
    <w:name w:val="footer"/>
    <w:basedOn w:val="Normal"/>
    <w:link w:val="FooterChar"/>
    <w:uiPriority w:val="99"/>
    <w:unhideWhenUsed/>
    <w:rsid w:val="003E19F8"/>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3E19F8"/>
    <w:rPr>
      <w:rFonts w:ascii="Arial" w:hAnsi="Arial"/>
      <w:color w:val="292929"/>
      <w:sz w:val="16"/>
    </w:rPr>
  </w:style>
  <w:style w:type="paragraph" w:customStyle="1" w:styleId="LabExercise">
    <w:name w:val="Lab Exercise"/>
    <w:basedOn w:val="Normal"/>
    <w:next w:val="Normal"/>
    <w:qFormat/>
    <w:rsid w:val="003E19F8"/>
    <w:pPr>
      <w:spacing w:before="0" w:after="200" w:line="276" w:lineRule="auto"/>
    </w:pPr>
    <w:rPr>
      <w:b/>
    </w:rPr>
  </w:style>
  <w:style w:type="paragraph" w:styleId="ListParagraph">
    <w:name w:val="List Paragraph"/>
    <w:basedOn w:val="Normal"/>
    <w:next w:val="Normal"/>
    <w:uiPriority w:val="34"/>
    <w:rsid w:val="003E19F8"/>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3E19F8"/>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3E19F8"/>
    <w:rPr>
      <w:rFonts w:ascii="Lucida Console" w:hAnsi="Lucida Console" w:cs="Courier New"/>
      <w:b/>
      <w:spacing w:val="-6"/>
      <w:sz w:val="18"/>
    </w:rPr>
  </w:style>
  <w:style w:type="paragraph" w:customStyle="1" w:styleId="NumberedBullet">
    <w:name w:val="Numbered Bullet"/>
    <w:basedOn w:val="ListParagraph"/>
    <w:uiPriority w:val="5"/>
    <w:unhideWhenUsed/>
    <w:rsid w:val="003E19F8"/>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3E19F8"/>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3E19F8"/>
    <w:pPr>
      <w:spacing w:before="0" w:after="0"/>
    </w:pPr>
    <w:rPr>
      <w:szCs w:val="20"/>
    </w:rPr>
  </w:style>
  <w:style w:type="character" w:customStyle="1" w:styleId="FootnoteTextChar">
    <w:name w:val="Footnote Text Char"/>
    <w:basedOn w:val="DefaultParagraphFont"/>
    <w:link w:val="FootnoteText"/>
    <w:uiPriority w:val="99"/>
    <w:semiHidden/>
    <w:rsid w:val="003E19F8"/>
    <w:rPr>
      <w:rFonts w:ascii="Arial" w:hAnsi="Arial"/>
      <w:color w:val="262626" w:themeColor="text1" w:themeTint="D9"/>
      <w:sz w:val="20"/>
      <w:szCs w:val="20"/>
    </w:rPr>
  </w:style>
  <w:style w:type="table" w:styleId="LightShading-Accent4">
    <w:name w:val="Light Shading Accent 4"/>
    <w:basedOn w:val="TableNormal"/>
    <w:uiPriority w:val="60"/>
    <w:rsid w:val="003E19F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3E19F8"/>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3E19F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3E19F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3E19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3E19F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3E19F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3E19F8"/>
    <w:pPr>
      <w:tabs>
        <w:tab w:val="num" w:pos="360"/>
      </w:tabs>
      <w:ind w:left="360" w:hanging="360"/>
      <w:contextualSpacing/>
    </w:pPr>
  </w:style>
  <w:style w:type="character" w:customStyle="1" w:styleId="InLineUrl">
    <w:name w:val="InLineUrl"/>
    <w:basedOn w:val="DefaultParagraphFont"/>
    <w:qFormat/>
    <w:rsid w:val="003E19F8"/>
    <w:rPr>
      <w:rFonts w:ascii="Arial" w:hAnsi="Arial"/>
      <w:b/>
      <w:sz w:val="18"/>
    </w:rPr>
  </w:style>
  <w:style w:type="paragraph" w:customStyle="1" w:styleId="LabStepNumbered">
    <w:name w:val="Lab Step Numbered"/>
    <w:link w:val="LabStepNumberedChar"/>
    <w:qFormat/>
    <w:rsid w:val="00581BB2"/>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3E19F8"/>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uiPriority w:val="2"/>
    <w:qFormat/>
    <w:rsid w:val="003E19F8"/>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3E19F8"/>
    <w:pPr>
      <w:numPr>
        <w:numId w:val="0"/>
      </w:numPr>
      <w:spacing w:before="40"/>
      <w:ind w:left="720"/>
    </w:pPr>
  </w:style>
  <w:style w:type="character" w:customStyle="1" w:styleId="LabStepScreenshotFrame">
    <w:name w:val="Lab Step Screenshot Frame"/>
    <w:basedOn w:val="DefaultParagraphFont"/>
    <w:uiPriority w:val="1"/>
    <w:qFormat/>
    <w:rsid w:val="003E19F8"/>
    <w:rPr>
      <w:noProof/>
      <w:bdr w:val="single" w:sz="2" w:space="0" w:color="DDDDDD"/>
    </w:rPr>
  </w:style>
  <w:style w:type="paragraph" w:customStyle="1" w:styleId="LabExerciseCallout">
    <w:name w:val="Lab Exercise Callout"/>
    <w:basedOn w:val="LabExerciseLeadIn"/>
    <w:qFormat/>
    <w:rsid w:val="00294F7F"/>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FFFFCC"/>
      <w:spacing w:before="120"/>
    </w:pPr>
    <w:rPr>
      <w:color w:val="333333"/>
    </w:rPr>
  </w:style>
  <w:style w:type="paragraph" w:customStyle="1" w:styleId="LabExerciseText">
    <w:name w:val="Lab Exercise Text"/>
    <w:basedOn w:val="Normal"/>
    <w:uiPriority w:val="99"/>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3E19F8"/>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3E19F8"/>
    <w:pPr>
      <w:numPr>
        <w:numId w:val="6"/>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3E19F8"/>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3E19F8"/>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3E19F8"/>
    <w:rPr>
      <w:rFonts w:ascii="Arial" w:hAnsi="Arial"/>
      <w:b/>
      <w:iCs/>
      <w:sz w:val="16"/>
    </w:rPr>
  </w:style>
  <w:style w:type="character" w:customStyle="1" w:styleId="InlindeCode">
    <w:name w:val="InlindeCode"/>
    <w:basedOn w:val="DefaultParagraphFont"/>
    <w:qFormat/>
    <w:rsid w:val="003E19F8"/>
    <w:rPr>
      <w:rFonts w:ascii="Lucida Console" w:hAnsi="Lucida Console"/>
      <w:b/>
      <w:sz w:val="16"/>
    </w:rPr>
  </w:style>
  <w:style w:type="table" w:customStyle="1" w:styleId="LabStepTable">
    <w:name w:val="Lab Step Table"/>
    <w:basedOn w:val="TableGrid"/>
    <w:uiPriority w:val="99"/>
    <w:rsid w:val="003E19F8"/>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3E19F8"/>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3E19F8"/>
    <w:pPr>
      <w:ind w:left="792"/>
    </w:pPr>
  </w:style>
  <w:style w:type="paragraph" w:customStyle="1" w:styleId="LabStepScreenshotLevel2">
    <w:name w:val="Lab Step Screenshot Level 2"/>
    <w:basedOn w:val="LabStepScreenshot"/>
    <w:uiPriority w:val="2"/>
    <w:qFormat/>
    <w:rsid w:val="003E19F8"/>
    <w:pPr>
      <w:ind w:left="720"/>
    </w:pPr>
    <w:rPr>
      <w:noProof/>
    </w:rPr>
  </w:style>
  <w:style w:type="paragraph" w:customStyle="1" w:styleId="LabStepTableTextHeader">
    <w:name w:val="Lab Step Table Text Header"/>
    <w:basedOn w:val="LabStepTableText"/>
    <w:next w:val="LabStepTableText"/>
    <w:qFormat/>
    <w:rsid w:val="003E19F8"/>
    <w:rPr>
      <w:b/>
    </w:rPr>
  </w:style>
  <w:style w:type="paragraph" w:customStyle="1" w:styleId="LabStepTableParagraph">
    <w:name w:val="Lab Step Table Paragraph"/>
    <w:basedOn w:val="LabStepNumbered"/>
    <w:qFormat/>
    <w:rsid w:val="003E19F8"/>
    <w:pPr>
      <w:numPr>
        <w:numId w:val="0"/>
      </w:numPr>
    </w:pPr>
  </w:style>
  <w:style w:type="paragraph" w:styleId="TOCHeading">
    <w:name w:val="TOC Heading"/>
    <w:basedOn w:val="Heading1"/>
    <w:next w:val="Normal"/>
    <w:uiPriority w:val="39"/>
    <w:unhideWhenUsed/>
    <w:qFormat/>
    <w:rsid w:val="003E19F8"/>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3E19F8"/>
    <w:rPr>
      <w:sz w:val="16"/>
      <w:szCs w:val="16"/>
    </w:rPr>
  </w:style>
  <w:style w:type="paragraph" w:styleId="CommentText">
    <w:name w:val="annotation text"/>
    <w:basedOn w:val="Normal"/>
    <w:link w:val="CommentTextChar"/>
    <w:uiPriority w:val="99"/>
    <w:semiHidden/>
    <w:unhideWhenUsed/>
    <w:rsid w:val="003E19F8"/>
    <w:rPr>
      <w:szCs w:val="20"/>
    </w:rPr>
  </w:style>
  <w:style w:type="character" w:customStyle="1" w:styleId="CommentTextChar">
    <w:name w:val="Comment Text Char"/>
    <w:basedOn w:val="DefaultParagraphFont"/>
    <w:link w:val="CommentText"/>
    <w:uiPriority w:val="99"/>
    <w:semiHidden/>
    <w:rsid w:val="003E19F8"/>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3E19F8"/>
    <w:rPr>
      <w:b/>
      <w:bCs/>
    </w:rPr>
  </w:style>
  <w:style w:type="character" w:customStyle="1" w:styleId="CommentSubjectChar">
    <w:name w:val="Comment Subject Char"/>
    <w:basedOn w:val="CommentTextChar"/>
    <w:link w:val="CommentSubject"/>
    <w:uiPriority w:val="99"/>
    <w:semiHidden/>
    <w:rsid w:val="003E19F8"/>
    <w:rPr>
      <w:rFonts w:ascii="Arial" w:hAnsi="Arial"/>
      <w:b/>
      <w:bCs/>
      <w:color w:val="262626" w:themeColor="text1" w:themeTint="D9"/>
      <w:sz w:val="20"/>
      <w:szCs w:val="20"/>
    </w:rPr>
  </w:style>
  <w:style w:type="character" w:styleId="Strong">
    <w:name w:val="Strong"/>
    <w:basedOn w:val="DefaultParagraphFont"/>
    <w:uiPriority w:val="23"/>
    <w:qFormat/>
    <w:rsid w:val="003E19F8"/>
    <w:rPr>
      <w:b/>
      <w:bCs/>
    </w:rPr>
  </w:style>
  <w:style w:type="paragraph" w:styleId="NormalWeb">
    <w:name w:val="Normal (Web)"/>
    <w:basedOn w:val="Normal"/>
    <w:uiPriority w:val="99"/>
    <w:semiHidden/>
    <w:unhideWhenUsed/>
    <w:rsid w:val="003E19F8"/>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3E19F8"/>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3E19F8"/>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3E19F8"/>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3E19F8"/>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3E19F8"/>
    <w:pPr>
      <w:spacing w:before="240"/>
      <w:ind w:left="720" w:right="720"/>
    </w:pPr>
    <w:rPr>
      <w:color w:val="1C1C1C"/>
    </w:rPr>
  </w:style>
  <w:style w:type="paragraph" w:customStyle="1" w:styleId="SlidesNotes">
    <w:name w:val="Slides Notes"/>
    <w:basedOn w:val="Normal"/>
    <w:uiPriority w:val="4"/>
    <w:rsid w:val="003E19F8"/>
    <w:pPr>
      <w:spacing w:before="240"/>
    </w:pPr>
  </w:style>
  <w:style w:type="paragraph" w:customStyle="1" w:styleId="LegalHeader">
    <w:name w:val="Legal Header"/>
    <w:basedOn w:val="Normal"/>
    <w:uiPriority w:val="3"/>
    <w:rsid w:val="003E19F8"/>
    <w:pPr>
      <w:spacing w:before="600"/>
    </w:pPr>
    <w:rPr>
      <w:b/>
      <w:color w:val="auto"/>
      <w:u w:val="single"/>
    </w:rPr>
  </w:style>
  <w:style w:type="paragraph" w:customStyle="1" w:styleId="LegalBody">
    <w:name w:val="Legal Body"/>
    <w:basedOn w:val="Normal"/>
    <w:uiPriority w:val="3"/>
    <w:rsid w:val="003E19F8"/>
    <w:rPr>
      <w:sz w:val="18"/>
    </w:rPr>
  </w:style>
  <w:style w:type="paragraph" w:customStyle="1" w:styleId="CourseInfo">
    <w:name w:val="Course Info"/>
    <w:basedOn w:val="Normal"/>
    <w:uiPriority w:val="4"/>
    <w:rsid w:val="003E19F8"/>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581BB2"/>
    <w:rPr>
      <w:rFonts w:ascii="Arial" w:hAnsi="Arial"/>
      <w:color w:val="262626" w:themeColor="text1" w:themeTint="D9"/>
      <w:sz w:val="18"/>
    </w:rPr>
  </w:style>
  <w:style w:type="paragraph" w:customStyle="1" w:styleId="Strong1">
    <w:name w:val="Strong1"/>
    <w:basedOn w:val="LabStepNumbered"/>
    <w:link w:val="strongChar"/>
    <w:uiPriority w:val="5"/>
    <w:rsid w:val="003E19F8"/>
    <w:pPr>
      <w:numPr>
        <w:numId w:val="0"/>
      </w:numPr>
      <w:ind w:left="757" w:hanging="360"/>
    </w:pPr>
    <w:rPr>
      <w:b/>
    </w:rPr>
  </w:style>
  <w:style w:type="character" w:customStyle="1" w:styleId="strongChar">
    <w:name w:val="strong Char"/>
    <w:basedOn w:val="LabStepNumberedChar"/>
    <w:link w:val="Strong1"/>
    <w:uiPriority w:val="5"/>
    <w:rsid w:val="003E19F8"/>
    <w:rPr>
      <w:rFonts w:ascii="Arial" w:hAnsi="Arial"/>
      <w:b/>
      <w:color w:val="262626" w:themeColor="text1" w:themeTint="D9"/>
      <w:sz w:val="18"/>
    </w:rPr>
  </w:style>
  <w:style w:type="paragraph" w:customStyle="1" w:styleId="CourseCode">
    <w:name w:val="Course Code"/>
    <w:basedOn w:val="Normal"/>
    <w:uiPriority w:val="4"/>
    <w:rsid w:val="003E19F8"/>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3E19F8"/>
    <w:pPr>
      <w:tabs>
        <w:tab w:val="right" w:leader="dot" w:pos="10790"/>
      </w:tabs>
      <w:spacing w:before="40" w:after="0"/>
      <w:ind w:left="432"/>
    </w:pPr>
    <w:rPr>
      <w:sz w:val="16"/>
    </w:rPr>
  </w:style>
  <w:style w:type="numbering" w:customStyle="1" w:styleId="LabStepsTemplate">
    <w:name w:val="LabStepsTemplate"/>
    <w:uiPriority w:val="99"/>
    <w:rsid w:val="003E19F8"/>
    <w:pPr>
      <w:numPr>
        <w:numId w:val="8"/>
      </w:numPr>
    </w:pPr>
  </w:style>
  <w:style w:type="paragraph" w:customStyle="1" w:styleId="ModuleDescription">
    <w:name w:val="Module Description"/>
    <w:basedOn w:val="Normal"/>
    <w:uiPriority w:val="4"/>
    <w:rsid w:val="003E19F8"/>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3E19F8"/>
    <w:pPr>
      <w:jc w:val="center"/>
    </w:pPr>
  </w:style>
  <w:style w:type="paragraph" w:customStyle="1" w:styleId="TopicsCoveredItem">
    <w:name w:val="Topics Covered Item"/>
    <w:basedOn w:val="Normal"/>
    <w:uiPriority w:val="4"/>
    <w:rsid w:val="003E19F8"/>
    <w:pPr>
      <w:numPr>
        <w:numId w:val="10"/>
      </w:numPr>
      <w:spacing w:before="0" w:after="0"/>
      <w:contextualSpacing/>
    </w:pPr>
  </w:style>
  <w:style w:type="paragraph" w:customStyle="1" w:styleId="ModuleIntroHeader">
    <w:name w:val="Module Intro Header"/>
    <w:basedOn w:val="Normal"/>
    <w:uiPriority w:val="4"/>
    <w:rsid w:val="003E19F8"/>
    <w:pPr>
      <w:pBdr>
        <w:bottom w:val="single" w:sz="8" w:space="1" w:color="auto"/>
      </w:pBdr>
      <w:spacing w:before="360"/>
      <w:ind w:left="288"/>
    </w:pPr>
    <w:rPr>
      <w:b/>
      <w:sz w:val="24"/>
    </w:rPr>
  </w:style>
  <w:style w:type="paragraph" w:customStyle="1" w:styleId="ModuleAgendaItem">
    <w:name w:val="Module Agenda Item"/>
    <w:basedOn w:val="Normal"/>
    <w:uiPriority w:val="4"/>
    <w:rsid w:val="003E19F8"/>
    <w:pPr>
      <w:spacing w:before="0" w:after="0"/>
      <w:ind w:left="360" w:hanging="360"/>
      <w:contextualSpacing/>
    </w:pPr>
    <w:rPr>
      <w:sz w:val="24"/>
    </w:rPr>
  </w:style>
  <w:style w:type="paragraph" w:customStyle="1" w:styleId="LabExerciseItem">
    <w:name w:val="Lab Exercise Item"/>
    <w:basedOn w:val="Normal"/>
    <w:next w:val="Normal"/>
    <w:uiPriority w:val="4"/>
    <w:qFormat/>
    <w:rsid w:val="003E19F8"/>
    <w:pPr>
      <w:spacing w:before="0" w:after="0"/>
      <w:ind w:left="360" w:hanging="360"/>
    </w:pPr>
  </w:style>
  <w:style w:type="character" w:styleId="FollowedHyperlink">
    <w:name w:val="FollowedHyperlink"/>
    <w:basedOn w:val="DefaultParagraphFont"/>
    <w:uiPriority w:val="99"/>
    <w:semiHidden/>
    <w:unhideWhenUsed/>
    <w:rsid w:val="003E19F8"/>
    <w:rPr>
      <w:color w:val="800080" w:themeColor="followedHyperlink"/>
      <w:u w:val="single"/>
    </w:rPr>
  </w:style>
  <w:style w:type="paragraph" w:customStyle="1" w:styleId="Procedureheading">
    <w:name w:val="Procedure heading"/>
    <w:basedOn w:val="Heading4"/>
    <w:next w:val="Normal"/>
    <w:uiPriority w:val="99"/>
    <w:qFormat/>
    <w:rsid w:val="003E19F8"/>
    <w:pPr>
      <w:numPr>
        <w:numId w:val="9"/>
      </w:numPr>
      <w:pBdr>
        <w:bottom w:val="none" w:sz="0" w:space="0" w:color="auto"/>
      </w:pBdr>
      <w:tabs>
        <w:tab w:val="num" w:pos="360"/>
      </w:tabs>
      <w:spacing w:after="120" w:line="276" w:lineRule="auto"/>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3E19F8"/>
    <w:pPr>
      <w:numPr>
        <w:ilvl w:val="1"/>
      </w:numPr>
    </w:pPr>
  </w:style>
  <w:style w:type="paragraph" w:customStyle="1" w:styleId="LabStepNumberedLevel3">
    <w:name w:val="Lab Step Numbered Level 3"/>
    <w:basedOn w:val="LabStepNumberedLevel2"/>
    <w:qFormat/>
    <w:rsid w:val="003E19F8"/>
    <w:pPr>
      <w:numPr>
        <w:ilvl w:val="2"/>
      </w:numPr>
      <w:tabs>
        <w:tab w:val="left" w:pos="994"/>
      </w:tabs>
    </w:pPr>
  </w:style>
  <w:style w:type="paragraph" w:customStyle="1" w:styleId="LabStepNumberedLevel4">
    <w:name w:val="Lab Step Numbered Level 4"/>
    <w:basedOn w:val="LabStepNumberedLevel3"/>
    <w:qFormat/>
    <w:rsid w:val="003E19F8"/>
    <w:pPr>
      <w:numPr>
        <w:ilvl w:val="3"/>
      </w:numPr>
      <w:tabs>
        <w:tab w:val="clear" w:pos="994"/>
        <w:tab w:val="left" w:pos="1627"/>
      </w:tabs>
    </w:pPr>
  </w:style>
  <w:style w:type="paragraph" w:customStyle="1" w:styleId="LabExerciseLeadIn">
    <w:name w:val="Lab Exercise Lead In"/>
    <w:basedOn w:val="Normal"/>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3E19F8"/>
    <w:pPr>
      <w:numPr>
        <w:numId w:val="4"/>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3E19F8"/>
    <w:rPr>
      <w:rFonts w:ascii="Segoe UI Semilight" w:hAnsi="Segoe UI Semilight"/>
      <w:lang w:val="en-GB"/>
    </w:rPr>
  </w:style>
  <w:style w:type="character" w:styleId="UnresolvedMention">
    <w:name w:val="Unresolved Mention"/>
    <w:basedOn w:val="DefaultParagraphFont"/>
    <w:uiPriority w:val="99"/>
    <w:semiHidden/>
    <w:unhideWhenUsed/>
    <w:rsid w:val="003E19F8"/>
    <w:rPr>
      <w:color w:val="808080"/>
      <w:shd w:val="clear" w:color="auto" w:fill="E6E6E6"/>
    </w:rPr>
  </w:style>
  <w:style w:type="table" w:customStyle="1" w:styleId="TableGrid0">
    <w:name w:val="TableGrid"/>
    <w:rsid w:val="003E19F8"/>
    <w:pPr>
      <w:spacing w:after="0" w:line="240" w:lineRule="auto"/>
    </w:pPr>
    <w:rPr>
      <w:rFonts w:eastAsiaTheme="minorEastAsia"/>
    </w:rPr>
    <w:tblPr>
      <w:tblCellMar>
        <w:top w:w="0" w:type="dxa"/>
        <w:left w:w="0" w:type="dxa"/>
        <w:bottom w:w="0" w:type="dxa"/>
        <w:right w:w="0" w:type="dxa"/>
      </w:tblCellMar>
    </w:tblPr>
  </w:style>
  <w:style w:type="paragraph" w:customStyle="1" w:styleId="TextUnderTitle">
    <w:name w:val="Text Under Title"/>
    <w:basedOn w:val="Normal"/>
    <w:qFormat/>
    <w:rsid w:val="0002542B"/>
    <w:pPr>
      <w:pBdr>
        <w:top w:val="single" w:sz="4" w:space="6" w:color="auto"/>
        <w:left w:val="single" w:sz="4" w:space="4" w:color="auto"/>
        <w:bottom w:val="single" w:sz="4" w:space="6" w:color="auto"/>
        <w:right w:val="single" w:sz="4" w:space="4" w:color="auto"/>
      </w:pBdr>
      <w:shd w:val="clear" w:color="auto" w:fill="000000" w:themeFill="text1"/>
      <w:spacing w:before="0" w:after="0"/>
      <w:ind w:left="144" w:right="144"/>
    </w:pPr>
    <w:rPr>
      <w:b/>
      <w:color w:val="FFFFFF" w:themeColor="background1"/>
      <w:sz w:val="16"/>
    </w:rPr>
  </w:style>
  <w:style w:type="paragraph" w:customStyle="1" w:styleId="FigureCaption">
    <w:name w:val="Figure Caption"/>
    <w:basedOn w:val="Normal"/>
    <w:qFormat/>
    <w:rsid w:val="00F569D7"/>
    <w:pPr>
      <w:spacing w:before="40"/>
    </w:pPr>
    <w:rPr>
      <w:i/>
    </w:rPr>
  </w:style>
  <w:style w:type="paragraph" w:customStyle="1" w:styleId="MathFigures">
    <w:name w:val="Math Figures"/>
    <w:basedOn w:val="Normal"/>
    <w:qFormat/>
    <w:rsid w:val="00413348"/>
    <w:pPr>
      <w:pBdr>
        <w:top w:val="single" w:sz="4" w:space="2" w:color="A6A6A6" w:themeColor="background1" w:themeShade="A6"/>
        <w:left w:val="single" w:sz="4" w:space="4" w:color="A6A6A6" w:themeColor="background1" w:themeShade="A6"/>
        <w:bottom w:val="single" w:sz="4" w:space="2" w:color="A6A6A6" w:themeColor="background1" w:themeShade="A6"/>
        <w:right w:val="single" w:sz="4" w:space="4" w:color="A6A6A6" w:themeColor="background1" w:themeShade="A6"/>
      </w:pBdr>
      <w:shd w:val="pct10" w:color="auto" w:fill="auto"/>
      <w:spacing w:line="280" w:lineRule="exact"/>
      <w:ind w:left="144"/>
      <w:contextualSpacing/>
    </w:pPr>
    <w:rPr>
      <w:rFonts w:ascii="Lucida Console" w:hAnsi="Lucida Console"/>
      <w:b/>
      <w:sz w:val="18"/>
    </w:rPr>
  </w:style>
  <w:style w:type="paragraph" w:customStyle="1" w:styleId="TableCaption">
    <w:name w:val="Table Caption"/>
    <w:basedOn w:val="Normal"/>
    <w:qFormat/>
    <w:rsid w:val="00D267DD"/>
    <w:pPr>
      <w:spacing w:before="80" w:after="240"/>
    </w:pPr>
    <w:rPr>
      <w:i/>
    </w:rPr>
  </w:style>
  <w:style w:type="paragraph" w:customStyle="1" w:styleId="Default">
    <w:name w:val="Default"/>
    <w:uiPriority w:val="99"/>
    <w:rsid w:val="0002473A"/>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02473A"/>
    <w:pPr>
      <w:spacing w:after="0" w:line="240" w:lineRule="auto"/>
    </w:pPr>
    <w:rPr>
      <w:rFonts w:ascii="Arial" w:hAnsi="Arial"/>
      <w:color w:val="262626" w:themeColor="text1" w:themeTint="D9"/>
      <w:sz w:val="20"/>
    </w:rPr>
  </w:style>
  <w:style w:type="paragraph" w:customStyle="1" w:styleId="MainCodeBlock">
    <w:name w:val="Main Code Block"/>
    <w:basedOn w:val="LabStepCodeBlock"/>
    <w:qFormat/>
    <w:rsid w:val="00514D6E"/>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66403542">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254882">
      <w:bodyDiv w:val="1"/>
      <w:marLeft w:val="0"/>
      <w:marRight w:val="0"/>
      <w:marTop w:val="0"/>
      <w:marBottom w:val="0"/>
      <w:divBdr>
        <w:top w:val="none" w:sz="0" w:space="0" w:color="auto"/>
        <w:left w:val="none" w:sz="0" w:space="0" w:color="auto"/>
        <w:bottom w:val="none" w:sz="0" w:space="0" w:color="auto"/>
        <w:right w:val="none" w:sz="0" w:space="0" w:color="auto"/>
      </w:divBdr>
      <w:divsChild>
        <w:div w:id="1642035379">
          <w:marLeft w:val="0"/>
          <w:marRight w:val="0"/>
          <w:marTop w:val="0"/>
          <w:marBottom w:val="0"/>
          <w:divBdr>
            <w:top w:val="none" w:sz="0" w:space="0" w:color="auto"/>
            <w:left w:val="none" w:sz="0" w:space="0" w:color="auto"/>
            <w:bottom w:val="none" w:sz="0" w:space="0" w:color="auto"/>
            <w:right w:val="none" w:sz="0" w:space="0" w:color="auto"/>
          </w:divBdr>
          <w:divsChild>
            <w:div w:id="162838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2191512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1547338">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0279427">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84956674">
      <w:bodyDiv w:val="1"/>
      <w:marLeft w:val="0"/>
      <w:marRight w:val="0"/>
      <w:marTop w:val="0"/>
      <w:marBottom w:val="0"/>
      <w:divBdr>
        <w:top w:val="none" w:sz="0" w:space="0" w:color="auto"/>
        <w:left w:val="none" w:sz="0" w:space="0" w:color="auto"/>
        <w:bottom w:val="none" w:sz="0" w:space="0" w:color="auto"/>
        <w:right w:val="none" w:sz="0" w:space="0" w:color="auto"/>
      </w:divBdr>
      <w:divsChild>
        <w:div w:id="363988997">
          <w:marLeft w:val="0"/>
          <w:marRight w:val="0"/>
          <w:marTop w:val="0"/>
          <w:marBottom w:val="0"/>
          <w:divBdr>
            <w:top w:val="none" w:sz="0" w:space="0" w:color="auto"/>
            <w:left w:val="none" w:sz="0" w:space="0" w:color="auto"/>
            <w:bottom w:val="none" w:sz="0" w:space="0" w:color="auto"/>
            <w:right w:val="none" w:sz="0" w:space="0" w:color="auto"/>
          </w:divBdr>
          <w:divsChild>
            <w:div w:id="94754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31263126">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016531">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5301100">
      <w:bodyDiv w:val="1"/>
      <w:marLeft w:val="0"/>
      <w:marRight w:val="0"/>
      <w:marTop w:val="0"/>
      <w:marBottom w:val="0"/>
      <w:divBdr>
        <w:top w:val="none" w:sz="0" w:space="0" w:color="auto"/>
        <w:left w:val="none" w:sz="0" w:space="0" w:color="auto"/>
        <w:bottom w:val="none" w:sz="0" w:space="0" w:color="auto"/>
        <w:right w:val="none" w:sz="0" w:space="0" w:color="auto"/>
      </w:divBdr>
      <w:divsChild>
        <w:div w:id="2075077764">
          <w:marLeft w:val="0"/>
          <w:marRight w:val="0"/>
          <w:marTop w:val="0"/>
          <w:marBottom w:val="0"/>
          <w:divBdr>
            <w:top w:val="none" w:sz="0" w:space="0" w:color="auto"/>
            <w:left w:val="none" w:sz="0" w:space="0" w:color="auto"/>
            <w:bottom w:val="none" w:sz="0" w:space="0" w:color="auto"/>
            <w:right w:val="none" w:sz="0" w:space="0" w:color="auto"/>
          </w:divBdr>
          <w:divsChild>
            <w:div w:id="146240932">
              <w:marLeft w:val="0"/>
              <w:marRight w:val="0"/>
              <w:marTop w:val="0"/>
              <w:marBottom w:val="0"/>
              <w:divBdr>
                <w:top w:val="none" w:sz="0" w:space="0" w:color="auto"/>
                <w:left w:val="none" w:sz="0" w:space="0" w:color="auto"/>
                <w:bottom w:val="none" w:sz="0" w:space="0" w:color="auto"/>
                <w:right w:val="none" w:sz="0" w:space="0" w:color="auto"/>
              </w:divBdr>
            </w:div>
            <w:div w:id="1229612786">
              <w:marLeft w:val="0"/>
              <w:marRight w:val="0"/>
              <w:marTop w:val="0"/>
              <w:marBottom w:val="0"/>
              <w:divBdr>
                <w:top w:val="none" w:sz="0" w:space="0" w:color="auto"/>
                <w:left w:val="none" w:sz="0" w:space="0" w:color="auto"/>
                <w:bottom w:val="none" w:sz="0" w:space="0" w:color="auto"/>
                <w:right w:val="none" w:sz="0" w:space="0" w:color="auto"/>
              </w:divBdr>
            </w:div>
            <w:div w:id="1998335126">
              <w:marLeft w:val="0"/>
              <w:marRight w:val="0"/>
              <w:marTop w:val="0"/>
              <w:marBottom w:val="0"/>
              <w:divBdr>
                <w:top w:val="none" w:sz="0" w:space="0" w:color="auto"/>
                <w:left w:val="none" w:sz="0" w:space="0" w:color="auto"/>
                <w:bottom w:val="none" w:sz="0" w:space="0" w:color="auto"/>
                <w:right w:val="none" w:sz="0" w:space="0" w:color="auto"/>
              </w:divBdr>
            </w:div>
            <w:div w:id="417870790">
              <w:marLeft w:val="0"/>
              <w:marRight w:val="0"/>
              <w:marTop w:val="0"/>
              <w:marBottom w:val="0"/>
              <w:divBdr>
                <w:top w:val="none" w:sz="0" w:space="0" w:color="auto"/>
                <w:left w:val="none" w:sz="0" w:space="0" w:color="auto"/>
                <w:bottom w:val="none" w:sz="0" w:space="0" w:color="auto"/>
                <w:right w:val="none" w:sz="0" w:space="0" w:color="auto"/>
              </w:divBdr>
            </w:div>
            <w:div w:id="1361053798">
              <w:marLeft w:val="0"/>
              <w:marRight w:val="0"/>
              <w:marTop w:val="0"/>
              <w:marBottom w:val="0"/>
              <w:divBdr>
                <w:top w:val="none" w:sz="0" w:space="0" w:color="auto"/>
                <w:left w:val="none" w:sz="0" w:space="0" w:color="auto"/>
                <w:bottom w:val="none" w:sz="0" w:space="0" w:color="auto"/>
                <w:right w:val="none" w:sz="0" w:space="0" w:color="auto"/>
              </w:divBdr>
            </w:div>
            <w:div w:id="115752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hyperlink" Target="https://github.com/PowerBiDevCamp/Tabular-Object-Model-Tutorial/raw/main/StarterFiles/Exercise03-Program.cs" TargetMode="External"/><Relationship Id="rId68" Type="http://schemas.openxmlformats.org/officeDocument/2006/relationships/image" Target="media/image47.png"/><Relationship Id="rId84" Type="http://schemas.openxmlformats.org/officeDocument/2006/relationships/image" Target="media/image61.png"/><Relationship Id="rId89" Type="http://schemas.openxmlformats.org/officeDocument/2006/relationships/footer" Target="footer2.xml"/><Relationship Id="rId16" Type="http://schemas.openxmlformats.org/officeDocument/2006/relationships/image" Target="media/image1.png"/><Relationship Id="rId11" Type="http://schemas.openxmlformats.org/officeDocument/2006/relationships/hyperlink" Target="https://dax.tips/2020/10/19/use-vs-code-to-create-power-bi-external-tool/" TargetMode="External"/><Relationship Id="rId32" Type="http://schemas.openxmlformats.org/officeDocument/2006/relationships/image" Target="media/image17.png"/><Relationship Id="rId37" Type="http://schemas.openxmlformats.org/officeDocument/2006/relationships/hyperlink" Target="https://www.nuget.org/packages/Microsoft.AnalysisServices.NetCore.retail.amd64" TargetMode="External"/><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image" Target="media/image52.png"/><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code.visualstudio.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8.png"/><Relationship Id="rId77" Type="http://schemas.openxmlformats.org/officeDocument/2006/relationships/hyperlink" Target="file:///C:\Program%20Files%20(x86)\Common%20Files\Microsoft%20Shared\Power%20BI%20Desktop\External%20Tools" TargetMode="External"/><Relationship Id="rId8" Type="http://schemas.openxmlformats.org/officeDocument/2006/relationships/hyperlink" Target="https://dax.tips/2020/07/09/using-visual-studio-code-with-power-bi/" TargetMode="External"/><Relationship Id="rId51" Type="http://schemas.openxmlformats.org/officeDocument/2006/relationships/image" Target="media/image34.png"/><Relationship Id="rId72" Type="http://schemas.openxmlformats.org/officeDocument/2006/relationships/image" Target="media/image50.png"/><Relationship Id="rId80" Type="http://schemas.openxmlformats.org/officeDocument/2006/relationships/image" Target="media/image57.png"/><Relationship Id="rId85" Type="http://schemas.openxmlformats.org/officeDocument/2006/relationships/hyperlink" Target="https://dax.tips/" TargetMode="External"/><Relationship Id="rId3" Type="http://schemas.openxmlformats.org/officeDocument/2006/relationships/styles" Target="styles.xml"/><Relationship Id="rId12" Type="http://schemas.openxmlformats.org/officeDocument/2006/relationships/hyperlink" Target="https://dotnet.microsoft.com/download/dotnet/thank-you/sdk-5.0.100-windows-x64-installer"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hyperlink" Target="https://daxstudio.org/" TargetMode="Externa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3.png"/><Relationship Id="rId70" Type="http://schemas.openxmlformats.org/officeDocument/2006/relationships/hyperlink" Target="https://github.com/PowerBiDevCamp/Tabular-Object-Model-Tutorial/raw/main/StarterFiles/Exercise04-Program.cs" TargetMode="External"/><Relationship Id="rId75" Type="http://schemas.openxmlformats.org/officeDocument/2006/relationships/image" Target="media/image53.png"/><Relationship Id="rId83" Type="http://schemas.openxmlformats.org/officeDocument/2006/relationships/image" Target="media/image60.png"/><Relationship Id="rId88" Type="http://schemas.openxmlformats.org/officeDocument/2006/relationships/header" Target="head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owerBiDevCamp/Tabular-Object-Model-Tutorial/archive/main.zip"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yperlink" Target="https://dax.tips/2020/08/24/using-visual-studio-code-to-query-power-bi/"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5.png"/><Relationship Id="rId73" Type="http://schemas.openxmlformats.org/officeDocument/2006/relationships/image" Target="media/image51.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ax.tips/2020/07/30/automatically-create-measures-in-power-bi-using-vs-code/" TargetMode="External"/><Relationship Id="rId13" Type="http://schemas.openxmlformats.org/officeDocument/2006/relationships/hyperlink" Target="https://dotnet.microsoft.com/download" TargetMode="External"/><Relationship Id="rId18" Type="http://schemas.openxmlformats.org/officeDocument/2006/relationships/image" Target="media/image3.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hyperlink" Target="https://raw.githubusercontent.com/PowerBiDevCamp/Tabular-Object-Model-Tutorial/main/StarterFiles/Exercise02-Program.cs" TargetMode="External"/><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4.png"/><Relationship Id="rId45" Type="http://schemas.openxmlformats.org/officeDocument/2006/relationships/hyperlink" Target="https://www.biinsight.com/four-different-ways-to-find-your-power-bi-desktop-local-port-number/" TargetMode="External"/><Relationship Id="rId66" Type="http://schemas.openxmlformats.org/officeDocument/2006/relationships/image" Target="media/image46.png"/><Relationship Id="rId87" Type="http://schemas.openxmlformats.org/officeDocument/2006/relationships/footer" Target="footer1.xml"/><Relationship Id="rId61" Type="http://schemas.openxmlformats.org/officeDocument/2006/relationships/hyperlink" Target="https://www.nuget.org/packages/Microsoft.AnalysisServices.AdomdClient.NetCore.retail.amd64" TargetMode="External"/><Relationship Id="rId82" Type="http://schemas.openxmlformats.org/officeDocument/2006/relationships/image" Target="media/image59.png"/><Relationship Id="rId19"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03AC3-50DA-4EEA-9865-05BBF6147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2478</TotalTime>
  <Pages>1</Pages>
  <Words>4106</Words>
  <Characters>23409</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Developing for Power BI using .NET Core</vt:lpstr>
    </vt:vector>
  </TitlesOfParts>
  <Company>Power BI Dev Camp</Company>
  <LinksUpToDate>false</LinksUpToDate>
  <CharactersWithSpaces>27461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for Power BI using .NET Core</dc:title>
  <dc:creator>ted@tedpattison.net</dc:creator>
  <cp:lastModifiedBy>Ted Pattison</cp:lastModifiedBy>
  <cp:revision>13</cp:revision>
  <cp:lastPrinted>2020-11-16T18:32:00Z</cp:lastPrinted>
  <dcterms:created xsi:type="dcterms:W3CDTF">2020-11-13T14:26:00Z</dcterms:created>
  <dcterms:modified xsi:type="dcterms:W3CDTF">2020-11-16T18:32:00Z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