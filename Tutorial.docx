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1AC9F4D0"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t>
      </w:r>
      <w:r w:rsidR="006F0E4C">
        <w:t xml:space="preserve">developing TOM-based solutions using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A496884"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r w:rsidR="001216F5">
        <w:t xml:space="preserve">see more: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Pr="00581BB2" w:rsidRDefault="00364FB8" w:rsidP="00581BB2">
      <w:pPr>
        <w:pStyle w:val="LabStepNumbered"/>
      </w:pPr>
      <w:r w:rsidRPr="00581BB2">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Pr="00581BB2" w:rsidRDefault="00364FB8" w:rsidP="00581BB2">
      <w:pPr>
        <w:pStyle w:val="LabStepNumbered"/>
      </w:pPr>
      <w:r w:rsidRPr="00581BB2">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2F4D9472" w:rsidR="00364FB8" w:rsidRDefault="006F0E4C" w:rsidP="00364FB8">
      <w:pPr>
        <w:pStyle w:val="LabStepNumberedLevel2"/>
      </w:pPr>
      <w:r>
        <w:t>D</w:t>
      </w:r>
      <w:r w:rsidR="00A05217" w:rsidRPr="00A05217">
        <w:t xml:space="preserve">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E7FCF9F" w:rsidR="0031268C" w:rsidRPr="00581BB2" w:rsidRDefault="0031268C" w:rsidP="00581BB2">
      <w:pPr>
        <w:pStyle w:val="LabStepNumbered"/>
        <w:numPr>
          <w:ilvl w:val="0"/>
          <w:numId w:val="45"/>
        </w:numPr>
      </w:pPr>
      <w:r w:rsidRPr="00581BB2">
        <w:t xml:space="preserve">Create a new </w:t>
      </w:r>
      <w:r w:rsidR="006F0E4C">
        <w:t xml:space="preserve">local </w:t>
      </w:r>
      <w:r w:rsidRPr="00581BB2">
        <w:t xml:space="preserve">folder </w:t>
      </w:r>
      <w:r w:rsidR="006F0E4C">
        <w:t xml:space="preserve">to download the student files for this </w:t>
      </w:r>
      <w:r w:rsidRPr="00581BB2">
        <w:t>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3CC05B14" w:rsidR="0031268C" w:rsidRDefault="001216F5" w:rsidP="0031268C">
      <w:pPr>
        <w:pStyle w:val="LabStepNumberedLevel2"/>
        <w:numPr>
          <w:ilvl w:val="1"/>
          <w:numId w:val="45"/>
        </w:numPr>
      </w:pPr>
      <w:r>
        <w:t xml:space="preserve">Download </w:t>
      </w:r>
      <w:r w:rsidR="003B46CA">
        <w:t xml:space="preserve">student </w:t>
      </w:r>
      <w:r w:rsidR="006F3AE5">
        <w:t xml:space="preserve">ZIP </w:t>
      </w:r>
      <w:r w:rsidR="0087769C">
        <w:t xml:space="preserve">from this </w:t>
      </w:r>
      <w:r>
        <w:t>URL</w:t>
      </w:r>
      <w:r w:rsidR="0087769C">
        <w:t xml:space="preserve">: </w:t>
      </w:r>
      <w:hyperlink r:id="rId15" w:history="1">
        <w:r w:rsidR="0087769C" w:rsidRPr="003E11EC">
          <w:rPr>
            <w:rStyle w:val="Hyperlink"/>
          </w:rPr>
          <w:t>https://github.com/PowerBiDevCamp/Tabular-Object-Mo</w:t>
        </w:r>
        <w:r w:rsidR="0087769C" w:rsidRPr="003E11EC">
          <w:rPr>
            <w:rStyle w:val="Hyperlink"/>
          </w:rPr>
          <w:t>d</w:t>
        </w:r>
        <w:r w:rsidR="0087769C" w:rsidRPr="003E11EC">
          <w:rPr>
            <w:rStyle w:val="Hyperlink"/>
          </w:rPr>
          <w:t>el-Tutorial/archive/main.zip</w:t>
        </w:r>
      </w:hyperlink>
      <w:r>
        <w:t>.</w:t>
      </w:r>
    </w:p>
    <w:p w14:paraId="55D37D9F" w14:textId="26AC27AA" w:rsidR="001216F5" w:rsidRDefault="001216F5" w:rsidP="0031268C">
      <w:pPr>
        <w:pStyle w:val="LabStepNumberedLevel2"/>
        <w:numPr>
          <w:ilvl w:val="1"/>
          <w:numId w:val="45"/>
        </w:numPr>
      </w:pPr>
      <w:r>
        <w:t xml:space="preserve">Extract the contents of the downloaded </w:t>
      </w:r>
      <w:r w:rsidR="006F3AE5">
        <w:t xml:space="preserve">ZIP archive </w:t>
      </w:r>
      <w:r>
        <w:t xml:space="preserve">into the </w:t>
      </w:r>
      <w:r w:rsidRPr="006F3AE5">
        <w:rPr>
          <w:b/>
          <w:bCs/>
        </w:rPr>
        <w:t>Tom-Tutorial</w:t>
      </w:r>
      <w:r>
        <w:t xml:space="preserve"> folder.</w:t>
      </w:r>
    </w:p>
    <w:p w14:paraId="44D3062E" w14:textId="48E1D731" w:rsidR="0031268C" w:rsidRDefault="006F0E4C" w:rsidP="0088420F">
      <w:pPr>
        <w:pStyle w:val="LabStepScreenshotLevel2"/>
      </w:pPr>
      <w:r>
        <w:drawing>
          <wp:inline distT="0" distB="0" distL="0" distR="0" wp14:anchorId="58BF8332" wp14:editId="15C0A2B9">
            <wp:extent cx="3352449" cy="906168"/>
            <wp:effectExtent l="19050" t="19050" r="1968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7775" cy="931935"/>
                    </a:xfrm>
                    <a:prstGeom prst="rect">
                      <a:avLst/>
                    </a:prstGeom>
                    <a:noFill/>
                    <a:ln>
                      <a:solidFill>
                        <a:schemeClr val="tx1">
                          <a:lumMod val="50000"/>
                          <a:lumOff val="50000"/>
                        </a:schemeClr>
                      </a:solidFill>
                    </a:ln>
                  </pic:spPr>
                </pic:pic>
              </a:graphicData>
            </a:graphic>
          </wp:inline>
        </w:drawing>
      </w:r>
    </w:p>
    <w:p w14:paraId="4B312586" w14:textId="34692147" w:rsidR="0026543C" w:rsidRPr="00581BB2" w:rsidRDefault="00924BDC" w:rsidP="00581BB2">
      <w:pPr>
        <w:pStyle w:val="LabStepNumbered"/>
        <w:numPr>
          <w:ilvl w:val="0"/>
          <w:numId w:val="45"/>
        </w:numPr>
      </w:pPr>
      <w:r w:rsidRPr="00581BB2">
        <w:t xml:space="preserve">Launch Power BI Desktop project and open the project named </w:t>
      </w:r>
      <w:r w:rsidR="0026543C" w:rsidRPr="006F3AE5">
        <w:rPr>
          <w:b/>
          <w:bCs/>
        </w:rPr>
        <w:t>Wingtip Sales</w:t>
      </w:r>
      <w:r w:rsidR="006F3AE5" w:rsidRPr="006F3AE5">
        <w:rPr>
          <w:b/>
          <w:bCs/>
        </w:rPr>
        <w:t xml:space="preserve"> </w:t>
      </w:r>
      <w:proofErr w:type="spellStart"/>
      <w:r w:rsidR="006F3AE5" w:rsidRPr="006F3AE5">
        <w:rPr>
          <w:b/>
          <w:bCs/>
        </w:rPr>
        <w:t>Model</w:t>
      </w:r>
      <w:r w:rsidR="0026543C" w:rsidRPr="006F3AE5">
        <w:rPr>
          <w:b/>
          <w:bCs/>
        </w:rPr>
        <w:t>.pbix</w:t>
      </w:r>
      <w:proofErr w:type="spellEnd"/>
      <w:r w:rsidR="0026543C" w:rsidRPr="00581BB2">
        <w:t>.</w:t>
      </w:r>
    </w:p>
    <w:p w14:paraId="13551493" w14:textId="4D74BB2D"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Wingtip Sales</w:t>
      </w:r>
      <w:r w:rsidR="006F3AE5">
        <w:rPr>
          <w:b/>
          <w:bCs/>
        </w:rPr>
        <w:t xml:space="preserve"> </w:t>
      </w:r>
      <w:proofErr w:type="spellStart"/>
      <w:r w:rsidR="006F3AE5">
        <w:rPr>
          <w:b/>
          <w:bCs/>
        </w:rPr>
        <w:t>Model</w:t>
      </w:r>
      <w:r w:rsidRPr="00924BDC">
        <w:rPr>
          <w:b/>
          <w:bCs/>
        </w:rPr>
        <w:t>.pbix</w:t>
      </w:r>
      <w:proofErr w:type="spellEnd"/>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w:t>
      </w:r>
      <w:proofErr w:type="spellStart"/>
      <w:r w:rsidR="00ED37DD">
        <w:rPr>
          <w:b/>
          <w:bCs/>
        </w:rPr>
        <w:t>Model</w:t>
      </w:r>
      <w:r w:rsidRPr="00924BDC">
        <w:rPr>
          <w:b/>
          <w:bCs/>
        </w:rPr>
        <w:t>.pbix</w:t>
      </w:r>
      <w:proofErr w:type="spellEnd"/>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17424224">
            <wp:extent cx="2547188" cy="1345293"/>
            <wp:effectExtent l="19050" t="19050" r="2476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068" cy="1357377"/>
                    </a:xfrm>
                    <a:prstGeom prst="rect">
                      <a:avLst/>
                    </a:prstGeom>
                    <a:ln>
                      <a:solidFill>
                        <a:schemeClr val="tx1">
                          <a:lumMod val="50000"/>
                          <a:lumOff val="50000"/>
                        </a:schemeClr>
                      </a:solidFill>
                    </a:ln>
                  </pic:spPr>
                </pic:pic>
              </a:graphicData>
            </a:graphic>
          </wp:inline>
        </w:drawing>
      </w:r>
    </w:p>
    <w:p w14:paraId="68D12DD6" w14:textId="2EEFCF15" w:rsidR="006904D2" w:rsidRDefault="00924BDC" w:rsidP="00B7240F">
      <w:pPr>
        <w:pStyle w:val="LabStepNumberedLevel2"/>
      </w:pPr>
      <w:r>
        <w:lastRenderedPageBreak/>
        <w:t xml:space="preserve">Quickly review the </w:t>
      </w:r>
      <w:r w:rsidR="006F0E4C">
        <w:t>three</w:t>
      </w:r>
      <w:r>
        <w:t xml:space="preserve">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258496D8"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w:t>
      </w:r>
      <w:r w:rsidR="006F0E4C">
        <w:t xml:space="preserve">through a localhost address </w:t>
      </w:r>
      <w:r w:rsidR="003B46CA">
        <w:t xml:space="preserve">using </w:t>
      </w:r>
      <w:r w:rsidR="00B7240F">
        <w:t>the Tabular Object Model</w:t>
      </w:r>
      <w:r w:rsidR="003B46CA">
        <w:t>.</w:t>
      </w:r>
    </w:p>
    <w:p w14:paraId="6E77EAE1" w14:textId="1B869032" w:rsidR="003B46CA" w:rsidRPr="00581BB2" w:rsidRDefault="003B46CA" w:rsidP="00581BB2">
      <w:pPr>
        <w:pStyle w:val="LabStepNumbered"/>
        <w:numPr>
          <w:ilvl w:val="0"/>
          <w:numId w:val="45"/>
        </w:numPr>
      </w:pPr>
      <w:r w:rsidRPr="00581BB2">
        <w:t>Create a new folder for your new project and name it PBI-Tool.</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41150022" w:rsidR="003B46CA" w:rsidRDefault="006F0E4C" w:rsidP="003B46CA">
      <w:pPr>
        <w:pStyle w:val="LabStepScreenshotLevel2"/>
      </w:pPr>
      <w:r>
        <w:drawing>
          <wp:inline distT="0" distB="0" distL="0" distR="0" wp14:anchorId="4EDA76FF" wp14:editId="5ADD9275">
            <wp:extent cx="4642707" cy="1120683"/>
            <wp:effectExtent l="19050" t="19050" r="24765"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988" cy="1128958"/>
                    </a:xfrm>
                    <a:prstGeom prst="rect">
                      <a:avLst/>
                    </a:prstGeom>
                    <a:noFill/>
                    <a:ln>
                      <a:solidFill>
                        <a:schemeClr val="tx1">
                          <a:lumMod val="50000"/>
                          <a:lumOff val="50000"/>
                        </a:schemeClr>
                      </a:solidFill>
                    </a:ln>
                  </pic:spPr>
                </pic:pic>
              </a:graphicData>
            </a:graphic>
          </wp:inline>
        </w:drawing>
      </w:r>
    </w:p>
    <w:p w14:paraId="0F0FFAD5" w14:textId="0758A328" w:rsidR="00DE0F5F" w:rsidRPr="00581BB2" w:rsidRDefault="00364FB8" w:rsidP="00581BB2">
      <w:pPr>
        <w:pStyle w:val="LabStepNumbered"/>
        <w:numPr>
          <w:ilvl w:val="0"/>
          <w:numId w:val="45"/>
        </w:numPr>
      </w:pPr>
      <w:r w:rsidRPr="00581BB2">
        <w:t xml:space="preserve">Launch </w:t>
      </w:r>
      <w:r w:rsidR="00A05217" w:rsidRPr="00581BB2">
        <w:t>Visual Studio Code</w:t>
      </w:r>
      <w:r w:rsidRPr="00581BB2">
        <w:t xml:space="preserve"> and open the </w:t>
      </w:r>
      <w:r w:rsidR="006904D2" w:rsidRPr="00581BB2">
        <w:t>PBI-Tool</w:t>
      </w:r>
      <w:r w:rsidRPr="00581BB2">
        <w:t xml:space="preserve"> folder</w:t>
      </w:r>
      <w:r w:rsidR="005125ED" w:rsidRPr="00581BB2">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rsidRPr="006F3AE5">
        <w:rPr>
          <w:b/>
          <w:bCs/>
        </w:rPr>
        <w:t>Welcome</w:t>
      </w:r>
      <w:r>
        <w:t xml:space="preserv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Pr="00581BB2" w:rsidRDefault="003B46CA" w:rsidP="00581BB2">
      <w:pPr>
        <w:pStyle w:val="LabStepNumbered"/>
        <w:numPr>
          <w:ilvl w:val="0"/>
          <w:numId w:val="45"/>
        </w:numPr>
      </w:pPr>
      <w:r w:rsidRPr="00581BB2">
        <w:t>Use the Terminal console to v</w:t>
      </w:r>
      <w:r w:rsidR="00364FB8" w:rsidRPr="00581BB2">
        <w:t>erify the current version of .NET</w:t>
      </w:r>
    </w:p>
    <w:p w14:paraId="5EFF42B4" w14:textId="200A78DE" w:rsidR="00A05217" w:rsidRDefault="003B46CA" w:rsidP="00A05217">
      <w:pPr>
        <w:pStyle w:val="LabStepNumberedLevel2"/>
        <w:numPr>
          <w:ilvl w:val="1"/>
          <w:numId w:val="45"/>
        </w:numPr>
      </w:pPr>
      <w:r>
        <w:t xml:space="preserve">Use the </w:t>
      </w:r>
      <w:r w:rsidRPr="006F3AE5">
        <w:rPr>
          <w:b/>
          <w:bCs/>
        </w:rPr>
        <w:t>Terminal &gt; New Terminal</w:t>
      </w:r>
      <w:r>
        <w:t xml:space="preserve"> command o</w:t>
      </w:r>
      <w:r w:rsidR="006F3AE5">
        <w:t>r</w:t>
      </w:r>
      <w:r>
        <w:t xml:space="preserve"> the [</w:t>
      </w:r>
      <w:proofErr w:type="spellStart"/>
      <w:r w:rsidRPr="003B46CA">
        <w:rPr>
          <w:b/>
          <w:bCs/>
        </w:rPr>
        <w:t>Ctrl+Shift</w:t>
      </w:r>
      <w:proofErr w:type="spellEnd"/>
      <w:r w:rsidRPr="003B46CA">
        <w:rPr>
          <w:b/>
          <w:bCs/>
        </w:rPr>
        <w:t>+`</w:t>
      </w:r>
      <w:r>
        <w:t xml:space="preserve">] </w:t>
      </w:r>
      <w:r w:rsidR="006F3AE5">
        <w:t xml:space="preserve">keyboard shortcut </w:t>
      </w:r>
      <w:r>
        <w:t>to open the T</w:t>
      </w:r>
      <w:r w:rsidR="00A05217">
        <w:t>erminal</w:t>
      </w:r>
      <w:r>
        <w:t xml:space="preserve"> console.</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67844234" w:rsidR="0077693C" w:rsidRDefault="003B46CA" w:rsidP="0077693C">
      <w:pPr>
        <w:pStyle w:val="LabStepNumberedLevel2"/>
      </w:pPr>
      <w:r>
        <w:lastRenderedPageBreak/>
        <w:t>You should now see a Terminal console with a cursor where you can type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0693BCAD" w:rsidR="00A05217" w:rsidRDefault="00A05217" w:rsidP="00A05217">
      <w:pPr>
        <w:pStyle w:val="LabStepCodeBlockLevel2"/>
      </w:pPr>
      <w:r w:rsidRPr="00A05217">
        <w:t xml:space="preserve">dotnet </w:t>
      </w:r>
      <w:r w:rsidR="006F3AE5">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700F5F27" w:rsidR="0031268C" w:rsidRPr="00581BB2" w:rsidRDefault="006F3AE5" w:rsidP="00581BB2">
      <w:pPr>
        <w:pStyle w:val="LabStepNumbered"/>
      </w:pPr>
      <w:r>
        <w:t>C</w:t>
      </w:r>
      <w:r w:rsidR="00BD68E8" w:rsidRPr="00581BB2">
        <w:t>reate a new .NET console application in the PBI-Tool folder</w:t>
      </w:r>
      <w:r>
        <w:t xml:space="preserve"> using the </w:t>
      </w:r>
      <w:r w:rsidRPr="006F3AE5">
        <w:rPr>
          <w:b/>
          <w:bCs/>
        </w:rPr>
        <w:t>dotnet new</w:t>
      </w:r>
      <w:r>
        <w:t xml:space="preserve"> command</w:t>
      </w:r>
      <w:r w:rsidR="00BD68E8" w:rsidRPr="00581BB2">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18C255E7" w:rsidR="0031268C" w:rsidRDefault="00BD68E8" w:rsidP="0077693C">
      <w:pPr>
        <w:pStyle w:val="LabStepNumberedLevel2"/>
      </w:pPr>
      <w:r>
        <w:t xml:space="preserve">After running the </w:t>
      </w:r>
      <w:r w:rsidRPr="00BD68E8">
        <w:rPr>
          <w:b/>
          <w:bCs/>
        </w:rPr>
        <w:t>dotnet new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proofErr w:type="spellStart"/>
      <w:r w:rsidRPr="00BD68E8">
        <w:rPr>
          <w:b/>
          <w:bCs/>
        </w:rPr>
        <w:t>Program.cs</w:t>
      </w:r>
      <w:proofErr w:type="spellEnd"/>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Pr="00581BB2" w:rsidRDefault="00BD68E8" w:rsidP="00581BB2">
      <w:pPr>
        <w:pStyle w:val="LabStepNumbered"/>
      </w:pPr>
      <w:r w:rsidRPr="00581BB2">
        <w:lastRenderedPageBreak/>
        <w:t>Add support for running the new console project in the .NET debugger.</w:t>
      </w:r>
    </w:p>
    <w:p w14:paraId="46C0EA6E" w14:textId="4F9A04A2" w:rsidR="00BD68E8" w:rsidRDefault="00BD68E8" w:rsidP="00BD68E8">
      <w:pPr>
        <w:pStyle w:val="LabStepNumberedLevel2"/>
      </w:pPr>
      <w:r>
        <w:t xml:space="preserve">Using the left navigation in Visual Studio Code, </w:t>
      </w:r>
      <w:r w:rsidR="006F3AE5">
        <w:t xml:space="preserve">click the arrow icon with the bug to move to </w:t>
      </w:r>
      <w:r w:rsidR="006F3AE5" w:rsidRPr="006F3AE5">
        <w:rPr>
          <w:b/>
          <w:bCs/>
        </w:rPr>
        <w:t>Run and Debug</w:t>
      </w:r>
      <w:r w:rsidR="006F3AE5">
        <w:t xml:space="preserve"> </w:t>
      </w:r>
      <w:r>
        <w:t>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 xml:space="preserve">create a </w:t>
      </w:r>
      <w:proofErr w:type="spellStart"/>
      <w:r w:rsidRPr="00BD68E8">
        <w:rPr>
          <w:b/>
          <w:bCs/>
        </w:rPr>
        <w:t>launch.json</w:t>
      </w:r>
      <w:proofErr w:type="spellEnd"/>
      <w:r w:rsidRPr="00BD68E8">
        <w:rPr>
          <w:b/>
          <w:bCs/>
        </w:rPr>
        <w:t xml:space="preserve">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proofErr w:type="spellStart"/>
      <w:r w:rsidRPr="00E16413">
        <w:rPr>
          <w:b/>
          <w:bCs/>
        </w:rPr>
        <w:t>launch.json</w:t>
      </w:r>
      <w:proofErr w:type="spellEnd"/>
      <w:r>
        <w:t xml:space="preserve"> and </w:t>
      </w:r>
      <w:proofErr w:type="spellStart"/>
      <w:r w:rsidRPr="00E16413">
        <w:rPr>
          <w:b/>
          <w:bCs/>
        </w:rPr>
        <w:t>tasks.json</w:t>
      </w:r>
      <w:proofErr w:type="spellEnd"/>
      <w:r>
        <w:t>.</w:t>
      </w:r>
    </w:p>
    <w:p w14:paraId="2E3D305E" w14:textId="19EFC44A" w:rsidR="00E16413" w:rsidRDefault="00E16413" w:rsidP="00753553">
      <w:pPr>
        <w:pStyle w:val="LabStepNumberedLevel2"/>
      </w:pPr>
      <w:r>
        <w:t xml:space="preserve">Examine the contents of the </w:t>
      </w:r>
      <w:proofErr w:type="spellStart"/>
      <w:r w:rsidRPr="00E16413">
        <w:rPr>
          <w:b/>
          <w:bCs/>
        </w:rPr>
        <w:t>launch.json</w:t>
      </w:r>
      <w:proofErr w:type="spellEnd"/>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proofErr w:type="spellStart"/>
      <w:r w:rsidRPr="00E16413">
        <w:rPr>
          <w:b/>
          <w:bCs/>
        </w:rPr>
        <w:t>launch.json</w:t>
      </w:r>
      <w:proofErr w:type="spellEnd"/>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proofErr w:type="spellStart"/>
      <w:r w:rsidRPr="00E16413">
        <w:rPr>
          <w:b/>
          <w:bCs/>
        </w:rPr>
        <w:t>launch.json</w:t>
      </w:r>
      <w:proofErr w:type="spellEnd"/>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proofErr w:type="spellStart"/>
      <w:r w:rsidRPr="003A7AA4">
        <w:rPr>
          <w:b/>
          <w:bCs/>
        </w:rPr>
        <w:t>launch.json</w:t>
      </w:r>
      <w:proofErr w:type="spellEnd"/>
      <w:r>
        <w:t>.</w:t>
      </w:r>
    </w:p>
    <w:p w14:paraId="4E69DA0B" w14:textId="0309ED1E" w:rsidR="00DE2275" w:rsidRDefault="00DE2275" w:rsidP="00DE2275">
      <w:pPr>
        <w:pStyle w:val="LabExerciseCallout"/>
      </w:pPr>
      <w:r>
        <w:t xml:space="preserve">The reason for </w:t>
      </w:r>
      <w:r w:rsidR="00E16413">
        <w:t xml:space="preserve">disabling </w:t>
      </w:r>
      <w:proofErr w:type="spellStart"/>
      <w:r w:rsidR="00E16413" w:rsidRPr="00E16413">
        <w:rPr>
          <w:b/>
          <w:bCs/>
        </w:rPr>
        <w:t>moduleLoad</w:t>
      </w:r>
      <w:proofErr w:type="spellEnd"/>
      <w:r w:rsidR="00E16413">
        <w:t xml:space="preserve"> is that it will eliminate unnecessary messages shown in the console during debugging sessions.</w:t>
      </w:r>
    </w:p>
    <w:p w14:paraId="3AA55599" w14:textId="517AE636" w:rsidR="003A7AA4" w:rsidRPr="00581BB2" w:rsidRDefault="003A7AA4" w:rsidP="00581BB2">
      <w:pPr>
        <w:pStyle w:val="LabStepNumbered"/>
      </w:pPr>
      <w:r w:rsidRPr="00581BB2">
        <w:t>Run a debugging session to test the application and see the Hello World!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5A246948" w:rsidR="003A7AA4" w:rsidRDefault="00562CD9" w:rsidP="003A7AA4">
      <w:pPr>
        <w:pStyle w:val="LabStepNumberedLevel2"/>
      </w:pPr>
      <w:r>
        <w:t xml:space="preserve">You have now run and </w:t>
      </w:r>
      <w:r w:rsidR="006F3AE5">
        <w:t>completed</w:t>
      </w:r>
      <w:r>
        <w:t xml:space="preserve">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71D7A238" w:rsidR="00AB571C" w:rsidRDefault="00DE2275" w:rsidP="00DE2275">
      <w:pPr>
        <w:pStyle w:val="LabExerciseCallout"/>
      </w:pPr>
      <w:r>
        <w:t>OK, you</w:t>
      </w:r>
      <w:r w:rsidR="003A7AA4">
        <w:t>'ve now gotten '</w:t>
      </w:r>
      <w:r w:rsidR="006F3AE5">
        <w:t>H</w:t>
      </w:r>
      <w:r>
        <w:t xml:space="preserve">ello </w:t>
      </w:r>
      <w:r w:rsidR="006F3AE5">
        <w:t>W</w:t>
      </w:r>
      <w:r>
        <w:t>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65185D90" w:rsidR="004D7775" w:rsidRPr="00581BB2" w:rsidRDefault="004D7775" w:rsidP="00581BB2">
      <w:pPr>
        <w:pStyle w:val="LabStepNumbered"/>
      </w:pPr>
      <w:r w:rsidRPr="00581BB2">
        <w:lastRenderedPageBreak/>
        <w:t xml:space="preserve">Add </w:t>
      </w:r>
      <w:r w:rsidR="006F3AE5">
        <w:t xml:space="preserve">the </w:t>
      </w:r>
      <w:r w:rsidR="00811FB7" w:rsidRPr="00581BB2">
        <w:t xml:space="preserve">AMO </w:t>
      </w:r>
      <w:r w:rsidR="00DE2275" w:rsidRPr="00581BB2">
        <w:t xml:space="preserve">NuGet package </w:t>
      </w:r>
      <w:r w:rsidR="003A7AA4" w:rsidRPr="00581BB2">
        <w:t xml:space="preserve">to your project </w:t>
      </w:r>
      <w:r w:rsidR="00562CD9" w:rsidRPr="00581BB2">
        <w:t xml:space="preserve">using the </w:t>
      </w:r>
      <w:r w:rsidR="003A7AA4" w:rsidRPr="00581BB2">
        <w:t xml:space="preserve">so you can program against </w:t>
      </w:r>
      <w:r w:rsidR="00DE2275" w:rsidRPr="00581BB2">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7"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w:t>
      </w:r>
      <w:proofErr w:type="spellStart"/>
      <w:r w:rsidRPr="00D36861">
        <w:rPr>
          <w:b/>
          <w:bCs/>
        </w:rPr>
        <w:t>Tool.csproj</w:t>
      </w:r>
      <w:proofErr w:type="spellEnd"/>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w:t>
      </w:r>
      <w:proofErr w:type="spellStart"/>
      <w:r w:rsidRPr="00D36861">
        <w:rPr>
          <w:b/>
          <w:bCs/>
        </w:rPr>
        <w:t>Tool.csproj</w:t>
      </w:r>
      <w:proofErr w:type="spellEnd"/>
      <w:r>
        <w:t xml:space="preserve"> file now contains a </w:t>
      </w:r>
      <w:proofErr w:type="spellStart"/>
      <w:r w:rsidRPr="00D36861">
        <w:rPr>
          <w:b/>
          <w:bCs/>
        </w:rPr>
        <w:t>PackageRefence</w:t>
      </w:r>
      <w:proofErr w:type="spellEnd"/>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w:t>
      </w:r>
      <w:proofErr w:type="spellStart"/>
      <w:r w:rsidRPr="0088420F">
        <w:rPr>
          <w:b/>
          <w:bCs/>
        </w:rPr>
        <w:t>Tool.csproj</w:t>
      </w:r>
      <w:proofErr w:type="spellEnd"/>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Pr="00581BB2" w:rsidRDefault="00E2289C" w:rsidP="00581BB2">
      <w:pPr>
        <w:pStyle w:val="LabStepNumbered"/>
      </w:pPr>
      <w:r w:rsidRPr="00581BB2">
        <w:lastRenderedPageBreak/>
        <w:t xml:space="preserve">Modify the C# code in </w:t>
      </w:r>
      <w:proofErr w:type="spellStart"/>
      <w:r w:rsidR="00D36861" w:rsidRPr="006F3AE5">
        <w:rPr>
          <w:b/>
          <w:bCs/>
        </w:rPr>
        <w:t>Program.cs</w:t>
      </w:r>
      <w:proofErr w:type="spellEnd"/>
      <w:r w:rsidRPr="00581BB2">
        <w:t>.</w:t>
      </w:r>
    </w:p>
    <w:p w14:paraId="2953944D" w14:textId="5DA1B9CD" w:rsidR="00E2289C" w:rsidRDefault="00D36861" w:rsidP="00E2289C">
      <w:pPr>
        <w:pStyle w:val="LabStepNumberedLevel2"/>
      </w:pPr>
      <w:r>
        <w:t xml:space="preserve">Open </w:t>
      </w:r>
      <w:proofErr w:type="spellStart"/>
      <w:r w:rsidRPr="00D36861">
        <w:rPr>
          <w:b/>
          <w:bCs/>
        </w:rPr>
        <w:t>Program.cs</w:t>
      </w:r>
      <w:proofErr w:type="spellEnd"/>
      <w:r w:rsidR="006F3AE5">
        <w:t xml:space="preserve"> and delete all the existing code inside.</w:t>
      </w:r>
    </w:p>
    <w:p w14:paraId="21A794BE" w14:textId="78220BC9" w:rsidR="00D36861" w:rsidRDefault="00341632" w:rsidP="00E2289C">
      <w:pPr>
        <w:pStyle w:val="LabStepNumberedLevel2"/>
      </w:pPr>
      <w:r>
        <w:t xml:space="preserve">Copy and paste the </w:t>
      </w:r>
      <w:r w:rsidR="00D36861">
        <w:t>following code</w:t>
      </w:r>
      <w:r>
        <w:t xml:space="preserve"> in </w:t>
      </w:r>
      <w:proofErr w:type="spellStart"/>
      <w:r w:rsidRPr="00341632">
        <w:rPr>
          <w:b/>
          <w:bCs/>
        </w:rPr>
        <w:t>Program.cs</w:t>
      </w:r>
      <w:proofErr w:type="spellEnd"/>
      <w:r w:rsidR="00D36861">
        <w:t>.</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proofErr w:type="spellStart"/>
      <w:r w:rsidRPr="00D36861">
        <w:rPr>
          <w:b/>
          <w:bCs/>
        </w:rPr>
        <w:t>Program.cs</w:t>
      </w:r>
      <w:proofErr w:type="spellEnd"/>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5B348CE7"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Wingtip Sales</w:t>
      </w:r>
      <w:r w:rsidR="00341632">
        <w:rPr>
          <w:b/>
          <w:bCs/>
        </w:rPr>
        <w:t xml:space="preserve"> </w:t>
      </w:r>
      <w:proofErr w:type="spellStart"/>
      <w:r w:rsidR="00341632">
        <w:rPr>
          <w:b/>
          <w:bCs/>
        </w:rPr>
        <w:t>Model</w:t>
      </w:r>
      <w:r w:rsidRPr="00D36861">
        <w:rPr>
          <w:b/>
          <w:bCs/>
        </w:rPr>
        <w:t>.pbix</w:t>
      </w:r>
      <w:proofErr w:type="spellEnd"/>
      <w:r>
        <w:t xml:space="preserve">. The issue is that Power BI Desktop selects a random port number whenever you open a PBIX project file. Once you determine what the port number is on your </w:t>
      </w:r>
      <w:r w:rsidR="00341632">
        <w:t>PC</w:t>
      </w:r>
      <w:r>
        <w:t xml:space="preserve">, you can use </w:t>
      </w:r>
      <w:r w:rsidR="00341632">
        <w:t xml:space="preserve">that port number </w:t>
      </w:r>
      <w:r>
        <w:t xml:space="preserve">to modify the </w:t>
      </w:r>
      <w:proofErr w:type="spellStart"/>
      <w:r w:rsidRPr="00D36861">
        <w:rPr>
          <w:b/>
          <w:bCs/>
        </w:rPr>
        <w:t>connectString</w:t>
      </w:r>
      <w:proofErr w:type="spellEnd"/>
      <w:r>
        <w:t xml:space="preserve"> which will allow you to connect to the data model of </w:t>
      </w:r>
      <w:r w:rsidRPr="00D36861">
        <w:rPr>
          <w:b/>
          <w:bCs/>
        </w:rPr>
        <w:t>Wingtip Sales</w:t>
      </w:r>
      <w:r w:rsidR="00341632">
        <w:rPr>
          <w:b/>
          <w:bCs/>
        </w:rPr>
        <w:t xml:space="preserve"> </w:t>
      </w:r>
      <w:proofErr w:type="spellStart"/>
      <w:r w:rsidR="00341632">
        <w:rPr>
          <w:b/>
          <w:bCs/>
        </w:rPr>
        <w:t>Model</w:t>
      </w:r>
      <w:r w:rsidRPr="00D36861">
        <w:rPr>
          <w:b/>
          <w:bCs/>
        </w:rPr>
        <w:t>.pbix</w:t>
      </w:r>
      <w:proofErr w:type="spellEnd"/>
      <w:r>
        <w:t>.</w:t>
      </w:r>
    </w:p>
    <w:p w14:paraId="016F48F6" w14:textId="0DD7B3A9" w:rsidR="00E2289C" w:rsidRPr="00581BB2" w:rsidRDefault="00967A0A" w:rsidP="00581BB2">
      <w:pPr>
        <w:pStyle w:val="LabStepNumbered"/>
      </w:pPr>
      <w:r w:rsidRPr="00581BB2">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5222DAC8" w:rsidR="00274A53" w:rsidRDefault="00274A53" w:rsidP="00274A53">
      <w:pPr>
        <w:pStyle w:val="LabExerciseCallout"/>
      </w:pPr>
      <w:r>
        <w:t>You're half way there</w:t>
      </w:r>
      <w:r w:rsidR="00967A0A">
        <w:t xml:space="preserve"> at this point</w:t>
      </w:r>
      <w:r>
        <w:t xml:space="preserve">. Now </w:t>
      </w:r>
      <w:r w:rsidR="00341632">
        <w:t xml:space="preserve">that </w:t>
      </w:r>
      <w:r>
        <w:t xml:space="preserve">you have </w:t>
      </w:r>
      <w:r w:rsidR="00341632">
        <w:t xml:space="preserve">found </w:t>
      </w:r>
      <w:r>
        <w:t>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5" w:history="1">
        <w:r w:rsidRPr="00660D58">
          <w:rPr>
            <w:rStyle w:val="Hyperlink"/>
          </w:rPr>
          <w:t>this blog post</w:t>
        </w:r>
      </w:hyperlink>
      <w:r>
        <w:t xml:space="preserve"> to learn more.</w:t>
      </w:r>
    </w:p>
    <w:p w14:paraId="1E978A2B" w14:textId="57ACFC49" w:rsidR="0025383D" w:rsidRPr="00581BB2" w:rsidRDefault="008E161F" w:rsidP="00581BB2">
      <w:pPr>
        <w:pStyle w:val="LabStepNumbered"/>
      </w:pPr>
      <w:r w:rsidRPr="00581BB2">
        <w:t>Run the program and connect to Power BI Desktop.</w:t>
      </w:r>
    </w:p>
    <w:p w14:paraId="22575875" w14:textId="5BDD6F9D" w:rsidR="008E161F" w:rsidRDefault="008E161F" w:rsidP="008E161F">
      <w:pPr>
        <w:pStyle w:val="LabStepNumberedLevel2"/>
      </w:pPr>
      <w:r>
        <w:t xml:space="preserve">Open </w:t>
      </w:r>
      <w:proofErr w:type="spellStart"/>
      <w:r w:rsidRPr="008E161F">
        <w:rPr>
          <w:b/>
          <w:bCs/>
        </w:rPr>
        <w:t>Program.cs</w:t>
      </w:r>
      <w:proofErr w:type="spellEnd"/>
      <w:r>
        <w:t xml:space="preserve"> and update the </w:t>
      </w:r>
      <w:proofErr w:type="spellStart"/>
      <w:r w:rsidRPr="008E161F">
        <w:rPr>
          <w:b/>
          <w:bCs/>
        </w:rPr>
        <w:t>connectString</w:t>
      </w:r>
      <w:proofErr w:type="spellEnd"/>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 xml:space="preserve">the </w:t>
      </w:r>
      <w:r w:rsidRPr="00341632">
        <w:rPr>
          <w:b/>
          <w:bCs/>
          <w:i/>
          <w:iCs/>
        </w:rPr>
        <w:t>Tabular Object Model</w:t>
      </w:r>
      <w:r>
        <w:t>. Your friends will be so jealous</w:t>
      </w:r>
      <w:r w:rsidR="008E161F">
        <w:t>!</w:t>
      </w:r>
    </w:p>
    <w:p w14:paraId="59EFBB36" w14:textId="1D3EC578" w:rsidR="00603D1C" w:rsidRPr="00581BB2" w:rsidRDefault="008E161F" w:rsidP="00581BB2">
      <w:pPr>
        <w:pStyle w:val="LabStepNumbered"/>
      </w:pPr>
      <w:r w:rsidRPr="00581BB2">
        <w:lastRenderedPageBreak/>
        <w:t xml:space="preserve">Write code to add a new measure to the </w:t>
      </w:r>
      <w:r w:rsidRPr="00341632">
        <w:rPr>
          <w:b/>
          <w:bCs/>
        </w:rPr>
        <w:t>Sales</w:t>
      </w:r>
      <w:r w:rsidRPr="00581BB2">
        <w:t xml:space="preserve"> table.</w:t>
      </w:r>
    </w:p>
    <w:p w14:paraId="276D02DB" w14:textId="18A8AC1C" w:rsidR="00603D1C" w:rsidRDefault="008E161F" w:rsidP="00603D1C">
      <w:pPr>
        <w:pStyle w:val="LabStepNumberedLevel2"/>
      </w:pPr>
      <w:r>
        <w:t xml:space="preserve">In </w:t>
      </w:r>
      <w:proofErr w:type="spellStart"/>
      <w:r w:rsidRPr="008E161F">
        <w:rPr>
          <w:b/>
          <w:bCs/>
        </w:rPr>
        <w:t>Program.cs</w:t>
      </w:r>
      <w:proofErr w:type="spellEnd"/>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362E8B05"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proofErr w:type="spellStart"/>
      <w:r w:rsidRPr="00D13B9E">
        <w:rPr>
          <w:b/>
          <w:bCs/>
        </w:rPr>
        <w:t>Program.cs</w:t>
      </w:r>
      <w:proofErr w:type="spellEnd"/>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proofErr w:type="spellStart"/>
      <w:r w:rsidRPr="00D13B9E">
        <w:rPr>
          <w:b/>
          <w:bCs/>
        </w:rPr>
        <w:t>Program.cs</w:t>
      </w:r>
      <w:proofErr w:type="spellEnd"/>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32981C2E"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341632">
        <w:t>"Hello Again World".</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37E69965" w:rsidR="006F5BB2" w:rsidRDefault="006F5BB2" w:rsidP="006F5BB2">
      <w:pPr>
        <w:pStyle w:val="LabExerciseLeadIn"/>
      </w:pPr>
      <w:r>
        <w:t xml:space="preserve">In this exercise, you will </w:t>
      </w:r>
      <w:r w:rsidR="0034007A">
        <w:t xml:space="preserve">modify the </w:t>
      </w:r>
      <w:r w:rsidR="0034007A" w:rsidRPr="00341632">
        <w:rPr>
          <w:b/>
          <w:bCs/>
        </w:rPr>
        <w:t>PBI-Tool</w:t>
      </w:r>
      <w:r w:rsidR="0034007A">
        <w:t xml:space="preserve"> console application </w:t>
      </w:r>
      <w:r w:rsidR="00341632">
        <w:t xml:space="preserve">to </w:t>
      </w:r>
      <w:r w:rsidR="0034007A">
        <w:t xml:space="preserve">automatically add measures to tables </w:t>
      </w:r>
      <w:r w:rsidR="00341632">
        <w:t xml:space="preserve">whenever it finds that a table has </w:t>
      </w:r>
      <w:r w:rsidR="0034007A">
        <w:t xml:space="preserve">numeric columns that are not hidden from report view. You will </w:t>
      </w:r>
      <w:r w:rsidR="00341632">
        <w:t xml:space="preserve">add C# </w:t>
      </w:r>
      <w:r w:rsidR="0034007A">
        <w:t>code that i</w:t>
      </w:r>
      <w:r>
        <w:t>terate</w:t>
      </w:r>
      <w:r w:rsidR="0034007A">
        <w:t>s</w:t>
      </w:r>
      <w:r>
        <w:t xml:space="preserve"> through every </w:t>
      </w:r>
      <w:r w:rsidRPr="0034007A">
        <w:rPr>
          <w:b/>
          <w:bCs/>
        </w:rPr>
        <w:t>Table</w:t>
      </w:r>
      <w:r>
        <w:t xml:space="preserve"> </w:t>
      </w:r>
      <w:r w:rsidR="0034007A">
        <w:t xml:space="preserve">object </w:t>
      </w:r>
      <w:r>
        <w:t xml:space="preserve">in </w:t>
      </w:r>
      <w:r w:rsidR="00341632">
        <w:t xml:space="preserve">a data </w:t>
      </w:r>
      <w:r>
        <w:t>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proofErr w:type="spellStart"/>
      <w:r w:rsidR="0034007A" w:rsidRPr="0034007A">
        <w:rPr>
          <w:b/>
          <w:bCs/>
        </w:rPr>
        <w:t>IsHidden</w:t>
      </w:r>
      <w:proofErr w:type="spellEnd"/>
      <w:r w:rsidR="0034007A">
        <w:t xml:space="preserve"> property value of false.</w:t>
      </w:r>
    </w:p>
    <w:p w14:paraId="76675F6D" w14:textId="1782052F" w:rsidR="006F5BB2" w:rsidRPr="00581BB2" w:rsidRDefault="0034007A" w:rsidP="00581BB2">
      <w:pPr>
        <w:pStyle w:val="LabStepNumbered"/>
        <w:numPr>
          <w:ilvl w:val="0"/>
          <w:numId w:val="46"/>
        </w:numPr>
      </w:pPr>
      <w:r w:rsidRPr="00581BB2">
        <w:t xml:space="preserve">Copy and paste the Exercise 2 starter code into </w:t>
      </w:r>
      <w:proofErr w:type="spellStart"/>
      <w:r w:rsidRPr="00341632">
        <w:rPr>
          <w:b/>
          <w:bCs/>
        </w:rPr>
        <w:t>Program.cs</w:t>
      </w:r>
      <w:proofErr w:type="spellEnd"/>
      <w:r w:rsidRPr="00581BB2">
        <w:t>.</w:t>
      </w:r>
    </w:p>
    <w:p w14:paraId="720DA99F" w14:textId="1DD93310" w:rsidR="0034007A" w:rsidRDefault="0034007A" w:rsidP="0034007A">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5" w:history="1">
        <w:r w:rsidRPr="002C470B">
          <w:rPr>
            <w:rStyle w:val="Hyperlink"/>
          </w:rPr>
          <w:t>Exercise02-Program.cs</w:t>
        </w:r>
      </w:hyperlink>
      <w:r>
        <w:t xml:space="preserve"> file in the </w:t>
      </w:r>
      <w:proofErr w:type="spellStart"/>
      <w:r w:rsidRPr="00D33583">
        <w:rPr>
          <w:b/>
          <w:bCs/>
        </w:rPr>
        <w:t>StarterFiles</w:t>
      </w:r>
      <w:proofErr w:type="spellEnd"/>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Pr="00581BB2" w:rsidRDefault="0034007A" w:rsidP="00581BB2">
      <w:pPr>
        <w:pStyle w:val="LabStepNumbered"/>
      </w:pPr>
      <w:r w:rsidRPr="00581BB2">
        <w:t xml:space="preserve">Walk through the code </w:t>
      </w:r>
      <w:r w:rsidR="002C470B" w:rsidRPr="00581BB2">
        <w:t xml:space="preserve">in </w:t>
      </w:r>
      <w:proofErr w:type="spellStart"/>
      <w:r w:rsidR="002C470B" w:rsidRPr="00341632">
        <w:rPr>
          <w:b/>
          <w:bCs/>
        </w:rPr>
        <w:t>Program.cs</w:t>
      </w:r>
      <w:proofErr w:type="spellEnd"/>
      <w:r w:rsidR="002C470B" w:rsidRPr="00581BB2">
        <w:t xml:space="preserve"> to understand what it does</w:t>
      </w:r>
      <w:r w:rsidRPr="00581BB2">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w:t>
      </w:r>
      <w:r w:rsidRPr="00341632">
        <w:rPr>
          <w:b/>
          <w:bCs/>
        </w:rPr>
        <w:t>foreach</w:t>
      </w:r>
      <w:r>
        <w:t xml:space="preserve">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663DF9FF" w:rsidR="000362A0" w:rsidRDefault="00244815" w:rsidP="000362A0">
      <w:pPr>
        <w:pStyle w:val="LabStepNumberedLevel2"/>
      </w:pPr>
      <w:r>
        <w:t xml:space="preserve">Inside the </w:t>
      </w:r>
      <w:r w:rsidRPr="00244815">
        <w:rPr>
          <w:b/>
          <w:bCs/>
        </w:rPr>
        <w:t>if</w:t>
      </w:r>
      <w:r>
        <w:t xml:space="preserve"> statement, there is code to generate a new measure any time i</w:t>
      </w:r>
      <w:r w:rsidR="00341632">
        <w:t>t</w:t>
      </w:r>
      <w:r>
        <w:t xml:space="preserve">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63F0279B" w:rsidR="000362A0" w:rsidRDefault="00244815" w:rsidP="000362A0">
      <w:pPr>
        <w:pStyle w:val="LabStepNumberedLevel2"/>
      </w:pPr>
      <w:r>
        <w:lastRenderedPageBreak/>
        <w:t xml:space="preserve">After the outer </w:t>
      </w:r>
      <w:r w:rsidRPr="00244815">
        <w:rPr>
          <w:b/>
          <w:bCs/>
        </w:rPr>
        <w:t>foreach</w:t>
      </w:r>
      <w:r>
        <w:t xml:space="preserve"> loop, there's a call to </w:t>
      </w:r>
      <w:proofErr w:type="spellStart"/>
      <w:r w:rsidRPr="00244815">
        <w:rPr>
          <w:b/>
          <w:bCs/>
        </w:rPr>
        <w:t>model.SaveChanges</w:t>
      </w:r>
      <w:proofErr w:type="spellEnd"/>
      <w:r>
        <w:t xml:space="preserve"> to push the changes to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Pr="00581BB2" w:rsidRDefault="000217F7" w:rsidP="00581BB2">
      <w:pPr>
        <w:pStyle w:val="LabStepNumbered"/>
      </w:pPr>
      <w:r w:rsidRPr="00581BB2">
        <w:t>Run and test</w:t>
      </w:r>
      <w:r w:rsidR="00244815" w:rsidRPr="00581BB2">
        <w:t xml:space="preserve"> the code in </w:t>
      </w:r>
      <w:proofErr w:type="spellStart"/>
      <w:r w:rsidR="00244815" w:rsidRPr="00341632">
        <w:rPr>
          <w:b/>
          <w:bCs/>
        </w:rPr>
        <w:t>Program.cs</w:t>
      </w:r>
      <w:proofErr w:type="spellEnd"/>
      <w:r w:rsidR="00244815" w:rsidRPr="00581BB2">
        <w:t>.</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1CD23DF6" w:rsidR="000217F7" w:rsidRDefault="00811FB7" w:rsidP="00D33583">
      <w:pPr>
        <w:pStyle w:val="LabExerciseCallout"/>
      </w:pPr>
      <w:r>
        <w:t xml:space="preserve">You have now reached the end of </w:t>
      </w:r>
      <w:r w:rsidR="00265188">
        <w:t>Exercise 2</w:t>
      </w:r>
      <w:r>
        <w:t xml:space="preserve">. In the next </w:t>
      </w:r>
      <w:r w:rsidR="00265188">
        <w:t>exercise</w:t>
      </w:r>
      <w:r>
        <w:t>, you</w:t>
      </w:r>
      <w:r w:rsidR="00265188">
        <w:t>'</w:t>
      </w:r>
      <w:r>
        <w:t>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27EC9181" w:rsidR="006F5BB2" w:rsidRDefault="006F5BB2" w:rsidP="006F5BB2">
      <w:pPr>
        <w:pStyle w:val="LabExerciseLeadIn"/>
      </w:pPr>
      <w:r>
        <w:t xml:space="preserve">In this exercise, you will </w:t>
      </w:r>
      <w:r w:rsidR="00BB6D89">
        <w:t xml:space="preserve">learn </w:t>
      </w:r>
      <w:r w:rsidR="0096106D">
        <w:t xml:space="preserve">how </w:t>
      </w:r>
      <w:r w:rsidR="00BB6D89">
        <w:t xml:space="preserve">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t>
      </w:r>
      <w:r w:rsidR="00265188">
        <w:t>add</w:t>
      </w:r>
      <w:r w:rsidR="00BB6D89">
        <w:t xml:space="preserve"> and test </w:t>
      </w:r>
      <w:r w:rsidR="0092221E">
        <w:t xml:space="preserve">C# </w:t>
      </w:r>
      <w:r w:rsidR="00BB6D89">
        <w:t>code that executes DAX queries and converts the query results into a standard CSV file</w:t>
      </w:r>
      <w:r w:rsidR="0092221E">
        <w:t xml:space="preserve"> format</w:t>
      </w:r>
      <w:r w:rsidR="00BB6D89">
        <w:t xml:space="preserv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2175626B" w:rsidR="00811FB7" w:rsidRPr="00581BB2" w:rsidRDefault="00811FB7" w:rsidP="00581BB2">
      <w:pPr>
        <w:pStyle w:val="LabStepNumbered"/>
        <w:numPr>
          <w:ilvl w:val="0"/>
          <w:numId w:val="49"/>
        </w:numPr>
      </w:pPr>
      <w:r w:rsidRPr="00581BB2">
        <w:t xml:space="preserve">Add </w:t>
      </w:r>
      <w:r w:rsidR="0092221E" w:rsidRPr="00581BB2">
        <w:t>the</w:t>
      </w:r>
      <w:r w:rsidRPr="00581BB2">
        <w:t xml:space="preserve"> AMOMD</w:t>
      </w:r>
      <w:r w:rsidR="00DE0EA7" w:rsidRPr="00581BB2">
        <w:t xml:space="preserve"> Client</w:t>
      </w:r>
      <w:r w:rsidRPr="00581BB2">
        <w:t xml:space="preserve"> NuGet package to </w:t>
      </w:r>
      <w:r w:rsidR="0092221E" w:rsidRPr="00581BB2">
        <w:t xml:space="preserve">the </w:t>
      </w:r>
      <w:r w:rsidRPr="00581BB2">
        <w:t xml:space="preserve">project so you can program against the </w:t>
      </w:r>
      <w:r w:rsidR="0092221E" w:rsidRPr="00581BB2">
        <w:t>library that allows for DAX query execution</w:t>
      </w:r>
      <w:r w:rsidRPr="00581BB2">
        <w:t>.</w:t>
      </w:r>
    </w:p>
    <w:p w14:paraId="0B505156" w14:textId="77777777" w:rsidR="00811FB7" w:rsidRDefault="00811FB7" w:rsidP="00811FB7">
      <w:pPr>
        <w:pStyle w:val="LabStepNumberedLevel2"/>
      </w:pPr>
      <w:r>
        <w:t>Return to the Terminal console.</w:t>
      </w:r>
    </w:p>
    <w:p w14:paraId="234D10AF" w14:textId="27156BBE"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rsidR="0092221E">
        <w:rPr>
          <w:b/>
          <w:bCs/>
        </w:rPr>
        <w:t>MD Client</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61"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w:t>
      </w:r>
      <w:proofErr w:type="spellStart"/>
      <w:r w:rsidRPr="00DE0EA7">
        <w:rPr>
          <w:b/>
          <w:bCs/>
        </w:rPr>
        <w:t>Tool.csproj</w:t>
      </w:r>
      <w:proofErr w:type="spellEnd"/>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2F6AB596">
            <wp:extent cx="5194634" cy="1490780"/>
            <wp:effectExtent l="19050" t="19050" r="254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8586" cy="1512003"/>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w:t>
      </w:r>
      <w:proofErr w:type="spellStart"/>
      <w:r w:rsidRPr="00DE0EA7">
        <w:rPr>
          <w:b/>
          <w:bCs/>
        </w:rPr>
        <w:t>Tool.csproj</w:t>
      </w:r>
      <w:proofErr w:type="spellEnd"/>
      <w:r>
        <w:t xml:space="preserve"> file without saving any changes.</w:t>
      </w:r>
    </w:p>
    <w:p w14:paraId="0C9D0E04" w14:textId="16E13855" w:rsidR="00D94DB0" w:rsidRPr="00581BB2" w:rsidRDefault="00D94DB0" w:rsidP="00581BB2">
      <w:pPr>
        <w:pStyle w:val="LabStepNumbered"/>
        <w:numPr>
          <w:ilvl w:val="0"/>
          <w:numId w:val="46"/>
        </w:numPr>
      </w:pPr>
      <w:r w:rsidRPr="00581BB2">
        <w:t xml:space="preserve">Copy and paste the Exercise 3 starter code into </w:t>
      </w:r>
      <w:proofErr w:type="spellStart"/>
      <w:r w:rsidRPr="00265188">
        <w:rPr>
          <w:b/>
          <w:bCs/>
        </w:rPr>
        <w:t>Program.cs</w:t>
      </w:r>
      <w:proofErr w:type="spellEnd"/>
      <w:r w:rsidRPr="00581BB2">
        <w:t>.</w:t>
      </w:r>
    </w:p>
    <w:p w14:paraId="002F7A03" w14:textId="77777777" w:rsidR="00D94DB0" w:rsidRDefault="00D94DB0" w:rsidP="00D94DB0">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38686E4D" w14:textId="714DB7F5" w:rsidR="00D94DB0" w:rsidRDefault="00D94DB0" w:rsidP="00D94DB0">
      <w:pPr>
        <w:pStyle w:val="LabStepNumberedLevel2"/>
      </w:pPr>
      <w:r>
        <w:t xml:space="preserve">Copy the Exercise 3 starter code from the </w:t>
      </w:r>
      <w:hyperlink r:id="rId63" w:history="1">
        <w:r w:rsidR="008F2C47" w:rsidRPr="008F2C47">
          <w:rPr>
            <w:rStyle w:val="Hyperlink"/>
          </w:rPr>
          <w:t>Exercise03-Program.cs</w:t>
        </w:r>
      </w:hyperlink>
      <w:r w:rsidR="008F2C47" w:rsidRPr="008F2C47">
        <w:t xml:space="preserve"> </w:t>
      </w:r>
      <w:r>
        <w:t xml:space="preserve">file in the </w:t>
      </w:r>
      <w:proofErr w:type="spellStart"/>
      <w:r w:rsidRPr="00D33583">
        <w:rPr>
          <w:b/>
          <w:bCs/>
        </w:rPr>
        <w:t>StarterFiles</w:t>
      </w:r>
      <w:proofErr w:type="spellEnd"/>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5E76EC7A" w14:textId="68E0C574" w:rsidR="008F2C47" w:rsidRDefault="008F2C47" w:rsidP="008F2C47">
      <w:pPr>
        <w:pStyle w:val="LabStepScreenshotLevel2"/>
      </w:pPr>
      <w:r>
        <w:drawing>
          <wp:inline distT="0" distB="0" distL="0" distR="0" wp14:anchorId="65CF3F6B" wp14:editId="5C60EC0F">
            <wp:extent cx="5339266" cy="2018297"/>
            <wp:effectExtent l="19050" t="19050" r="1397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70759" cy="2030202"/>
                    </a:xfrm>
                    <a:prstGeom prst="rect">
                      <a:avLst/>
                    </a:prstGeom>
                    <a:noFill/>
                    <a:ln>
                      <a:solidFill>
                        <a:schemeClr val="tx1">
                          <a:lumMod val="50000"/>
                          <a:lumOff val="50000"/>
                        </a:schemeClr>
                      </a:solidFill>
                    </a:ln>
                  </pic:spPr>
                </pic:pic>
              </a:graphicData>
            </a:graphic>
          </wp:inline>
        </w:drawing>
      </w:r>
    </w:p>
    <w:p w14:paraId="1203EF26" w14:textId="44A362A2" w:rsidR="008F2C47" w:rsidRDefault="0092221E" w:rsidP="008F2C47">
      <w:pPr>
        <w:pStyle w:val="LabStepNumberedLevel2"/>
      </w:pPr>
      <w:r>
        <w:t xml:space="preserve">Update the </w:t>
      </w:r>
      <w:proofErr w:type="spellStart"/>
      <w:r w:rsidRPr="0092221E">
        <w:rPr>
          <w:b/>
          <w:bCs/>
        </w:rPr>
        <w:t>connectString</w:t>
      </w:r>
      <w:proofErr w:type="spellEnd"/>
      <w:r>
        <w:t xml:space="preserve"> constant with the same port number you have used in previous exercises.</w:t>
      </w:r>
    </w:p>
    <w:p w14:paraId="051ECA18" w14:textId="3DDDC126" w:rsidR="008F2C47" w:rsidRDefault="008F2C47" w:rsidP="008F2C47">
      <w:pPr>
        <w:pStyle w:val="LabStepScreenshotLevel2"/>
      </w:pPr>
      <w:r>
        <w:drawing>
          <wp:inline distT="0" distB="0" distL="0" distR="0" wp14:anchorId="2FFF9CB3" wp14:editId="113B73C4">
            <wp:extent cx="4064205" cy="373981"/>
            <wp:effectExtent l="19050" t="19050" r="127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833" t="43175" b="38284"/>
                    <a:stretch/>
                  </pic:blipFill>
                  <pic:spPr bwMode="auto">
                    <a:xfrm>
                      <a:off x="0" y="0"/>
                      <a:ext cx="4090746" cy="37642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7B47B" w14:textId="56D839C1" w:rsidR="008F2C47" w:rsidRDefault="008F2C47" w:rsidP="008F2C47">
      <w:pPr>
        <w:pStyle w:val="LabStepNumberedLevel2"/>
      </w:pPr>
      <w:r>
        <w:t xml:space="preserve">Save </w:t>
      </w:r>
      <w:r w:rsidR="0092221E">
        <w:t xml:space="preserve">your changes </w:t>
      </w:r>
      <w:r>
        <w:t>and close</w:t>
      </w:r>
      <w:r w:rsidR="0092221E">
        <w:t xml:space="preserve"> </w:t>
      </w:r>
      <w:proofErr w:type="spellStart"/>
      <w:r w:rsidR="0092221E" w:rsidRPr="0092221E">
        <w:rPr>
          <w:b/>
          <w:bCs/>
        </w:rPr>
        <w:t>Program.cs</w:t>
      </w:r>
      <w:proofErr w:type="spellEnd"/>
      <w:r w:rsidR="0092221E">
        <w:t>.</w:t>
      </w:r>
    </w:p>
    <w:p w14:paraId="783CD9D2" w14:textId="341E4A4E" w:rsidR="00D94DB0" w:rsidRPr="00581BB2" w:rsidRDefault="00D94DB0" w:rsidP="00581BB2">
      <w:pPr>
        <w:pStyle w:val="LabStepNumbered"/>
      </w:pPr>
      <w:r w:rsidRPr="00581BB2">
        <w:lastRenderedPageBreak/>
        <w:t xml:space="preserve">Walk through the code in </w:t>
      </w:r>
      <w:proofErr w:type="spellStart"/>
      <w:r w:rsidRPr="00265188">
        <w:rPr>
          <w:b/>
          <w:bCs/>
        </w:rPr>
        <w:t>Program.cs</w:t>
      </w:r>
      <w:proofErr w:type="spellEnd"/>
      <w:r w:rsidRPr="00581BB2">
        <w:t xml:space="preserve"> to understand what it does.</w:t>
      </w:r>
    </w:p>
    <w:p w14:paraId="66C28A7F" w14:textId="03FA3D76" w:rsidR="00AB04BC" w:rsidRDefault="0092221E" w:rsidP="00AB04BC">
      <w:pPr>
        <w:pStyle w:val="LabStepNumberedLevel2"/>
      </w:pPr>
      <w:r>
        <w:t xml:space="preserve">Inside the </w:t>
      </w:r>
      <w:r w:rsidRPr="0092221E">
        <w:rPr>
          <w:b/>
          <w:bCs/>
        </w:rPr>
        <w:t>Main</w:t>
      </w:r>
      <w:r>
        <w:t xml:space="preserve"> function, there is a call to </w:t>
      </w:r>
      <w:proofErr w:type="spellStart"/>
      <w:r w:rsidRPr="0092221E">
        <w:rPr>
          <w:b/>
          <w:bCs/>
        </w:rPr>
        <w:t>ExecuteDaxQuery</w:t>
      </w:r>
      <w:proofErr w:type="spellEnd"/>
      <w:r>
        <w:t>.</w:t>
      </w:r>
    </w:p>
    <w:p w14:paraId="50481E46" w14:textId="77777777" w:rsidR="00AB04BC" w:rsidRPr="00AB04BC" w:rsidRDefault="00AB04BC" w:rsidP="00AB04BC">
      <w:pPr>
        <w:pStyle w:val="LabStepCodeBlockLevel2"/>
        <w:rPr>
          <w:color w:val="4F6228" w:themeColor="accent3" w:themeShade="80"/>
        </w:rPr>
      </w:pPr>
      <w:r w:rsidRPr="00AB04BC">
        <w:rPr>
          <w:color w:val="4F6228" w:themeColor="accent3" w:themeShade="80"/>
        </w:rPr>
        <w:t>// Exercise 3 - Part 1</w:t>
      </w:r>
    </w:p>
    <w:p w14:paraId="79BE5218" w14:textId="77777777" w:rsidR="00AB04BC" w:rsidRDefault="00AB04BC" w:rsidP="00AB04BC">
      <w:pPr>
        <w:pStyle w:val="LabStepCodeBlockLevel2"/>
      </w:pPr>
      <w:r>
        <w:t>ExecuteDaxQuery();</w:t>
      </w:r>
    </w:p>
    <w:p w14:paraId="09156A4F" w14:textId="2AEA854A" w:rsidR="008F2C47" w:rsidRDefault="0092221E" w:rsidP="008F2C47">
      <w:pPr>
        <w:pStyle w:val="LabStepNumberedLevel2"/>
      </w:pPr>
      <w:proofErr w:type="spellStart"/>
      <w:r w:rsidRPr="0092221E">
        <w:rPr>
          <w:b/>
          <w:bCs/>
        </w:rPr>
        <w:t>ExecuteDaxQuery</w:t>
      </w:r>
      <w:proofErr w:type="spellEnd"/>
      <w:r>
        <w:t xml:space="preserve"> executes a DAX query and then calls </w:t>
      </w:r>
      <w:proofErr w:type="spellStart"/>
      <w:r w:rsidRPr="0092221E">
        <w:rPr>
          <w:b/>
          <w:bCs/>
        </w:rPr>
        <w:t>ConvertReaderToCsv</w:t>
      </w:r>
      <w:proofErr w:type="spellEnd"/>
      <w:r>
        <w:t xml:space="preserve"> passing an </w:t>
      </w:r>
      <w:proofErr w:type="spellStart"/>
      <w:r w:rsidRPr="0092221E">
        <w:rPr>
          <w:b/>
          <w:bCs/>
        </w:rPr>
        <w:t>AdomdDataReader</w:t>
      </w:r>
      <w:proofErr w:type="spellEnd"/>
      <w:r>
        <w:t xml:space="preserve"> object.</w:t>
      </w:r>
    </w:p>
    <w:p w14:paraId="21B60E44" w14:textId="77777777" w:rsidR="008F2C47" w:rsidRDefault="008F2C47" w:rsidP="008F2C47">
      <w:pPr>
        <w:pStyle w:val="LabStepCodeBlockLevel2"/>
      </w:pPr>
      <w:r>
        <w:t>static void ExecuteDaxQuery() {</w:t>
      </w:r>
    </w:p>
    <w:p w14:paraId="604E1706" w14:textId="77777777" w:rsidR="008F2C47" w:rsidRDefault="008F2C47" w:rsidP="008F2C47">
      <w:pPr>
        <w:pStyle w:val="LabStepCodeBlockLevel2"/>
      </w:pPr>
    </w:p>
    <w:p w14:paraId="2ED6369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DAX query to be submitted totabuar database engine</w:t>
      </w:r>
    </w:p>
    <w:p w14:paraId="6AF930E5" w14:textId="77777777" w:rsidR="008F2C47" w:rsidRDefault="008F2C47" w:rsidP="008F2C47">
      <w:pPr>
        <w:pStyle w:val="LabStepCodeBlockLevel2"/>
      </w:pPr>
      <w:r>
        <w:t xml:space="preserve">    String query = @"</w:t>
      </w:r>
    </w:p>
    <w:p w14:paraId="74D5AC90" w14:textId="77777777" w:rsidR="008F2C47" w:rsidRDefault="008F2C47" w:rsidP="008F2C47">
      <w:pPr>
        <w:pStyle w:val="LabStepCodeBlockLevel2"/>
      </w:pPr>
      <w:r>
        <w:t xml:space="preserve">        EVALUATE</w:t>
      </w:r>
    </w:p>
    <w:p w14:paraId="4449F564" w14:textId="77777777" w:rsidR="008F2C47" w:rsidRDefault="008F2C47" w:rsidP="008F2C47">
      <w:pPr>
        <w:pStyle w:val="LabStepCodeBlockLevel2"/>
      </w:pPr>
      <w:r>
        <w:t xml:space="preserve">            SUMMARIZECOLUMNS(</w:t>
      </w:r>
    </w:p>
    <w:p w14:paraId="6457D884" w14:textId="77777777" w:rsidR="008F2C47" w:rsidRPr="008F2C47" w:rsidRDefault="008F2C47" w:rsidP="008F2C47">
      <w:pPr>
        <w:pStyle w:val="LabStepCodeBlockLevel2"/>
        <w:rPr>
          <w:color w:val="4F6228" w:themeColor="accent3" w:themeShade="80"/>
        </w:rPr>
      </w:pPr>
      <w:r>
        <w:t xml:space="preserve">  </w:t>
      </w:r>
      <w:r w:rsidRPr="008F2C47">
        <w:rPr>
          <w:color w:val="4F6228" w:themeColor="accent3" w:themeShade="80"/>
        </w:rPr>
        <w:t xml:space="preserve">              //GROUP BY </w:t>
      </w:r>
    </w:p>
    <w:p w14:paraId="191A1BF8" w14:textId="77777777" w:rsidR="008F2C47" w:rsidRDefault="008F2C47" w:rsidP="008F2C47">
      <w:pPr>
        <w:pStyle w:val="LabStepCodeBlockLevel2"/>
      </w:pPr>
      <w:r w:rsidRPr="008F2C47">
        <w:rPr>
          <w:color w:val="4F6228" w:themeColor="accent3" w:themeShade="80"/>
        </w:rPr>
        <w:t xml:space="preserve">  </w:t>
      </w:r>
      <w:r>
        <w:t xml:space="preserve">              Customers[State],</w:t>
      </w:r>
    </w:p>
    <w:p w14:paraId="19AFAEAC" w14:textId="77777777" w:rsidR="008F2C47" w:rsidRDefault="008F2C47" w:rsidP="008F2C47">
      <w:pPr>
        <w:pStyle w:val="LabStepCodeBlockLevel2"/>
      </w:pPr>
      <w:r>
        <w:t xml:space="preserve">            </w:t>
      </w:r>
    </w:p>
    <w:p w14:paraId="03CCAB1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//FILTER BY</w:t>
      </w:r>
    </w:p>
    <w:p w14:paraId="5DCC6A72" w14:textId="77777777" w:rsidR="008F2C47" w:rsidRDefault="008F2C47" w:rsidP="008F2C47">
      <w:pPr>
        <w:pStyle w:val="LabStepCodeBlockLevel2"/>
      </w:pPr>
      <w:r>
        <w:t xml:space="preserve">                TREATAS( {""Western Region""} , 'Customers'[Sales Region] ) ,</w:t>
      </w:r>
    </w:p>
    <w:p w14:paraId="061C7022" w14:textId="77777777" w:rsidR="008F2C47" w:rsidRDefault="008F2C47" w:rsidP="008F2C47">
      <w:pPr>
        <w:pStyle w:val="LabStepCodeBlockLevel2"/>
      </w:pPr>
      <w:r>
        <w:t xml:space="preserve">                    </w:t>
      </w:r>
    </w:p>
    <w:p w14:paraId="0C067E3A"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MEASURES</w:t>
      </w:r>
    </w:p>
    <w:p w14:paraId="7025418C" w14:textId="77777777" w:rsidR="008F2C47" w:rsidRDefault="008F2C47" w:rsidP="008F2C47">
      <w:pPr>
        <w:pStyle w:val="LabStepCodeBlockLevel2"/>
      </w:pPr>
      <w:r>
        <w:t xml:space="preserve">                ""Sales Revenue"" , SUM(Sales[SalesAmount]) ,</w:t>
      </w:r>
    </w:p>
    <w:p w14:paraId="605086D4" w14:textId="77777777" w:rsidR="008F2C47" w:rsidRDefault="008F2C47" w:rsidP="008F2C47">
      <w:pPr>
        <w:pStyle w:val="LabStepCodeBlockLevel2"/>
      </w:pPr>
      <w:r>
        <w:t xml:space="preserve">                ""Units Sold"" , SUM(Sales[Quantity])</w:t>
      </w:r>
    </w:p>
    <w:p w14:paraId="0C514D4F" w14:textId="77777777" w:rsidR="008F2C47" w:rsidRDefault="008F2C47" w:rsidP="008F2C47">
      <w:pPr>
        <w:pStyle w:val="LabStepCodeBlockLevel2"/>
      </w:pPr>
      <w:r>
        <w:t xml:space="preserve">            )</w:t>
      </w:r>
    </w:p>
    <w:p w14:paraId="260F7E75" w14:textId="77777777" w:rsidR="008F2C47" w:rsidRDefault="008F2C47" w:rsidP="008F2C47">
      <w:pPr>
        <w:pStyle w:val="LabStepCodeBlockLevel2"/>
      </w:pPr>
      <w:r>
        <w:t xml:space="preserve">        ";</w:t>
      </w:r>
    </w:p>
    <w:p w14:paraId="3B730F2B" w14:textId="77777777" w:rsidR="008F2C47" w:rsidRDefault="008F2C47" w:rsidP="008F2C47">
      <w:pPr>
        <w:pStyle w:val="LabStepCodeBlockLevel2"/>
      </w:pPr>
    </w:p>
    <w:p w14:paraId="4819B518" w14:textId="77777777" w:rsidR="008F2C47" w:rsidRDefault="008F2C47" w:rsidP="008F2C47">
      <w:pPr>
        <w:pStyle w:val="LabStepCodeBlockLevel2"/>
      </w:pPr>
      <w:r>
        <w:t xml:space="preserve">    AdomdConnection adomdConnection = new AdomdConnection(connectString);</w:t>
      </w:r>
    </w:p>
    <w:p w14:paraId="1D4536B5" w14:textId="77777777" w:rsidR="008F2C47" w:rsidRDefault="008F2C47" w:rsidP="008F2C47">
      <w:pPr>
        <w:pStyle w:val="LabStepCodeBlockLevel2"/>
      </w:pPr>
      <w:r>
        <w:t xml:space="preserve">    adomdConnection.Open();</w:t>
      </w:r>
    </w:p>
    <w:p w14:paraId="03508132" w14:textId="77777777" w:rsidR="008F2C47" w:rsidRDefault="008F2C47" w:rsidP="008F2C47">
      <w:pPr>
        <w:pStyle w:val="LabStepCodeBlockLevel2"/>
      </w:pPr>
    </w:p>
    <w:p w14:paraId="4278FA8F" w14:textId="77777777" w:rsidR="008F2C47" w:rsidRDefault="008F2C47" w:rsidP="008F2C47">
      <w:pPr>
        <w:pStyle w:val="LabStepCodeBlockLevel2"/>
      </w:pPr>
      <w:r>
        <w:t xml:space="preserve">    AdomdCommand adomdCommand = new AdomdCommand(query, adomdConnection);</w:t>
      </w:r>
    </w:p>
    <w:p w14:paraId="36311DEA" w14:textId="77777777" w:rsidR="008F2C47" w:rsidRDefault="008F2C47" w:rsidP="008F2C47">
      <w:pPr>
        <w:pStyle w:val="LabStepCodeBlockLevel2"/>
      </w:pPr>
      <w:r>
        <w:t xml:space="preserve">    AdomdDataReader reader = adomdCommand.ExecuteReader();</w:t>
      </w:r>
    </w:p>
    <w:p w14:paraId="15555BF3" w14:textId="77777777" w:rsidR="008F2C47" w:rsidRDefault="008F2C47" w:rsidP="008F2C47">
      <w:pPr>
        <w:pStyle w:val="LabStepCodeBlockLevel2"/>
      </w:pPr>
    </w:p>
    <w:p w14:paraId="06B526C3" w14:textId="77777777" w:rsidR="008F2C47" w:rsidRDefault="008F2C47" w:rsidP="008F2C47">
      <w:pPr>
        <w:pStyle w:val="LabStepCodeBlockLevel2"/>
      </w:pPr>
      <w:r>
        <w:t xml:space="preserve">    ConvertReaderToCsv(reader);</w:t>
      </w:r>
    </w:p>
    <w:p w14:paraId="6E9CC421" w14:textId="77777777" w:rsidR="008F2C47" w:rsidRDefault="008F2C47" w:rsidP="008F2C47">
      <w:pPr>
        <w:pStyle w:val="LabStepCodeBlockLevel2"/>
      </w:pPr>
    </w:p>
    <w:p w14:paraId="0F1D1629" w14:textId="77777777" w:rsidR="008F2C47" w:rsidRDefault="008F2C47" w:rsidP="008F2C47">
      <w:pPr>
        <w:pStyle w:val="LabStepCodeBlockLevel2"/>
      </w:pPr>
      <w:r>
        <w:t xml:space="preserve">    reader.Dispose();</w:t>
      </w:r>
    </w:p>
    <w:p w14:paraId="69E7D339" w14:textId="77777777" w:rsidR="008F2C47" w:rsidRDefault="008F2C47" w:rsidP="008F2C47">
      <w:pPr>
        <w:pStyle w:val="LabStepCodeBlockLevel2"/>
      </w:pPr>
      <w:r>
        <w:t xml:space="preserve">    adomdConnection.Close();</w:t>
      </w:r>
    </w:p>
    <w:p w14:paraId="7D9F119D" w14:textId="77777777" w:rsidR="008F2C47" w:rsidRDefault="008F2C47" w:rsidP="008F2C47">
      <w:pPr>
        <w:pStyle w:val="LabStepCodeBlockLevel2"/>
      </w:pPr>
    </w:p>
    <w:p w14:paraId="7FB44729" w14:textId="5A73A10E" w:rsidR="008F2C47" w:rsidRDefault="008F2C47" w:rsidP="008F2C47">
      <w:pPr>
        <w:pStyle w:val="LabStepCodeBlockLevel2"/>
      </w:pPr>
      <w:r>
        <w:t>}</w:t>
      </w:r>
    </w:p>
    <w:p w14:paraId="754E1791" w14:textId="0B933452" w:rsidR="008F2C47" w:rsidRDefault="0092221E" w:rsidP="008F2C47">
      <w:pPr>
        <w:pStyle w:val="LabStepNumberedLevel2"/>
      </w:pPr>
      <w:proofErr w:type="spellStart"/>
      <w:r w:rsidRPr="0092221E">
        <w:rPr>
          <w:b/>
          <w:bCs/>
        </w:rPr>
        <w:t>ConvertReaderToCsv</w:t>
      </w:r>
      <w:proofErr w:type="spellEnd"/>
      <w:r>
        <w:t xml:space="preserve"> uses </w:t>
      </w:r>
      <w:proofErr w:type="spellStart"/>
      <w:r w:rsidRPr="0092221E">
        <w:rPr>
          <w:b/>
          <w:bCs/>
        </w:rPr>
        <w:t>AdomdDataReader</w:t>
      </w:r>
      <w:proofErr w:type="spellEnd"/>
      <w:r>
        <w:t xml:space="preserve"> to process query results and create a CSV file which is opened in Excel.</w:t>
      </w:r>
    </w:p>
    <w:p w14:paraId="41E4EDEC" w14:textId="77777777" w:rsidR="008F2C47" w:rsidRDefault="008F2C47" w:rsidP="008F2C47">
      <w:pPr>
        <w:pStyle w:val="LabStepCodeBlockLevel2"/>
      </w:pPr>
      <w:r>
        <w:t>static void ConvertReaderToCsv(AdomdDataReader reader, bool openinExcel = true) {</w:t>
      </w:r>
    </w:p>
    <w:p w14:paraId="06883FA5" w14:textId="77777777" w:rsidR="008F2C47" w:rsidRDefault="008F2C47" w:rsidP="008F2C47">
      <w:pPr>
        <w:pStyle w:val="LabStepCodeBlockLevel2"/>
      </w:pPr>
    </w:p>
    <w:p w14:paraId="33FE464E" w14:textId="77777777" w:rsidR="008F2C47" w:rsidRDefault="008F2C47" w:rsidP="008F2C47">
      <w:pPr>
        <w:pStyle w:val="LabStepCodeBlockLevel2"/>
      </w:pPr>
      <w:r>
        <w:t xml:space="preserve">    string csv = string.Empty;</w:t>
      </w:r>
    </w:p>
    <w:p w14:paraId="3CDBDC01" w14:textId="77777777" w:rsidR="008F2C47" w:rsidRDefault="008F2C47" w:rsidP="008F2C47">
      <w:pPr>
        <w:pStyle w:val="LabStepCodeBlockLevel2"/>
      </w:pPr>
    </w:p>
    <w:p w14:paraId="5993D8A5" w14:textId="77777777" w:rsidR="008F2C47" w:rsidRDefault="008F2C47" w:rsidP="008F2C47">
      <w:pPr>
        <w:pStyle w:val="LabStepCodeBlockLevel2"/>
      </w:pPr>
      <w:r>
        <w:t xml:space="preserve">    for (int col = 0; col &lt; reader.FieldCount; col++) {</w:t>
      </w:r>
    </w:p>
    <w:p w14:paraId="17EB1A52" w14:textId="77777777" w:rsidR="008F2C47" w:rsidRDefault="008F2C47" w:rsidP="008F2C47">
      <w:pPr>
        <w:pStyle w:val="LabStepCodeBlockLevel2"/>
      </w:pPr>
      <w:r>
        <w:t xml:space="preserve">        csv += reader.GetName(col);</w:t>
      </w:r>
    </w:p>
    <w:p w14:paraId="315D703D" w14:textId="77777777" w:rsidR="008F2C47" w:rsidRDefault="008F2C47" w:rsidP="008F2C47">
      <w:pPr>
        <w:pStyle w:val="LabStepCodeBlockLevel2"/>
      </w:pPr>
      <w:r>
        <w:t xml:space="preserve">        csv += (col &lt; (reader.FieldCount - 1)) ? "," : "\n";</w:t>
      </w:r>
    </w:p>
    <w:p w14:paraId="68A7B3B1" w14:textId="77777777" w:rsidR="008F2C47" w:rsidRDefault="008F2C47" w:rsidP="008F2C47">
      <w:pPr>
        <w:pStyle w:val="LabStepCodeBlockLevel2"/>
      </w:pPr>
      <w:r>
        <w:t xml:space="preserve">    }</w:t>
      </w:r>
    </w:p>
    <w:p w14:paraId="04A57DD9" w14:textId="77777777" w:rsidR="008F2C47" w:rsidRPr="008F2C47" w:rsidRDefault="008F2C47" w:rsidP="008F2C47">
      <w:pPr>
        <w:pStyle w:val="LabStepCodeBlockLevel2"/>
        <w:rPr>
          <w:color w:val="4F6228" w:themeColor="accent3" w:themeShade="80"/>
        </w:rPr>
      </w:pPr>
    </w:p>
    <w:p w14:paraId="5BD99A90" w14:textId="36D6E9CC"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row in the resultset</w:t>
      </w:r>
    </w:p>
    <w:p w14:paraId="460B7103" w14:textId="77777777" w:rsidR="008F2C47" w:rsidRDefault="008F2C47" w:rsidP="008F2C47">
      <w:pPr>
        <w:pStyle w:val="LabStepCodeBlockLevel2"/>
      </w:pPr>
      <w:r>
        <w:t xml:space="preserve">    while (reader.Read()) {</w:t>
      </w:r>
    </w:p>
    <w:p w14:paraId="3FFB4CBE" w14:textId="144F1FD9"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column in the current row</w:t>
      </w:r>
    </w:p>
    <w:p w14:paraId="26BBE7E5" w14:textId="77777777" w:rsidR="008F2C47" w:rsidRDefault="008F2C47" w:rsidP="008F2C47">
      <w:pPr>
        <w:pStyle w:val="LabStepCodeBlockLevel2"/>
      </w:pPr>
      <w:r>
        <w:t xml:space="preserve">        for (int i = 0; i &lt; reader.FieldCount; i++) {</w:t>
      </w:r>
    </w:p>
    <w:p w14:paraId="11BC11FD" w14:textId="77777777" w:rsidR="008F2C47" w:rsidRDefault="008F2C47" w:rsidP="008F2C47">
      <w:pPr>
        <w:pStyle w:val="LabStepCodeBlockLevel2"/>
      </w:pPr>
      <w:r>
        <w:t xml:space="preserve">            csv += reader.GetValue(i);</w:t>
      </w:r>
    </w:p>
    <w:p w14:paraId="770AC98F" w14:textId="77777777" w:rsidR="008F2C47" w:rsidRDefault="008F2C47" w:rsidP="008F2C47">
      <w:pPr>
        <w:pStyle w:val="LabStepCodeBlockLevel2"/>
      </w:pPr>
      <w:r>
        <w:t xml:space="preserve">            csv += (i &lt; (reader.FieldCount - 1)) ? "," : "\n";</w:t>
      </w:r>
    </w:p>
    <w:p w14:paraId="73E36B0E" w14:textId="77777777" w:rsidR="008F2C47" w:rsidRDefault="008F2C47" w:rsidP="008F2C47">
      <w:pPr>
        <w:pStyle w:val="LabStepCodeBlockLevel2"/>
      </w:pPr>
      <w:r>
        <w:t xml:space="preserve">        }</w:t>
      </w:r>
    </w:p>
    <w:p w14:paraId="768EFEE1" w14:textId="77777777" w:rsidR="008F2C47" w:rsidRDefault="008F2C47" w:rsidP="008F2C47">
      <w:pPr>
        <w:pStyle w:val="LabStepCodeBlockLevel2"/>
      </w:pPr>
      <w:r>
        <w:t xml:space="preserve">    }</w:t>
      </w:r>
    </w:p>
    <w:p w14:paraId="66D4F53F" w14:textId="3A858606" w:rsidR="008F2C47" w:rsidRPr="008F2C47" w:rsidRDefault="008F2C47" w:rsidP="008F2C47">
      <w:pPr>
        <w:pStyle w:val="LabStepCodeBlockLevel2"/>
        <w:rPr>
          <w:color w:val="4F6228" w:themeColor="accent3" w:themeShade="80"/>
        </w:rPr>
      </w:pPr>
    </w:p>
    <w:p w14:paraId="2F7364E1" w14:textId="54924700" w:rsidR="008F2C47" w:rsidRPr="008F2C47" w:rsidRDefault="008F2C47" w:rsidP="008F2C47">
      <w:pPr>
        <w:pStyle w:val="LabStepCodeBlockLevel2"/>
        <w:rPr>
          <w:color w:val="4F6228" w:themeColor="accent3" w:themeShade="80"/>
        </w:rPr>
      </w:pPr>
      <w:r w:rsidRPr="008F2C47">
        <w:rPr>
          <w:color w:val="4F6228" w:themeColor="accent3" w:themeShade="80"/>
        </w:rPr>
        <w:t xml:space="preserve">    // write CVS data to new file in project directlry named QueryResults.csv</w:t>
      </w:r>
    </w:p>
    <w:p w14:paraId="12D1674D" w14:textId="77777777" w:rsidR="008F2C47" w:rsidRDefault="008F2C47" w:rsidP="008F2C47">
      <w:pPr>
        <w:pStyle w:val="LabStepCodeBlockLevel2"/>
      </w:pPr>
      <w:r>
        <w:t xml:space="preserve">    string filePath = System.IO.Directory.GetCurrentDirectory() + @"\QueryResuts.csv";</w:t>
      </w:r>
    </w:p>
    <w:p w14:paraId="0674C0A7" w14:textId="77777777" w:rsidR="008F2C47" w:rsidRDefault="008F2C47" w:rsidP="008F2C47">
      <w:pPr>
        <w:pStyle w:val="LabStepCodeBlockLevel2"/>
      </w:pPr>
      <w:r>
        <w:t xml:space="preserve">    StreamWriter writer = File.CreateText(filePath);</w:t>
      </w:r>
    </w:p>
    <w:p w14:paraId="480F8BAD" w14:textId="77777777" w:rsidR="008F2C47" w:rsidRDefault="008F2C47" w:rsidP="008F2C47">
      <w:pPr>
        <w:pStyle w:val="LabStepCodeBlockLevel2"/>
      </w:pPr>
      <w:r>
        <w:t xml:space="preserve">    writer.Write(csv);</w:t>
      </w:r>
    </w:p>
    <w:p w14:paraId="176E50DB" w14:textId="77777777" w:rsidR="008F2C47" w:rsidRDefault="008F2C47" w:rsidP="008F2C47">
      <w:pPr>
        <w:pStyle w:val="LabStepCodeBlockLevel2"/>
      </w:pPr>
      <w:r>
        <w:t xml:space="preserve">    writer.Flush();</w:t>
      </w:r>
    </w:p>
    <w:p w14:paraId="7E208F56" w14:textId="77777777" w:rsidR="008F2C47" w:rsidRDefault="008F2C47" w:rsidP="008F2C47">
      <w:pPr>
        <w:pStyle w:val="LabStepCodeBlockLevel2"/>
      </w:pPr>
      <w:r>
        <w:t xml:space="preserve">    writer.Dispose();</w:t>
      </w:r>
    </w:p>
    <w:p w14:paraId="4227D5C5" w14:textId="77777777" w:rsidR="008F2C47" w:rsidRDefault="008F2C47" w:rsidP="008F2C47">
      <w:pPr>
        <w:pStyle w:val="LabStepCodeBlockLevel2"/>
      </w:pPr>
    </w:p>
    <w:p w14:paraId="0D40C667" w14:textId="77777777" w:rsidR="008F2C47" w:rsidRDefault="008F2C47" w:rsidP="008F2C47">
      <w:pPr>
        <w:pStyle w:val="LabStepCodeBlockLevel2"/>
      </w:pPr>
      <w:r>
        <w:t xml:space="preserve">    if (openinExcel) {</w:t>
      </w:r>
    </w:p>
    <w:p w14:paraId="09081D1C" w14:textId="77777777" w:rsidR="008F2C47" w:rsidRDefault="008F2C47" w:rsidP="008F2C47">
      <w:pPr>
        <w:pStyle w:val="LabStepCodeBlockLevel2"/>
      </w:pPr>
      <w:r>
        <w:t xml:space="preserve">        OpenInExcel(filePath);</w:t>
      </w:r>
    </w:p>
    <w:p w14:paraId="17517DC9" w14:textId="77777777" w:rsidR="008F2C47" w:rsidRDefault="008F2C47" w:rsidP="008F2C47">
      <w:pPr>
        <w:pStyle w:val="LabStepCodeBlockLevel2"/>
      </w:pPr>
      <w:r>
        <w:t xml:space="preserve">    }</w:t>
      </w:r>
    </w:p>
    <w:p w14:paraId="2C534DDB" w14:textId="77777777" w:rsidR="008F2C47" w:rsidRDefault="008F2C47" w:rsidP="008F2C47">
      <w:pPr>
        <w:pStyle w:val="LabStepCodeBlockLevel2"/>
      </w:pPr>
    </w:p>
    <w:p w14:paraId="10CBF89E" w14:textId="28C0C51D" w:rsidR="008F2C47" w:rsidRDefault="008F2C47" w:rsidP="008F2C47">
      <w:pPr>
        <w:pStyle w:val="LabStepCodeBlockLevel2"/>
      </w:pPr>
      <w:r>
        <w:t>}</w:t>
      </w:r>
    </w:p>
    <w:p w14:paraId="05F15DE7" w14:textId="02AE227D" w:rsidR="00AB04BC" w:rsidRPr="00581BB2" w:rsidRDefault="00AB04BC" w:rsidP="00581BB2">
      <w:pPr>
        <w:pStyle w:val="LabStepNumbered"/>
      </w:pPr>
      <w:r w:rsidRPr="00581BB2">
        <w:lastRenderedPageBreak/>
        <w:t>Test your work by executing a DAX query.</w:t>
      </w:r>
    </w:p>
    <w:p w14:paraId="0FC12296" w14:textId="7F589FA4" w:rsidR="00AB04BC" w:rsidRDefault="00AB04BC" w:rsidP="00AB04BC">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0656C15B" w14:textId="3C32627F" w:rsidR="00AB04BC" w:rsidRDefault="0092221E" w:rsidP="00AB04BC">
      <w:pPr>
        <w:pStyle w:val="LabStepNumberedLevel2"/>
      </w:pPr>
      <w:r>
        <w:t>When the application runs, it should generate a new CS</w:t>
      </w:r>
      <w:r w:rsidR="004D63DA">
        <w:t>V file with the query results.</w:t>
      </w:r>
    </w:p>
    <w:p w14:paraId="73F97D9F" w14:textId="70003137" w:rsidR="004D63DA" w:rsidRDefault="004D63DA" w:rsidP="00AB04BC">
      <w:pPr>
        <w:pStyle w:val="LabStepNumberedLevel2"/>
      </w:pPr>
      <w:r>
        <w:t xml:space="preserve">After generating a CSV file, the application </w:t>
      </w:r>
      <w:r w:rsidR="00265188">
        <w:t>should then</w:t>
      </w:r>
      <w:r>
        <w:t xml:space="preserve"> open the new CSV file in </w:t>
      </w:r>
      <w:r w:rsidR="00265188">
        <w:t xml:space="preserve">Microsoft </w:t>
      </w:r>
      <w:r>
        <w:t>Excel.</w:t>
      </w:r>
    </w:p>
    <w:p w14:paraId="35847F40" w14:textId="474523F4" w:rsidR="00AB04BC" w:rsidRDefault="00AB04BC" w:rsidP="00AB04BC">
      <w:pPr>
        <w:pStyle w:val="LabStepScreenshotLevel2"/>
      </w:pPr>
      <w:r>
        <w:drawing>
          <wp:inline distT="0" distB="0" distL="0" distR="0" wp14:anchorId="310D6E00" wp14:editId="276CFF22">
            <wp:extent cx="2516981" cy="1877749"/>
            <wp:effectExtent l="19050" t="19050" r="1714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8069" cy="1908402"/>
                    </a:xfrm>
                    <a:prstGeom prst="rect">
                      <a:avLst/>
                    </a:prstGeom>
                    <a:noFill/>
                    <a:ln>
                      <a:solidFill>
                        <a:schemeClr val="tx1">
                          <a:lumMod val="50000"/>
                          <a:lumOff val="50000"/>
                        </a:schemeClr>
                      </a:solidFill>
                    </a:ln>
                  </pic:spPr>
                </pic:pic>
              </a:graphicData>
            </a:graphic>
          </wp:inline>
        </w:drawing>
      </w:r>
    </w:p>
    <w:p w14:paraId="26176941" w14:textId="70DBE6B2" w:rsidR="00AB04BC" w:rsidRDefault="00AB04BC" w:rsidP="00AB04BC">
      <w:pPr>
        <w:pStyle w:val="LabStepNumberedLevel2"/>
      </w:pPr>
      <w:r>
        <w:t xml:space="preserve">Close </w:t>
      </w:r>
      <w:r w:rsidR="00265188">
        <w:t xml:space="preserve">Microsoft </w:t>
      </w:r>
      <w:r>
        <w:t>Excel without saving any changes and return to Visual Studio Code.</w:t>
      </w:r>
    </w:p>
    <w:p w14:paraId="06320655" w14:textId="40834D7F" w:rsidR="004D63DA" w:rsidRPr="00581BB2" w:rsidRDefault="004D63DA" w:rsidP="00581BB2">
      <w:pPr>
        <w:pStyle w:val="LabStepNumbered"/>
      </w:pPr>
      <w:r w:rsidRPr="00581BB2">
        <w:t xml:space="preserve">Write a DAX query to return the distinct values that exist for the </w:t>
      </w:r>
      <w:r w:rsidRPr="00265188">
        <w:rPr>
          <w:b/>
          <w:bCs/>
        </w:rPr>
        <w:t>Sales Region</w:t>
      </w:r>
      <w:r w:rsidRPr="00581BB2">
        <w:t xml:space="preserve"> column of the </w:t>
      </w:r>
      <w:r w:rsidRPr="00265188">
        <w:rPr>
          <w:b/>
          <w:bCs/>
        </w:rPr>
        <w:t>Customers</w:t>
      </w:r>
      <w:r w:rsidRPr="00581BB2">
        <w:t xml:space="preserve"> table</w:t>
      </w:r>
    </w:p>
    <w:p w14:paraId="4F07E845" w14:textId="39F287F1" w:rsidR="004D63DA" w:rsidRDefault="004D63DA" w:rsidP="004D63DA">
      <w:pPr>
        <w:pStyle w:val="LabStepNumberedLevel2"/>
      </w:pPr>
      <w:r>
        <w:t xml:space="preserve">Consider the following DAX query which returns distinct values for the </w:t>
      </w:r>
      <w:r w:rsidRPr="004D63DA">
        <w:rPr>
          <w:b/>
          <w:bCs/>
        </w:rPr>
        <w:t>Sales Region</w:t>
      </w:r>
      <w:r>
        <w:t xml:space="preserve"> column of the </w:t>
      </w:r>
      <w:r w:rsidRPr="004D63DA">
        <w:rPr>
          <w:b/>
          <w:bCs/>
        </w:rPr>
        <w:t>Customers</w:t>
      </w:r>
      <w:r>
        <w:t xml:space="preserve"> table.</w:t>
      </w:r>
    </w:p>
    <w:p w14:paraId="55E7FA22" w14:textId="37A3F5B2" w:rsidR="004D63DA" w:rsidRPr="004D63DA" w:rsidRDefault="004D63DA" w:rsidP="004D63DA">
      <w:pPr>
        <w:pStyle w:val="LabStepCodeBlockLevel2"/>
      </w:pPr>
      <w:r w:rsidRPr="004D63DA">
        <w:t>EVALUATE( VALUES(Customers[Sales Region]) )</w:t>
      </w:r>
    </w:p>
    <w:p w14:paraId="28157FA3" w14:textId="3F0155B7" w:rsidR="004D63DA" w:rsidRDefault="00600250" w:rsidP="004D63DA">
      <w:pPr>
        <w:pStyle w:val="LabStepNumberedLevel2"/>
      </w:pPr>
      <w:r>
        <w:t xml:space="preserve">If you run this query in DAX </w:t>
      </w:r>
      <w:r w:rsidR="004D63DA">
        <w:t>Studio</w:t>
      </w:r>
      <w:r>
        <w:t xml:space="preserve">, </w:t>
      </w:r>
      <w:r w:rsidRPr="00600250">
        <w:rPr>
          <w:b/>
          <w:bCs/>
        </w:rPr>
        <w:t>Sales Region</w:t>
      </w:r>
      <w:r>
        <w:t xml:space="preserve"> has values of </w:t>
      </w:r>
      <w:r w:rsidRPr="00600250">
        <w:rPr>
          <w:b/>
          <w:bCs/>
        </w:rPr>
        <w:t>Western Region</w:t>
      </w:r>
      <w:r>
        <w:t xml:space="preserve">, </w:t>
      </w:r>
      <w:r w:rsidRPr="00600250">
        <w:rPr>
          <w:b/>
          <w:bCs/>
        </w:rPr>
        <w:t>Central Region</w:t>
      </w:r>
      <w:r>
        <w:t xml:space="preserve"> and </w:t>
      </w:r>
      <w:r w:rsidRPr="00600250">
        <w:rPr>
          <w:b/>
          <w:bCs/>
        </w:rPr>
        <w:t>Eastern Region</w:t>
      </w:r>
      <w:r>
        <w:t>.</w:t>
      </w:r>
    </w:p>
    <w:p w14:paraId="322C25C5" w14:textId="58A50D9B" w:rsidR="00D94DB0" w:rsidRDefault="001958D9" w:rsidP="004D63DA">
      <w:pPr>
        <w:pStyle w:val="LabStepScreenshotLevel2"/>
      </w:pPr>
      <w:r>
        <w:drawing>
          <wp:inline distT="0" distB="0" distL="0" distR="0" wp14:anchorId="114F2A50" wp14:editId="795DAC01">
            <wp:extent cx="5417344" cy="2099742"/>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67572" cy="2119210"/>
                    </a:xfrm>
                    <a:prstGeom prst="rect">
                      <a:avLst/>
                    </a:prstGeom>
                    <a:noFill/>
                    <a:ln>
                      <a:solidFill>
                        <a:schemeClr val="tx1">
                          <a:lumMod val="50000"/>
                          <a:lumOff val="50000"/>
                        </a:schemeClr>
                      </a:solidFill>
                    </a:ln>
                  </pic:spPr>
                </pic:pic>
              </a:graphicData>
            </a:graphic>
          </wp:inline>
        </w:drawing>
      </w:r>
    </w:p>
    <w:p w14:paraId="42296C65" w14:textId="7189ACF2" w:rsidR="004D63DA" w:rsidRDefault="00600250" w:rsidP="004D63DA">
      <w:pPr>
        <w:pStyle w:val="LabExerciseCallout"/>
      </w:pPr>
      <w:r>
        <w:t xml:space="preserve">You do not need to use DAX Studio to complete this lab. This screenshot is primarily included so you can see the results of the query to enhance your conceptual understanding. However, you should keep in mind that </w:t>
      </w:r>
      <w:r w:rsidR="004D63DA">
        <w:t>DAX Studio is an awesome tool for testing DAX queries</w:t>
      </w:r>
      <w:r>
        <w:t xml:space="preserve"> and optimizing performance</w:t>
      </w:r>
      <w:r w:rsidR="004D63DA">
        <w:t xml:space="preserve">. If you have never used this </w:t>
      </w:r>
      <w:r>
        <w:t xml:space="preserve">essential </w:t>
      </w:r>
      <w:r w:rsidR="004D63DA">
        <w:t xml:space="preserve">tools before, check it out at </w:t>
      </w:r>
      <w:hyperlink r:id="rId67" w:history="1">
        <w:r w:rsidR="004D63DA" w:rsidRPr="00EE72BB">
          <w:rPr>
            <w:rStyle w:val="Hyperlink"/>
          </w:rPr>
          <w:t>https://daxstudio.org/</w:t>
        </w:r>
      </w:hyperlink>
      <w:r w:rsidR="004D63DA">
        <w:t>.</w:t>
      </w:r>
    </w:p>
    <w:p w14:paraId="5B107C9A" w14:textId="4712EE5C" w:rsidR="00AB04BC" w:rsidRPr="00581BB2" w:rsidRDefault="00600250" w:rsidP="00581BB2">
      <w:pPr>
        <w:pStyle w:val="LabStepNumbered"/>
      </w:pPr>
      <w:r w:rsidRPr="00581BB2">
        <w:t xml:space="preserve">Update the Main function in </w:t>
      </w:r>
      <w:proofErr w:type="spellStart"/>
      <w:r w:rsidRPr="00265188">
        <w:rPr>
          <w:b/>
          <w:bCs/>
        </w:rPr>
        <w:t>Program.cs</w:t>
      </w:r>
      <w:proofErr w:type="spellEnd"/>
      <w:r w:rsidRPr="00581BB2">
        <w:t>.</w:t>
      </w:r>
    </w:p>
    <w:p w14:paraId="05B5A79C" w14:textId="3EDC4A37" w:rsidR="00AB04BC" w:rsidRDefault="00600250" w:rsidP="00AB04BC">
      <w:pPr>
        <w:pStyle w:val="LabStepNumberedLevel2"/>
      </w:pPr>
      <w:r>
        <w:t xml:space="preserve">In </w:t>
      </w:r>
      <w:r w:rsidRPr="00600250">
        <w:rPr>
          <w:b/>
          <w:bCs/>
        </w:rPr>
        <w:t>Main</w:t>
      </w:r>
      <w:r>
        <w:t xml:space="preserve">, comment out the call to </w:t>
      </w:r>
      <w:proofErr w:type="spellStart"/>
      <w:r w:rsidRPr="00600250">
        <w:rPr>
          <w:b/>
          <w:bCs/>
          <w:color w:val="4F6228" w:themeColor="accent3" w:themeShade="80"/>
        </w:rPr>
        <w:t>ExecuteDaxQuery</w:t>
      </w:r>
      <w:proofErr w:type="spellEnd"/>
      <w:r>
        <w:t xml:space="preserve"> and uncomment </w:t>
      </w:r>
      <w:proofErr w:type="spellStart"/>
      <w:r w:rsidRPr="00600250">
        <w:rPr>
          <w:b/>
          <w:bCs/>
        </w:rPr>
        <w:t>AddSalesRegionMeasures</w:t>
      </w:r>
      <w:proofErr w:type="spellEnd"/>
      <w:r>
        <w:t xml:space="preserve"> as shown in this listing.</w:t>
      </w:r>
    </w:p>
    <w:p w14:paraId="288DC7B3" w14:textId="66F3E49A" w:rsidR="00241DFE" w:rsidRDefault="00241DFE" w:rsidP="00241DFE">
      <w:pPr>
        <w:pStyle w:val="LabStepCodeBlockLevel2"/>
      </w:pPr>
      <w:r>
        <w:t>static void Main(string[] args) {</w:t>
      </w:r>
    </w:p>
    <w:p w14:paraId="6232D4CC" w14:textId="77777777" w:rsidR="00241DFE" w:rsidRDefault="00241DFE" w:rsidP="00241DFE">
      <w:pPr>
        <w:pStyle w:val="LabStepCodeBlockLevel2"/>
      </w:pPr>
    </w:p>
    <w:p w14:paraId="531A8DD8" w14:textId="37E85810"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1</w:t>
      </w:r>
    </w:p>
    <w:p w14:paraId="3CC07B59" w14:textId="67873148"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ExecuteDaxQuery();</w:t>
      </w:r>
    </w:p>
    <w:p w14:paraId="3F48E40B" w14:textId="77777777" w:rsidR="00241DFE" w:rsidRPr="00241DFE" w:rsidRDefault="00241DFE" w:rsidP="00241DFE">
      <w:pPr>
        <w:pStyle w:val="LabStepCodeBlockLevel2"/>
        <w:rPr>
          <w:color w:val="4F6228" w:themeColor="accent3" w:themeShade="80"/>
        </w:rPr>
      </w:pPr>
    </w:p>
    <w:p w14:paraId="6A61443F" w14:textId="487A7E55"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2 </w:t>
      </w:r>
    </w:p>
    <w:p w14:paraId="30842551" w14:textId="1E4D614A" w:rsidR="00241DFE" w:rsidRDefault="00241DFE" w:rsidP="00241DFE">
      <w:pPr>
        <w:pStyle w:val="LabStepCodeBlockLevel2"/>
      </w:pPr>
      <w:r>
        <w:t xml:space="preserve">    AddSalesRegionMeasures();</w:t>
      </w:r>
    </w:p>
    <w:p w14:paraId="4A156CAC" w14:textId="77777777" w:rsidR="00241DFE" w:rsidRDefault="00241DFE" w:rsidP="00241DFE">
      <w:pPr>
        <w:pStyle w:val="LabStepCodeBlockLevel2"/>
      </w:pPr>
      <w:r>
        <w:t xml:space="preserve">    </w:t>
      </w:r>
    </w:p>
    <w:p w14:paraId="4299C114" w14:textId="199A28A1" w:rsidR="00241DFE" w:rsidRDefault="00241DFE" w:rsidP="00241DFE">
      <w:pPr>
        <w:pStyle w:val="LabStepCodeBlockLevel2"/>
      </w:pPr>
      <w:r>
        <w:t>}</w:t>
      </w:r>
    </w:p>
    <w:p w14:paraId="6398216F" w14:textId="55A2ABDA" w:rsidR="00241DFE" w:rsidRDefault="00600250" w:rsidP="00AB04BC">
      <w:pPr>
        <w:pStyle w:val="LabStepNumberedLevel2"/>
      </w:pPr>
      <w:r>
        <w:lastRenderedPageBreak/>
        <w:t xml:space="preserve">Walk through the code in </w:t>
      </w:r>
      <w:proofErr w:type="spellStart"/>
      <w:r w:rsidRPr="00600250">
        <w:rPr>
          <w:b/>
          <w:bCs/>
        </w:rPr>
        <w:t>AddSalesRegionMeasures</w:t>
      </w:r>
      <w:proofErr w:type="spellEnd"/>
      <w:r>
        <w:t xml:space="preserve"> to understand what it does.</w:t>
      </w:r>
    </w:p>
    <w:p w14:paraId="1794A5C1" w14:textId="77777777" w:rsidR="00241DFE" w:rsidRPr="00241DFE" w:rsidRDefault="00241DFE" w:rsidP="00241DFE">
      <w:pPr>
        <w:pStyle w:val="LabStepCodeBlockLevel2"/>
        <w:rPr>
          <w:sz w:val="14"/>
          <w:szCs w:val="14"/>
        </w:rPr>
      </w:pPr>
      <w:r w:rsidRPr="00241DFE">
        <w:rPr>
          <w:sz w:val="14"/>
          <w:szCs w:val="14"/>
        </w:rPr>
        <w:t>static void AddSalesRegionMeasures() {</w:t>
      </w:r>
    </w:p>
    <w:p w14:paraId="3CA7995B" w14:textId="77777777" w:rsidR="00241DFE" w:rsidRPr="00241DFE" w:rsidRDefault="00241DFE" w:rsidP="00241DFE">
      <w:pPr>
        <w:pStyle w:val="LabStepCodeBlockLevel2"/>
        <w:rPr>
          <w:sz w:val="14"/>
          <w:szCs w:val="14"/>
        </w:rPr>
      </w:pPr>
    </w:p>
    <w:p w14:paraId="04B31366"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DAX query to be submitted totabuar database engine</w:t>
      </w:r>
    </w:p>
    <w:p w14:paraId="64FBF3A3" w14:textId="77777777" w:rsidR="00241DFE" w:rsidRPr="00241DFE" w:rsidRDefault="00241DFE" w:rsidP="00241DFE">
      <w:pPr>
        <w:pStyle w:val="LabStepCodeBlockLevel2"/>
        <w:rPr>
          <w:sz w:val="14"/>
          <w:szCs w:val="14"/>
        </w:rPr>
      </w:pPr>
      <w:r w:rsidRPr="00241DFE">
        <w:rPr>
          <w:sz w:val="14"/>
          <w:szCs w:val="14"/>
        </w:rPr>
        <w:t xml:space="preserve">    String query = "EVALUATE( VALUES(Customers[Sales Region]) )";</w:t>
      </w:r>
    </w:p>
    <w:p w14:paraId="30BEAE46" w14:textId="77777777" w:rsidR="00241DFE" w:rsidRPr="00241DFE" w:rsidRDefault="00241DFE" w:rsidP="00241DFE">
      <w:pPr>
        <w:pStyle w:val="LabStepCodeBlockLevel2"/>
        <w:rPr>
          <w:sz w:val="14"/>
          <w:szCs w:val="14"/>
        </w:rPr>
      </w:pPr>
    </w:p>
    <w:p w14:paraId="1E308926" w14:textId="77777777" w:rsidR="00241DFE" w:rsidRPr="00241DFE" w:rsidRDefault="00241DFE" w:rsidP="00241DFE">
      <w:pPr>
        <w:pStyle w:val="LabStepCodeBlockLevel2"/>
        <w:rPr>
          <w:sz w:val="14"/>
          <w:szCs w:val="14"/>
        </w:rPr>
      </w:pPr>
      <w:r w:rsidRPr="00241DFE">
        <w:rPr>
          <w:sz w:val="14"/>
          <w:szCs w:val="14"/>
        </w:rPr>
        <w:t xml:space="preserve">    AdomdConnection adomdConnection = new AdomdConnection(connectString);</w:t>
      </w:r>
    </w:p>
    <w:p w14:paraId="470A48DA" w14:textId="77777777" w:rsidR="00241DFE" w:rsidRPr="00241DFE" w:rsidRDefault="00241DFE" w:rsidP="00241DFE">
      <w:pPr>
        <w:pStyle w:val="LabStepCodeBlockLevel2"/>
        <w:rPr>
          <w:sz w:val="14"/>
          <w:szCs w:val="14"/>
        </w:rPr>
      </w:pPr>
      <w:r w:rsidRPr="00241DFE">
        <w:rPr>
          <w:sz w:val="14"/>
          <w:szCs w:val="14"/>
        </w:rPr>
        <w:t xml:space="preserve">    adomdConnection.Open();</w:t>
      </w:r>
    </w:p>
    <w:p w14:paraId="7099A90F" w14:textId="77777777" w:rsidR="00241DFE" w:rsidRPr="00241DFE" w:rsidRDefault="00241DFE" w:rsidP="00241DFE">
      <w:pPr>
        <w:pStyle w:val="LabStepCodeBlockLevel2"/>
        <w:rPr>
          <w:sz w:val="14"/>
          <w:szCs w:val="14"/>
        </w:rPr>
      </w:pPr>
    </w:p>
    <w:p w14:paraId="51F7AACB" w14:textId="77777777" w:rsidR="00241DFE" w:rsidRPr="00241DFE" w:rsidRDefault="00241DFE" w:rsidP="00241DFE">
      <w:pPr>
        <w:pStyle w:val="LabStepCodeBlockLevel2"/>
        <w:rPr>
          <w:sz w:val="14"/>
          <w:szCs w:val="14"/>
        </w:rPr>
      </w:pPr>
      <w:r w:rsidRPr="00241DFE">
        <w:rPr>
          <w:sz w:val="14"/>
          <w:szCs w:val="14"/>
        </w:rPr>
        <w:t xml:space="preserve">    AdomdCommand adomdCommand = new AdomdCommand(query, adomdConnection);</w:t>
      </w:r>
    </w:p>
    <w:p w14:paraId="256021D0" w14:textId="77777777" w:rsidR="00241DFE" w:rsidRPr="00241DFE" w:rsidRDefault="00241DFE" w:rsidP="00241DFE">
      <w:pPr>
        <w:pStyle w:val="LabStepCodeBlockLevel2"/>
        <w:rPr>
          <w:sz w:val="14"/>
          <w:szCs w:val="14"/>
        </w:rPr>
      </w:pPr>
      <w:r w:rsidRPr="00241DFE">
        <w:rPr>
          <w:sz w:val="14"/>
          <w:szCs w:val="14"/>
        </w:rPr>
        <w:t xml:space="preserve">    AdomdDataReader reader = adomdCommand.ExecuteReader();</w:t>
      </w:r>
    </w:p>
    <w:p w14:paraId="73FDE9E6" w14:textId="77777777" w:rsidR="00241DFE" w:rsidRPr="00241DFE" w:rsidRDefault="00241DFE" w:rsidP="00241DFE">
      <w:pPr>
        <w:pStyle w:val="LabStepCodeBlockLevel2"/>
        <w:rPr>
          <w:sz w:val="14"/>
          <w:szCs w:val="14"/>
        </w:rPr>
      </w:pPr>
    </w:p>
    <w:p w14:paraId="6F030560"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open connection use TOM to create new measures</w:t>
      </w:r>
    </w:p>
    <w:p w14:paraId="61F23892" w14:textId="77777777" w:rsidR="00241DFE" w:rsidRPr="00241DFE" w:rsidRDefault="00241DFE" w:rsidP="00241DFE">
      <w:pPr>
        <w:pStyle w:val="LabStepCodeBlockLevel2"/>
        <w:rPr>
          <w:sz w:val="14"/>
          <w:szCs w:val="14"/>
        </w:rPr>
      </w:pPr>
      <w:r w:rsidRPr="00241DFE">
        <w:rPr>
          <w:sz w:val="14"/>
          <w:szCs w:val="14"/>
        </w:rPr>
        <w:t xml:space="preserve">    TOM.Server server = new TOM.Server();</w:t>
      </w:r>
    </w:p>
    <w:p w14:paraId="24712D41" w14:textId="77777777" w:rsidR="00241DFE" w:rsidRPr="00241DFE" w:rsidRDefault="00241DFE" w:rsidP="00241DFE">
      <w:pPr>
        <w:pStyle w:val="LabStepCodeBlockLevel2"/>
        <w:rPr>
          <w:sz w:val="14"/>
          <w:szCs w:val="14"/>
        </w:rPr>
      </w:pPr>
      <w:r w:rsidRPr="00241DFE">
        <w:rPr>
          <w:sz w:val="14"/>
          <w:szCs w:val="14"/>
        </w:rPr>
        <w:t xml:space="preserve">    server.Connect(connectString);</w:t>
      </w:r>
    </w:p>
    <w:p w14:paraId="24E1E5E4" w14:textId="77777777" w:rsidR="00241DFE" w:rsidRPr="00241DFE" w:rsidRDefault="00241DFE" w:rsidP="00241DFE">
      <w:pPr>
        <w:pStyle w:val="LabStepCodeBlockLevel2"/>
        <w:rPr>
          <w:sz w:val="14"/>
          <w:szCs w:val="14"/>
        </w:rPr>
      </w:pPr>
      <w:r w:rsidRPr="00241DFE">
        <w:rPr>
          <w:sz w:val="14"/>
          <w:szCs w:val="14"/>
        </w:rPr>
        <w:t xml:space="preserve">    TOM.Model model = server.Databases[0].Model;</w:t>
      </w:r>
    </w:p>
    <w:p w14:paraId="093D160D" w14:textId="77777777" w:rsidR="00241DFE" w:rsidRPr="00241DFE" w:rsidRDefault="00241DFE" w:rsidP="00241DFE">
      <w:pPr>
        <w:pStyle w:val="LabStepCodeBlockLevel2"/>
        <w:rPr>
          <w:sz w:val="14"/>
          <w:szCs w:val="14"/>
        </w:rPr>
      </w:pPr>
      <w:r w:rsidRPr="00241DFE">
        <w:rPr>
          <w:sz w:val="14"/>
          <w:szCs w:val="14"/>
        </w:rPr>
        <w:t xml:space="preserve">    TOM.Table salesTable = model.Tables["Sales"];</w:t>
      </w:r>
    </w:p>
    <w:p w14:paraId="0783A95F" w14:textId="77777777" w:rsidR="00241DFE" w:rsidRPr="00241DFE" w:rsidRDefault="00241DFE" w:rsidP="00241DFE">
      <w:pPr>
        <w:pStyle w:val="LabStepCodeBlockLevel2"/>
        <w:rPr>
          <w:sz w:val="14"/>
          <w:szCs w:val="14"/>
        </w:rPr>
      </w:pPr>
    </w:p>
    <w:p w14:paraId="61056146" w14:textId="77777777" w:rsidR="00241DFE" w:rsidRPr="00241DFE" w:rsidRDefault="00241DFE" w:rsidP="00241DFE">
      <w:pPr>
        <w:pStyle w:val="LabStepCodeBlockLevel2"/>
        <w:rPr>
          <w:sz w:val="14"/>
          <w:szCs w:val="14"/>
        </w:rPr>
      </w:pPr>
      <w:r w:rsidRPr="00241DFE">
        <w:rPr>
          <w:sz w:val="14"/>
          <w:szCs w:val="14"/>
        </w:rPr>
        <w:t xml:space="preserve">    String measureDescription = "Auto Measures";</w:t>
      </w:r>
    </w:p>
    <w:p w14:paraId="2036DF1E" w14:textId="77777777" w:rsidR="00241DFE" w:rsidRDefault="00241DFE" w:rsidP="00241DFE">
      <w:pPr>
        <w:pStyle w:val="LabStepCodeBlockLevel2"/>
        <w:rPr>
          <w:sz w:val="14"/>
          <w:szCs w:val="14"/>
        </w:rPr>
      </w:pPr>
    </w:p>
    <w:p w14:paraId="2671AA60" w14:textId="660D1DA3"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delete any previously created "Auto" measures</w:t>
      </w:r>
    </w:p>
    <w:p w14:paraId="71A1E696" w14:textId="77777777" w:rsidR="00241DFE" w:rsidRPr="00241DFE" w:rsidRDefault="00241DFE" w:rsidP="00241DFE">
      <w:pPr>
        <w:pStyle w:val="LabStepCodeBlockLevel2"/>
        <w:rPr>
          <w:sz w:val="14"/>
          <w:szCs w:val="14"/>
        </w:rPr>
      </w:pPr>
      <w:r w:rsidRPr="00241DFE">
        <w:rPr>
          <w:sz w:val="14"/>
          <w:szCs w:val="14"/>
        </w:rPr>
        <w:t xml:space="preserve">    foreach (TOM.Measure m in salesTable.Measures) {</w:t>
      </w:r>
    </w:p>
    <w:p w14:paraId="6B17EDCB" w14:textId="77777777" w:rsidR="00241DFE" w:rsidRPr="00241DFE" w:rsidRDefault="00241DFE" w:rsidP="00241DFE">
      <w:pPr>
        <w:pStyle w:val="LabStepCodeBlockLevel2"/>
        <w:rPr>
          <w:sz w:val="14"/>
          <w:szCs w:val="14"/>
        </w:rPr>
      </w:pPr>
      <w:r w:rsidRPr="00241DFE">
        <w:rPr>
          <w:sz w:val="14"/>
          <w:szCs w:val="14"/>
        </w:rPr>
        <w:t xml:space="preserve">        if (m.Description == measureDescription) {</w:t>
      </w:r>
    </w:p>
    <w:p w14:paraId="100A74C4" w14:textId="77777777" w:rsidR="00241DFE" w:rsidRPr="00241DFE" w:rsidRDefault="00241DFE" w:rsidP="00241DFE">
      <w:pPr>
        <w:pStyle w:val="LabStepCodeBlockLevel2"/>
        <w:rPr>
          <w:sz w:val="14"/>
          <w:szCs w:val="14"/>
        </w:rPr>
      </w:pPr>
      <w:r w:rsidRPr="00241DFE">
        <w:rPr>
          <w:sz w:val="14"/>
          <w:szCs w:val="14"/>
        </w:rPr>
        <w:t xml:space="preserve">            salesTable.Measures.Remove(m);</w:t>
      </w:r>
    </w:p>
    <w:p w14:paraId="7C2E4BF5" w14:textId="77777777" w:rsidR="00241DFE" w:rsidRPr="00241DFE" w:rsidRDefault="00241DFE" w:rsidP="00241DFE">
      <w:pPr>
        <w:pStyle w:val="LabStepCodeBlockLevel2"/>
        <w:rPr>
          <w:sz w:val="14"/>
          <w:szCs w:val="14"/>
        </w:rPr>
      </w:pPr>
      <w:r w:rsidRPr="00241DFE">
        <w:rPr>
          <w:sz w:val="14"/>
          <w:szCs w:val="14"/>
        </w:rPr>
        <w:t xml:space="preserve">            model.SaveChanges();</w:t>
      </w:r>
    </w:p>
    <w:p w14:paraId="1724DE28" w14:textId="77777777" w:rsidR="00241DFE" w:rsidRPr="00241DFE" w:rsidRDefault="00241DFE" w:rsidP="00241DFE">
      <w:pPr>
        <w:pStyle w:val="LabStepCodeBlockLevel2"/>
        <w:rPr>
          <w:sz w:val="14"/>
          <w:szCs w:val="14"/>
        </w:rPr>
      </w:pPr>
      <w:r w:rsidRPr="00241DFE">
        <w:rPr>
          <w:sz w:val="14"/>
          <w:szCs w:val="14"/>
        </w:rPr>
        <w:t xml:space="preserve">        }</w:t>
      </w:r>
    </w:p>
    <w:p w14:paraId="7C6B6A96" w14:textId="77777777" w:rsidR="00241DFE" w:rsidRPr="00241DFE" w:rsidRDefault="00241DFE" w:rsidP="00241DFE">
      <w:pPr>
        <w:pStyle w:val="LabStepCodeBlockLevel2"/>
        <w:rPr>
          <w:sz w:val="14"/>
          <w:szCs w:val="14"/>
        </w:rPr>
      </w:pPr>
      <w:r w:rsidRPr="00241DFE">
        <w:rPr>
          <w:sz w:val="14"/>
          <w:szCs w:val="14"/>
        </w:rPr>
        <w:t xml:space="preserve">    }</w:t>
      </w:r>
    </w:p>
    <w:p w14:paraId="3FE4F653" w14:textId="77777777" w:rsidR="00241DFE" w:rsidRPr="00241DFE" w:rsidRDefault="00241DFE" w:rsidP="00241DFE">
      <w:pPr>
        <w:pStyle w:val="LabStepCodeBlockLevel2"/>
        <w:rPr>
          <w:sz w:val="14"/>
          <w:szCs w:val="14"/>
        </w:rPr>
      </w:pPr>
    </w:p>
    <w:p w14:paraId="4DCAB57A" w14:textId="09F2D4EC"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Create new </w:t>
      </w:r>
      <w:r>
        <w:rPr>
          <w:color w:val="4F6228" w:themeColor="accent3" w:themeShade="80"/>
          <w:sz w:val="14"/>
          <w:szCs w:val="14"/>
        </w:rPr>
        <w:t xml:space="preserve">automeasure </w:t>
      </w:r>
      <w:r w:rsidRPr="00241DFE">
        <w:rPr>
          <w:color w:val="4F6228" w:themeColor="accent3" w:themeShade="80"/>
          <w:sz w:val="14"/>
          <w:szCs w:val="14"/>
        </w:rPr>
        <w:t>measures</w:t>
      </w:r>
    </w:p>
    <w:p w14:paraId="74A0F5AA" w14:textId="43DF27CB" w:rsidR="00241DFE" w:rsidRDefault="00241DFE" w:rsidP="00241DFE">
      <w:pPr>
        <w:pStyle w:val="LabStepCodeBlockLevel2"/>
        <w:rPr>
          <w:sz w:val="14"/>
          <w:szCs w:val="14"/>
        </w:rPr>
      </w:pPr>
      <w:r w:rsidRPr="00241DFE">
        <w:rPr>
          <w:sz w:val="14"/>
          <w:szCs w:val="14"/>
        </w:rPr>
        <w:t xml:space="preserve">    while (reader.Read()) {</w:t>
      </w:r>
    </w:p>
    <w:p w14:paraId="63066A37" w14:textId="77777777" w:rsidR="00241DFE" w:rsidRPr="00241DFE" w:rsidRDefault="00241DFE" w:rsidP="00241DFE">
      <w:pPr>
        <w:pStyle w:val="LabStepCodeBlockLevel2"/>
        <w:rPr>
          <w:sz w:val="14"/>
          <w:szCs w:val="14"/>
        </w:rPr>
      </w:pPr>
    </w:p>
    <w:p w14:paraId="5DFD6D9F" w14:textId="77777777" w:rsidR="00241DFE" w:rsidRPr="00241DFE" w:rsidRDefault="00241DFE" w:rsidP="00241DFE">
      <w:pPr>
        <w:pStyle w:val="LabStepCodeBlockLevel2"/>
        <w:rPr>
          <w:sz w:val="14"/>
          <w:szCs w:val="14"/>
        </w:rPr>
      </w:pPr>
      <w:r w:rsidRPr="00241DFE">
        <w:rPr>
          <w:sz w:val="14"/>
          <w:szCs w:val="14"/>
        </w:rPr>
        <w:t xml:space="preserve">        String SalesRegion = reader.GetValue(0).ToString();</w:t>
      </w:r>
    </w:p>
    <w:p w14:paraId="5E635822" w14:textId="77777777" w:rsidR="00241DFE" w:rsidRPr="00241DFE" w:rsidRDefault="00241DFE" w:rsidP="00241DFE">
      <w:pPr>
        <w:pStyle w:val="LabStepCodeBlockLevel2"/>
        <w:rPr>
          <w:sz w:val="14"/>
          <w:szCs w:val="14"/>
        </w:rPr>
      </w:pPr>
      <w:r w:rsidRPr="00241DFE">
        <w:rPr>
          <w:sz w:val="14"/>
          <w:szCs w:val="14"/>
        </w:rPr>
        <w:t xml:space="preserve">        String measureName = $"{SalesRegion} Sales";</w:t>
      </w:r>
    </w:p>
    <w:p w14:paraId="2438F55B" w14:textId="77777777" w:rsidR="00241DFE" w:rsidRPr="00241DFE" w:rsidRDefault="00241DFE" w:rsidP="00241DFE">
      <w:pPr>
        <w:pStyle w:val="LabStepCodeBlockLevel2"/>
        <w:rPr>
          <w:sz w:val="14"/>
          <w:szCs w:val="14"/>
        </w:rPr>
      </w:pPr>
    </w:p>
    <w:p w14:paraId="38297834" w14:textId="77777777" w:rsidR="00241DFE" w:rsidRPr="00241DFE" w:rsidRDefault="00241DFE" w:rsidP="00241DFE">
      <w:pPr>
        <w:pStyle w:val="LabStepCodeBlockLevel2"/>
        <w:rPr>
          <w:sz w:val="14"/>
          <w:szCs w:val="14"/>
        </w:rPr>
      </w:pPr>
      <w:r w:rsidRPr="00241DFE">
        <w:rPr>
          <w:sz w:val="14"/>
          <w:szCs w:val="14"/>
        </w:rPr>
        <w:t xml:space="preserve">        TOM.Measure measure = new TOM.Measure() {</w:t>
      </w:r>
    </w:p>
    <w:p w14:paraId="29F53C0F" w14:textId="77777777" w:rsidR="00241DFE" w:rsidRPr="00241DFE" w:rsidRDefault="00241DFE" w:rsidP="00241DFE">
      <w:pPr>
        <w:pStyle w:val="LabStepCodeBlockLevel2"/>
        <w:rPr>
          <w:sz w:val="14"/>
          <w:szCs w:val="14"/>
        </w:rPr>
      </w:pPr>
      <w:r w:rsidRPr="00241DFE">
        <w:rPr>
          <w:sz w:val="14"/>
          <w:szCs w:val="14"/>
        </w:rPr>
        <w:t xml:space="preserve">            Name = measureName,</w:t>
      </w:r>
    </w:p>
    <w:p w14:paraId="400DC4C5" w14:textId="77777777" w:rsidR="00241DFE" w:rsidRPr="00241DFE" w:rsidRDefault="00241DFE" w:rsidP="00241DFE">
      <w:pPr>
        <w:pStyle w:val="LabStepCodeBlockLevel2"/>
        <w:rPr>
          <w:sz w:val="14"/>
          <w:szCs w:val="14"/>
        </w:rPr>
      </w:pPr>
      <w:r w:rsidRPr="00241DFE">
        <w:rPr>
          <w:sz w:val="14"/>
          <w:szCs w:val="14"/>
        </w:rPr>
        <w:t xml:space="preserve">            Description = measureDescription,</w:t>
      </w:r>
    </w:p>
    <w:p w14:paraId="6B4291AE" w14:textId="77777777" w:rsidR="00241DFE" w:rsidRPr="00241DFE" w:rsidRDefault="00241DFE" w:rsidP="00241DFE">
      <w:pPr>
        <w:pStyle w:val="LabStepCodeBlockLevel2"/>
        <w:rPr>
          <w:sz w:val="14"/>
          <w:szCs w:val="14"/>
        </w:rPr>
      </w:pPr>
      <w:r w:rsidRPr="00241DFE">
        <w:rPr>
          <w:sz w:val="14"/>
          <w:szCs w:val="14"/>
        </w:rPr>
        <w:t xml:space="preserve">            DisplayFolder = "Auto Measures",</w:t>
      </w:r>
    </w:p>
    <w:p w14:paraId="73DBB16D" w14:textId="77777777" w:rsidR="00241DFE" w:rsidRPr="00241DFE" w:rsidRDefault="00241DFE" w:rsidP="00241DFE">
      <w:pPr>
        <w:pStyle w:val="LabStepCodeBlockLevel2"/>
        <w:rPr>
          <w:sz w:val="14"/>
          <w:szCs w:val="14"/>
        </w:rPr>
      </w:pPr>
      <w:r w:rsidRPr="00241DFE">
        <w:rPr>
          <w:sz w:val="14"/>
          <w:szCs w:val="14"/>
        </w:rPr>
        <w:t xml:space="preserve">            FormatString = "$#,##0",                </w:t>
      </w:r>
    </w:p>
    <w:p w14:paraId="4E328E1F" w14:textId="50DDBF9F" w:rsidR="00241DFE" w:rsidRPr="00241DFE" w:rsidRDefault="00241DFE" w:rsidP="00241DFE">
      <w:pPr>
        <w:pStyle w:val="LabStepCodeBlockLevel2"/>
        <w:rPr>
          <w:sz w:val="14"/>
          <w:szCs w:val="14"/>
        </w:rPr>
      </w:pPr>
      <w:r w:rsidRPr="00241DFE">
        <w:rPr>
          <w:sz w:val="14"/>
          <w:szCs w:val="14"/>
        </w:rPr>
        <w:t xml:space="preserve">            Expression = $@"CALCULATE(SUM(Sales[SalesAmount]), Customers[Sales Region] = ""{SalesRegion}"" )"</w:t>
      </w:r>
    </w:p>
    <w:p w14:paraId="048307EB" w14:textId="77777777" w:rsidR="00241DFE" w:rsidRPr="00241DFE" w:rsidRDefault="00241DFE" w:rsidP="00241DFE">
      <w:pPr>
        <w:pStyle w:val="LabStepCodeBlockLevel2"/>
        <w:rPr>
          <w:sz w:val="14"/>
          <w:szCs w:val="14"/>
        </w:rPr>
      </w:pPr>
      <w:r w:rsidRPr="00241DFE">
        <w:rPr>
          <w:sz w:val="14"/>
          <w:szCs w:val="14"/>
        </w:rPr>
        <w:t xml:space="preserve">        };</w:t>
      </w:r>
    </w:p>
    <w:p w14:paraId="31D36EE1" w14:textId="77777777" w:rsidR="00241DFE" w:rsidRPr="00241DFE" w:rsidRDefault="00241DFE" w:rsidP="00241DFE">
      <w:pPr>
        <w:pStyle w:val="LabStepCodeBlockLevel2"/>
        <w:rPr>
          <w:sz w:val="14"/>
          <w:szCs w:val="14"/>
        </w:rPr>
      </w:pPr>
    </w:p>
    <w:p w14:paraId="17518389" w14:textId="77777777" w:rsidR="00241DFE" w:rsidRPr="00241DFE" w:rsidRDefault="00241DFE" w:rsidP="00241DFE">
      <w:pPr>
        <w:pStyle w:val="LabStepCodeBlockLevel2"/>
        <w:rPr>
          <w:sz w:val="14"/>
          <w:szCs w:val="14"/>
        </w:rPr>
      </w:pPr>
      <w:r w:rsidRPr="00241DFE">
        <w:rPr>
          <w:sz w:val="14"/>
          <w:szCs w:val="14"/>
        </w:rPr>
        <w:t xml:space="preserve">        salesTable.Measures.Add(measure);</w:t>
      </w:r>
    </w:p>
    <w:p w14:paraId="2D2FD16C" w14:textId="77777777" w:rsidR="00241DFE" w:rsidRPr="00241DFE" w:rsidRDefault="00241DFE" w:rsidP="00241DFE">
      <w:pPr>
        <w:pStyle w:val="LabStepCodeBlockLevel2"/>
        <w:rPr>
          <w:sz w:val="14"/>
          <w:szCs w:val="14"/>
        </w:rPr>
      </w:pPr>
      <w:r w:rsidRPr="00241DFE">
        <w:rPr>
          <w:sz w:val="14"/>
          <w:szCs w:val="14"/>
        </w:rPr>
        <w:t xml:space="preserve">    }</w:t>
      </w:r>
    </w:p>
    <w:p w14:paraId="1E81EDFC" w14:textId="77777777" w:rsidR="00241DFE" w:rsidRPr="00241DFE" w:rsidRDefault="00241DFE" w:rsidP="00241DFE">
      <w:pPr>
        <w:pStyle w:val="LabStepCodeBlockLevel2"/>
        <w:rPr>
          <w:sz w:val="14"/>
          <w:szCs w:val="14"/>
        </w:rPr>
      </w:pPr>
    </w:p>
    <w:p w14:paraId="7993968A" w14:textId="77777777" w:rsidR="00241DFE" w:rsidRPr="00241DFE" w:rsidRDefault="00241DFE" w:rsidP="00241DFE">
      <w:pPr>
        <w:pStyle w:val="LabStepCodeBlockLevel2"/>
        <w:rPr>
          <w:sz w:val="14"/>
          <w:szCs w:val="14"/>
        </w:rPr>
      </w:pPr>
      <w:r w:rsidRPr="00241DFE">
        <w:rPr>
          <w:sz w:val="14"/>
          <w:szCs w:val="14"/>
        </w:rPr>
        <w:t xml:space="preserve">    model.SaveChanges();</w:t>
      </w:r>
    </w:p>
    <w:p w14:paraId="2E031C9A" w14:textId="77777777" w:rsidR="00241DFE" w:rsidRPr="00241DFE" w:rsidRDefault="00241DFE" w:rsidP="00241DFE">
      <w:pPr>
        <w:pStyle w:val="LabStepCodeBlockLevel2"/>
        <w:rPr>
          <w:sz w:val="14"/>
          <w:szCs w:val="14"/>
        </w:rPr>
      </w:pPr>
      <w:r w:rsidRPr="00241DFE">
        <w:rPr>
          <w:sz w:val="14"/>
          <w:szCs w:val="14"/>
        </w:rPr>
        <w:t xml:space="preserve">    reader.Dispose();</w:t>
      </w:r>
    </w:p>
    <w:p w14:paraId="486D0C26" w14:textId="77777777" w:rsidR="00241DFE" w:rsidRPr="00241DFE" w:rsidRDefault="00241DFE" w:rsidP="00241DFE">
      <w:pPr>
        <w:pStyle w:val="LabStepCodeBlockLevel2"/>
        <w:rPr>
          <w:sz w:val="14"/>
          <w:szCs w:val="14"/>
        </w:rPr>
      </w:pPr>
      <w:r w:rsidRPr="00241DFE">
        <w:rPr>
          <w:sz w:val="14"/>
          <w:szCs w:val="14"/>
        </w:rPr>
        <w:t xml:space="preserve">    adomdConnection.Close();</w:t>
      </w:r>
    </w:p>
    <w:p w14:paraId="1A77DD3B" w14:textId="77777777" w:rsidR="00241DFE" w:rsidRPr="00241DFE" w:rsidRDefault="00241DFE" w:rsidP="00241DFE">
      <w:pPr>
        <w:pStyle w:val="LabStepCodeBlockLevel2"/>
        <w:rPr>
          <w:sz w:val="14"/>
          <w:szCs w:val="14"/>
        </w:rPr>
      </w:pPr>
    </w:p>
    <w:p w14:paraId="509E799B" w14:textId="036EE898" w:rsidR="00241DFE" w:rsidRPr="00241DFE" w:rsidRDefault="00241DFE" w:rsidP="00241DFE">
      <w:pPr>
        <w:pStyle w:val="LabStepCodeBlockLevel2"/>
        <w:rPr>
          <w:sz w:val="14"/>
          <w:szCs w:val="14"/>
        </w:rPr>
      </w:pPr>
      <w:r w:rsidRPr="00241DFE">
        <w:rPr>
          <w:sz w:val="14"/>
          <w:szCs w:val="14"/>
        </w:rPr>
        <w:t>}</w:t>
      </w:r>
    </w:p>
    <w:p w14:paraId="5719C041" w14:textId="3DDE00A5" w:rsidR="00241DFE" w:rsidRDefault="00600250" w:rsidP="00241DFE">
      <w:pPr>
        <w:pStyle w:val="LabStepNumberedLevel2"/>
      </w:pPr>
      <w:r>
        <w:t xml:space="preserve">Save your changes to </w:t>
      </w:r>
      <w:proofErr w:type="spellStart"/>
      <w:r w:rsidRPr="00600250">
        <w:rPr>
          <w:b/>
          <w:bCs/>
        </w:rPr>
        <w:t>Program.cs</w:t>
      </w:r>
      <w:proofErr w:type="spellEnd"/>
      <w:r>
        <w:t xml:space="preserve">. Once again, the only change you should make it to the </w:t>
      </w:r>
      <w:r w:rsidRPr="00600250">
        <w:rPr>
          <w:b/>
          <w:bCs/>
        </w:rPr>
        <w:t>Main</w:t>
      </w:r>
      <w:r>
        <w:t xml:space="preserve"> function.</w:t>
      </w:r>
    </w:p>
    <w:p w14:paraId="451E5A6D" w14:textId="305E3E3C" w:rsidR="00241DFE" w:rsidRPr="00581BB2" w:rsidRDefault="00600250" w:rsidP="00581BB2">
      <w:pPr>
        <w:pStyle w:val="LabStepNumbered"/>
      </w:pPr>
      <w:r w:rsidRPr="00581BB2">
        <w:t>Run the program in the .NET debugger.</w:t>
      </w:r>
    </w:p>
    <w:p w14:paraId="45BDF19E" w14:textId="77777777" w:rsidR="00600250" w:rsidRDefault="00600250" w:rsidP="00600250">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6038B6A2" w14:textId="2F51582D" w:rsidR="00241DFE" w:rsidRDefault="00600250" w:rsidP="00241DFE">
      <w:pPr>
        <w:pStyle w:val="LabStepNumberedLevel2"/>
      </w:pPr>
      <w:r>
        <w:t>Once the program has completed, you should see that a new measure has been created for each sales region</w:t>
      </w:r>
      <w:r w:rsidR="00461D44">
        <w:t>.</w:t>
      </w:r>
    </w:p>
    <w:p w14:paraId="4D5165DC" w14:textId="0E446E86" w:rsidR="00BB6D89" w:rsidRDefault="00BB6D89" w:rsidP="001958D9">
      <w:pPr>
        <w:pStyle w:val="LabStepScreenshotLevel2"/>
      </w:pPr>
      <w:r>
        <w:drawing>
          <wp:inline distT="0" distB="0" distL="0" distR="0" wp14:anchorId="76676287" wp14:editId="29219629">
            <wp:extent cx="1689434" cy="1491812"/>
            <wp:effectExtent l="19050" t="19050" r="254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7076" cy="1525051"/>
                    </a:xfrm>
                    <a:prstGeom prst="rect">
                      <a:avLst/>
                    </a:prstGeom>
                    <a:noFill/>
                    <a:ln>
                      <a:solidFill>
                        <a:schemeClr val="tx1">
                          <a:lumMod val="50000"/>
                          <a:lumOff val="50000"/>
                        </a:schemeClr>
                      </a:solidFill>
                    </a:ln>
                  </pic:spPr>
                </pic:pic>
              </a:graphicData>
            </a:graphic>
          </wp:inline>
        </w:drawing>
      </w:r>
    </w:p>
    <w:p w14:paraId="748BB112" w14:textId="2DCC9698" w:rsidR="00BB6D89" w:rsidRDefault="00461D44" w:rsidP="00241DFE">
      <w:pPr>
        <w:pStyle w:val="LabStepNumberedLevel2"/>
      </w:pPr>
      <w:r>
        <w:lastRenderedPageBreak/>
        <w:t>You should be able to verify that each measure filters by a specific sales region value</w:t>
      </w:r>
      <w:r w:rsidR="00265188">
        <w:t xml:space="preserve"> in its evaluation</w:t>
      </w:r>
      <w:r>
        <w:t>.</w:t>
      </w:r>
    </w:p>
    <w:p w14:paraId="2CA70F77" w14:textId="68AB3D1B" w:rsidR="00BB6D89" w:rsidRDefault="00BB6D89" w:rsidP="001958D9">
      <w:pPr>
        <w:pStyle w:val="LabStepScreenshotLevel2"/>
      </w:pPr>
      <w:r>
        <w:drawing>
          <wp:inline distT="0" distB="0" distL="0" distR="0" wp14:anchorId="215934BA" wp14:editId="5EAA0D4B">
            <wp:extent cx="5067300" cy="1821729"/>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07809" cy="1836292"/>
                    </a:xfrm>
                    <a:prstGeom prst="rect">
                      <a:avLst/>
                    </a:prstGeom>
                    <a:noFill/>
                    <a:ln>
                      <a:solidFill>
                        <a:schemeClr val="tx1">
                          <a:lumMod val="50000"/>
                          <a:lumOff val="50000"/>
                        </a:schemeClr>
                      </a:solidFill>
                    </a:ln>
                  </pic:spPr>
                </pic:pic>
              </a:graphicData>
            </a:graphic>
          </wp:inline>
        </w:drawing>
      </w:r>
    </w:p>
    <w:p w14:paraId="348F21AA" w14:textId="0CFA89EE" w:rsidR="001958D9" w:rsidRDefault="00461D44" w:rsidP="00241DFE">
      <w:pPr>
        <w:pStyle w:val="LabExerciseCallout"/>
      </w:pPr>
      <w:r>
        <w:t>Now you have seen how TOM and the AMOMD Client library can be used together for build creative data modeling solutions.</w:t>
      </w:r>
    </w:p>
    <w:p w14:paraId="7A507F42" w14:textId="5B2C5310" w:rsidR="006F5BB2" w:rsidRDefault="006F5BB2" w:rsidP="006F5BB2">
      <w:pPr>
        <w:pStyle w:val="Heading3"/>
      </w:pPr>
      <w:r>
        <w:t xml:space="preserve">Exercise 4: </w:t>
      </w:r>
      <w:r w:rsidR="00783435">
        <w:t>Integrate a Console Application as an External Tool in Power BI Desktop</w:t>
      </w:r>
    </w:p>
    <w:p w14:paraId="14BF3860" w14:textId="1AF2EC3B" w:rsidR="00783435" w:rsidRDefault="006F5BB2" w:rsidP="00461D44">
      <w:pPr>
        <w:pStyle w:val="LabExerciseLeadIn"/>
      </w:pPr>
      <w:r>
        <w:t xml:space="preserve">In this </w:t>
      </w:r>
      <w:r w:rsidR="00461D44">
        <w:t xml:space="preserve">final </w:t>
      </w:r>
      <w:r>
        <w:t xml:space="preserve">exercise, you will </w:t>
      </w:r>
      <w:r w:rsidR="00461D44">
        <w:t xml:space="preserve">integrate your console application with Power BI Desktop as an external tool. Once nice benefit is that your application doesn't need to determine the port number for a Power BI Desktop project. That's because Power BI Desktop will automatically pass the port number for the current </w:t>
      </w:r>
      <w:r w:rsidR="00265188">
        <w:t xml:space="preserve">PBIX </w:t>
      </w:r>
      <w:r w:rsidR="00461D44">
        <w:t xml:space="preserve">project </w:t>
      </w:r>
      <w:r w:rsidR="00265188">
        <w:t xml:space="preserve">to your console application </w:t>
      </w:r>
      <w:r w:rsidR="00461D44">
        <w:t xml:space="preserve">when </w:t>
      </w:r>
      <w:r w:rsidR="00265188">
        <w:t xml:space="preserve">it's launched as </w:t>
      </w:r>
      <w:r w:rsidR="00461D44">
        <w:t>an external tool.</w:t>
      </w:r>
      <w:r w:rsidR="00783435">
        <w:t xml:space="preserve"> </w:t>
      </w:r>
    </w:p>
    <w:p w14:paraId="1E47112F" w14:textId="25D9C9AF" w:rsidR="00241DFE" w:rsidRPr="00581BB2" w:rsidRDefault="00241DFE" w:rsidP="00581BB2">
      <w:pPr>
        <w:pStyle w:val="LabStepNumbered"/>
        <w:numPr>
          <w:ilvl w:val="0"/>
          <w:numId w:val="50"/>
        </w:numPr>
      </w:pPr>
      <w:r w:rsidRPr="00581BB2">
        <w:t xml:space="preserve">Copy and paste the Exercise 4 starter code into </w:t>
      </w:r>
      <w:proofErr w:type="spellStart"/>
      <w:r w:rsidRPr="00265188">
        <w:rPr>
          <w:b/>
          <w:bCs/>
        </w:rPr>
        <w:t>Program.cs</w:t>
      </w:r>
      <w:proofErr w:type="spellEnd"/>
      <w:r w:rsidRPr="00581BB2">
        <w:t>.</w:t>
      </w:r>
    </w:p>
    <w:p w14:paraId="276AE81B" w14:textId="77777777" w:rsidR="00241DFE" w:rsidRDefault="00241DFE" w:rsidP="00241DFE">
      <w:pPr>
        <w:pStyle w:val="LabStepNumberedLevel2"/>
        <w:numPr>
          <w:ilvl w:val="1"/>
          <w:numId w:val="46"/>
        </w:numPr>
      </w:pPr>
      <w:r>
        <w:t xml:space="preserve">Open </w:t>
      </w:r>
      <w:proofErr w:type="spellStart"/>
      <w:r w:rsidRPr="0034007A">
        <w:rPr>
          <w:b/>
          <w:bCs/>
        </w:rPr>
        <w:t>Program.cs</w:t>
      </w:r>
      <w:proofErr w:type="spellEnd"/>
      <w:r>
        <w:t xml:space="preserve"> and delete all the code that is currently inside.</w:t>
      </w:r>
    </w:p>
    <w:p w14:paraId="4B5717D8" w14:textId="081A6367" w:rsidR="00241DFE" w:rsidRDefault="00241DFE" w:rsidP="00241DFE">
      <w:pPr>
        <w:pStyle w:val="LabStepNumberedLevel2"/>
      </w:pPr>
      <w:r>
        <w:t xml:space="preserve">Copy the Exercise 4 starter code from the </w:t>
      </w:r>
      <w:hyperlink r:id="rId70" w:history="1">
        <w:r w:rsidR="00783435" w:rsidRPr="00783435">
          <w:rPr>
            <w:rStyle w:val="Hyperlink"/>
          </w:rPr>
          <w:t>Exercise04-Program.cs</w:t>
        </w:r>
      </w:hyperlink>
      <w:r w:rsidR="00783435">
        <w:t xml:space="preserve"> </w:t>
      </w:r>
      <w:r>
        <w:t xml:space="preserve">file in the </w:t>
      </w:r>
      <w:proofErr w:type="spellStart"/>
      <w:r w:rsidRPr="00D33583">
        <w:rPr>
          <w:b/>
          <w:bCs/>
        </w:rPr>
        <w:t>StarterFiles</w:t>
      </w:r>
      <w:proofErr w:type="spellEnd"/>
      <w:r>
        <w:t xml:space="preserve"> folder to the Windows clipboard.</w:t>
      </w:r>
    </w:p>
    <w:p w14:paraId="673A909C" w14:textId="77777777" w:rsidR="00241DFE" w:rsidRDefault="00241DFE" w:rsidP="00241DFE">
      <w:pPr>
        <w:pStyle w:val="LabStepNumberedLevel2"/>
      </w:pPr>
      <w:r>
        <w:t xml:space="preserve">Return to Visual Studio Code and paste in the contents of the Windows clipboard into </w:t>
      </w:r>
      <w:proofErr w:type="spellStart"/>
      <w:r w:rsidRPr="00D33583">
        <w:rPr>
          <w:b/>
          <w:bCs/>
        </w:rPr>
        <w:t>Program.cs</w:t>
      </w:r>
      <w:proofErr w:type="spellEnd"/>
      <w:r>
        <w:t>.</w:t>
      </w:r>
    </w:p>
    <w:p w14:paraId="4CCA9407" w14:textId="35407C4E" w:rsidR="00241DFE" w:rsidRDefault="00783435" w:rsidP="00241DFE">
      <w:pPr>
        <w:pStyle w:val="LabStepScreenshotLevel2"/>
      </w:pPr>
      <w:r>
        <w:drawing>
          <wp:inline distT="0" distB="0" distL="0" distR="0" wp14:anchorId="1E6D7E19" wp14:editId="21B67C21">
            <wp:extent cx="5661424" cy="1644316"/>
            <wp:effectExtent l="19050" t="19050" r="1587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252" cy="1664597"/>
                    </a:xfrm>
                    <a:prstGeom prst="rect">
                      <a:avLst/>
                    </a:prstGeom>
                    <a:noFill/>
                    <a:ln>
                      <a:solidFill>
                        <a:schemeClr val="tx1">
                          <a:lumMod val="50000"/>
                          <a:lumOff val="50000"/>
                        </a:schemeClr>
                      </a:solidFill>
                    </a:ln>
                  </pic:spPr>
                </pic:pic>
              </a:graphicData>
            </a:graphic>
          </wp:inline>
        </w:drawing>
      </w:r>
    </w:p>
    <w:p w14:paraId="49B8CCC9" w14:textId="68824D9B" w:rsidR="00461D44" w:rsidRDefault="00461D44" w:rsidP="00241DFE">
      <w:pPr>
        <w:pStyle w:val="LabStepNumberedLevel2"/>
      </w:pPr>
      <w:r>
        <w:t xml:space="preserve">Save and close </w:t>
      </w:r>
      <w:proofErr w:type="spellStart"/>
      <w:r w:rsidRPr="00461D44">
        <w:rPr>
          <w:b/>
          <w:bCs/>
        </w:rPr>
        <w:t>Program.cs</w:t>
      </w:r>
      <w:proofErr w:type="spellEnd"/>
      <w:r>
        <w:t>.</w:t>
      </w:r>
    </w:p>
    <w:p w14:paraId="129DA4D7" w14:textId="46F710D9" w:rsidR="00241DFE" w:rsidRPr="00581BB2" w:rsidRDefault="00461D44" w:rsidP="00581BB2">
      <w:pPr>
        <w:pStyle w:val="LabStepNumbered"/>
      </w:pPr>
      <w:r w:rsidRPr="00581BB2">
        <w:t xml:space="preserve">Configure the </w:t>
      </w:r>
      <w:r w:rsidR="00265188">
        <w:t xml:space="preserve">.NET 5 </w:t>
      </w:r>
      <w:r w:rsidRPr="00581BB2">
        <w:t>debugger to run the console application in an external console window.</w:t>
      </w:r>
    </w:p>
    <w:p w14:paraId="2EB9C635" w14:textId="13551277" w:rsidR="00461D44" w:rsidRDefault="00461D44" w:rsidP="00461D44">
      <w:pPr>
        <w:pStyle w:val="LabStepNumberedLevel2"/>
      </w:pPr>
      <w:r>
        <w:t xml:space="preserve">Open the </w:t>
      </w:r>
      <w:proofErr w:type="spellStart"/>
      <w:r w:rsidRPr="00461D44">
        <w:rPr>
          <w:b/>
          <w:bCs/>
        </w:rPr>
        <w:t>launch.json</w:t>
      </w:r>
      <w:proofErr w:type="spellEnd"/>
      <w:r>
        <w:t xml:space="preserve"> file and locate the </w:t>
      </w:r>
      <w:r w:rsidRPr="00461D44">
        <w:rPr>
          <w:b/>
          <w:bCs/>
        </w:rPr>
        <w:t>console</w:t>
      </w:r>
      <w:r>
        <w:t xml:space="preserve"> setting.</w:t>
      </w:r>
    </w:p>
    <w:p w14:paraId="44C98CD8" w14:textId="7C3E13EF" w:rsidR="00241DFE" w:rsidRDefault="00783435" w:rsidP="00241DFE">
      <w:pPr>
        <w:pStyle w:val="LabStepScreenshotLevel2"/>
      </w:pPr>
      <w:r>
        <w:drawing>
          <wp:inline distT="0" distB="0" distL="0" distR="0" wp14:anchorId="3276973E" wp14:editId="0E1CE5E3">
            <wp:extent cx="4269511" cy="1609725"/>
            <wp:effectExtent l="19050" t="19050" r="171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2378" cy="1625887"/>
                    </a:xfrm>
                    <a:prstGeom prst="rect">
                      <a:avLst/>
                    </a:prstGeom>
                    <a:noFill/>
                    <a:ln>
                      <a:solidFill>
                        <a:schemeClr val="tx1">
                          <a:lumMod val="50000"/>
                          <a:lumOff val="50000"/>
                        </a:schemeClr>
                      </a:solidFill>
                    </a:ln>
                  </pic:spPr>
                </pic:pic>
              </a:graphicData>
            </a:graphic>
          </wp:inline>
        </w:drawing>
      </w:r>
    </w:p>
    <w:p w14:paraId="748FB939" w14:textId="758EBD61" w:rsidR="00461D44" w:rsidRDefault="00461D44" w:rsidP="00461D44">
      <w:pPr>
        <w:pStyle w:val="LabStepNumberedLevel2"/>
      </w:pPr>
      <w:r>
        <w:lastRenderedPageBreak/>
        <w:t xml:space="preserve">Update the </w:t>
      </w:r>
      <w:r w:rsidRPr="00461D44">
        <w:rPr>
          <w:b/>
          <w:bCs/>
        </w:rPr>
        <w:t>console</w:t>
      </w:r>
      <w:r>
        <w:t xml:space="preserve"> setting from </w:t>
      </w:r>
      <w:proofErr w:type="spellStart"/>
      <w:r w:rsidRPr="00461D44">
        <w:rPr>
          <w:b/>
          <w:bCs/>
        </w:rPr>
        <w:t>internalConsole</w:t>
      </w:r>
      <w:proofErr w:type="spellEnd"/>
      <w:r>
        <w:t xml:space="preserve"> to </w:t>
      </w:r>
      <w:proofErr w:type="spellStart"/>
      <w:r w:rsidRPr="00461D44">
        <w:rPr>
          <w:b/>
          <w:bCs/>
        </w:rPr>
        <w:t>externalConsole</w:t>
      </w:r>
      <w:proofErr w:type="spellEnd"/>
      <w:r>
        <w:t>.</w:t>
      </w:r>
    </w:p>
    <w:p w14:paraId="44351790" w14:textId="5EC03ECE" w:rsidR="00461D44" w:rsidRDefault="00783435" w:rsidP="00461D44">
      <w:pPr>
        <w:pStyle w:val="LabStepScreenshotLevel2"/>
      </w:pPr>
      <w:r>
        <w:drawing>
          <wp:inline distT="0" distB="0" distL="0" distR="0" wp14:anchorId="4FD2A355" wp14:editId="03A1CD1E">
            <wp:extent cx="4332319" cy="995362"/>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9190" cy="999238"/>
                    </a:xfrm>
                    <a:prstGeom prst="rect">
                      <a:avLst/>
                    </a:prstGeom>
                    <a:noFill/>
                    <a:ln>
                      <a:solidFill>
                        <a:schemeClr val="tx1">
                          <a:lumMod val="50000"/>
                          <a:lumOff val="50000"/>
                        </a:schemeClr>
                      </a:solidFill>
                    </a:ln>
                  </pic:spPr>
                </pic:pic>
              </a:graphicData>
            </a:graphic>
          </wp:inline>
        </w:drawing>
      </w:r>
    </w:p>
    <w:p w14:paraId="66480036" w14:textId="25325982" w:rsidR="00461D44" w:rsidRDefault="00461D44" w:rsidP="00461D44">
      <w:pPr>
        <w:pStyle w:val="LabStepNumberedLevel2"/>
      </w:pPr>
      <w:r>
        <w:t xml:space="preserve">Save and close </w:t>
      </w:r>
      <w:proofErr w:type="spellStart"/>
      <w:r w:rsidRPr="00461D44">
        <w:rPr>
          <w:b/>
          <w:bCs/>
        </w:rPr>
        <w:t>launch.json</w:t>
      </w:r>
      <w:proofErr w:type="spellEnd"/>
      <w:r>
        <w:t>.</w:t>
      </w:r>
    </w:p>
    <w:p w14:paraId="6BAD1E56" w14:textId="77777777" w:rsidR="00461D44" w:rsidRPr="00581BB2" w:rsidRDefault="00461D44" w:rsidP="00581BB2">
      <w:pPr>
        <w:pStyle w:val="LabStepNumbered"/>
      </w:pPr>
      <w:r w:rsidRPr="00581BB2">
        <w:t>Run the program in the .NET debugger.</w:t>
      </w:r>
    </w:p>
    <w:p w14:paraId="6B71C240" w14:textId="77777777" w:rsidR="00461D44" w:rsidRDefault="00461D44" w:rsidP="00461D4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0613F64" w14:textId="44884953" w:rsidR="006F5BB2" w:rsidRDefault="00461D44" w:rsidP="00783435">
      <w:pPr>
        <w:pStyle w:val="LabStepNumberedLevel2"/>
        <w:numPr>
          <w:ilvl w:val="1"/>
          <w:numId w:val="48"/>
        </w:numPr>
      </w:pPr>
      <w:r>
        <w:t>When the program runs, it should launch in a separate, external console window.</w:t>
      </w:r>
    </w:p>
    <w:p w14:paraId="102F11A9" w14:textId="5C937CD2" w:rsidR="00783435" w:rsidRDefault="00783435" w:rsidP="00783435">
      <w:pPr>
        <w:pStyle w:val="LabStepScreenshotLevel2"/>
      </w:pPr>
      <w:r>
        <w:drawing>
          <wp:inline distT="0" distB="0" distL="0" distR="0" wp14:anchorId="1CCFECB5" wp14:editId="05764C12">
            <wp:extent cx="5606716" cy="1291389"/>
            <wp:effectExtent l="19050" t="19050" r="1333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r="398" b="12152"/>
                    <a:stretch/>
                  </pic:blipFill>
                  <pic:spPr bwMode="auto">
                    <a:xfrm>
                      <a:off x="0" y="0"/>
                      <a:ext cx="5615404" cy="129339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5F4F047" w14:textId="198DBA77" w:rsidR="00461D44" w:rsidRDefault="00461D44" w:rsidP="00461D44">
      <w:pPr>
        <w:pStyle w:val="LabExerciseCallout"/>
      </w:pPr>
      <w:r>
        <w:t xml:space="preserve">If you are running a local instance of SQL Server Analysis Service (SSAS), you will see that </w:t>
      </w:r>
      <w:r w:rsidR="00581BB2">
        <w:t xml:space="preserve">instance with a port number of </w:t>
      </w:r>
      <w:r w:rsidR="00581BB2" w:rsidRPr="00581BB2">
        <w:rPr>
          <w:b/>
          <w:bCs/>
        </w:rPr>
        <w:t>2383</w:t>
      </w:r>
      <w:r w:rsidR="00581BB2">
        <w:t>.</w:t>
      </w:r>
    </w:p>
    <w:p w14:paraId="7DC9A42F" w14:textId="50D2CC05" w:rsidR="006F5BB2" w:rsidRDefault="00461D44" w:rsidP="006F5BB2">
      <w:pPr>
        <w:pStyle w:val="LabStepNumberedLevel2"/>
      </w:pPr>
      <w:r>
        <w:t xml:space="preserve">Select one of the </w:t>
      </w:r>
      <w:r w:rsidR="00581BB2">
        <w:t xml:space="preserve">servers by typing 0 or 1 and pressing </w:t>
      </w:r>
      <w:r w:rsidR="00581BB2" w:rsidRPr="00581BB2">
        <w:rPr>
          <w:b/>
          <w:bCs/>
        </w:rPr>
        <w:t>ENTER</w:t>
      </w:r>
      <w:r w:rsidR="00581BB2">
        <w:t>.</w:t>
      </w:r>
    </w:p>
    <w:p w14:paraId="41E9CC49" w14:textId="76193A98" w:rsidR="00581BB2" w:rsidRDefault="00581BB2" w:rsidP="006F5BB2">
      <w:pPr>
        <w:pStyle w:val="LabStepNumberedLevel2"/>
      </w:pPr>
      <w:r>
        <w:t>You should see a menu of options.</w:t>
      </w:r>
    </w:p>
    <w:p w14:paraId="349B3458" w14:textId="54B5FF1B" w:rsidR="006F5BB2" w:rsidRDefault="009E7583" w:rsidP="00581BB2">
      <w:pPr>
        <w:pStyle w:val="LabStepScreenshotLevel2"/>
      </w:pPr>
      <w:r w:rsidRPr="00581BB2">
        <w:drawing>
          <wp:inline distT="0" distB="0" distL="0" distR="0" wp14:anchorId="1DF887E4" wp14:editId="6269CBB6">
            <wp:extent cx="4674053" cy="2181225"/>
            <wp:effectExtent l="19050" t="1905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5201" cy="2191094"/>
                    </a:xfrm>
                    <a:prstGeom prst="rect">
                      <a:avLst/>
                    </a:prstGeom>
                    <a:noFill/>
                    <a:ln>
                      <a:solidFill>
                        <a:schemeClr val="tx1">
                          <a:lumMod val="95000"/>
                          <a:lumOff val="5000"/>
                        </a:schemeClr>
                      </a:solidFill>
                    </a:ln>
                  </pic:spPr>
                </pic:pic>
              </a:graphicData>
            </a:graphic>
          </wp:inline>
        </w:drawing>
      </w:r>
    </w:p>
    <w:p w14:paraId="65089E86" w14:textId="5F738957" w:rsidR="0096106D" w:rsidRDefault="00581BB2" w:rsidP="0096106D">
      <w:pPr>
        <w:pStyle w:val="LabStepNumberedLevel2"/>
      </w:pPr>
      <w:r>
        <w:t>Type 1 and then press ENTER to display a list of tables with their storage mode.</w:t>
      </w:r>
    </w:p>
    <w:p w14:paraId="6E68B3AE" w14:textId="19A9CA0E" w:rsidR="00581BB2" w:rsidRDefault="00581BB2" w:rsidP="0096106D">
      <w:pPr>
        <w:pStyle w:val="LabStepNumberedLevel2"/>
      </w:pPr>
      <w:r>
        <w:t>You should see a list of tables with an indication of the storage mode used by each table.</w:t>
      </w:r>
    </w:p>
    <w:p w14:paraId="007FAA20" w14:textId="6434C288" w:rsidR="009E7583" w:rsidRDefault="009E7583" w:rsidP="009E7583">
      <w:pPr>
        <w:pStyle w:val="LabStepScreenshotLevel2"/>
      </w:pPr>
      <w:r>
        <w:drawing>
          <wp:inline distT="0" distB="0" distL="0" distR="0" wp14:anchorId="4B57646D" wp14:editId="760B4EF2">
            <wp:extent cx="4969122" cy="773906"/>
            <wp:effectExtent l="19050" t="19050" r="2222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43200" cy="785443"/>
                    </a:xfrm>
                    <a:prstGeom prst="rect">
                      <a:avLst/>
                    </a:prstGeom>
                    <a:noFill/>
                    <a:ln>
                      <a:solidFill>
                        <a:schemeClr val="tx1">
                          <a:lumMod val="95000"/>
                          <a:lumOff val="5000"/>
                        </a:schemeClr>
                      </a:solidFill>
                    </a:ln>
                  </pic:spPr>
                </pic:pic>
              </a:graphicData>
            </a:graphic>
          </wp:inline>
        </w:drawing>
      </w:r>
    </w:p>
    <w:p w14:paraId="5717C055" w14:textId="7E592615" w:rsidR="009E7583" w:rsidRDefault="0096106D" w:rsidP="009E7583">
      <w:pPr>
        <w:pStyle w:val="LabStepNumberedLevel2"/>
      </w:pPr>
      <w:r>
        <w:t>Close console window.</w:t>
      </w:r>
    </w:p>
    <w:p w14:paraId="552B08AF" w14:textId="6155F940" w:rsidR="009E7583" w:rsidRPr="00581BB2" w:rsidRDefault="00581BB2" w:rsidP="00581BB2">
      <w:pPr>
        <w:pStyle w:val="LabStepNumbered"/>
      </w:pPr>
      <w:r w:rsidRPr="00581BB2">
        <w:lastRenderedPageBreak/>
        <w:t xml:space="preserve">Integrate the </w:t>
      </w:r>
      <w:r w:rsidRPr="00265188">
        <w:rPr>
          <w:b/>
          <w:bCs/>
        </w:rPr>
        <w:t>PBI-Tool</w:t>
      </w:r>
      <w:r w:rsidRPr="00581BB2">
        <w:t xml:space="preserve"> </w:t>
      </w:r>
      <w:r w:rsidR="00265188">
        <w:t xml:space="preserve">console </w:t>
      </w:r>
      <w:r w:rsidRPr="00581BB2">
        <w:t>application with Power BI Desktop as an eternal tool</w:t>
      </w:r>
    </w:p>
    <w:p w14:paraId="4E2C75B4" w14:textId="15FAABF3" w:rsidR="009E7583" w:rsidRDefault="00581BB2" w:rsidP="00581BB2">
      <w:pPr>
        <w:pStyle w:val="LabStepNumberedLevel2"/>
      </w:pPr>
      <w:r>
        <w:t>Using Windows Explorer, examine the folder at the following path which holds a JSON file for each external tool.</w:t>
      </w:r>
    </w:p>
    <w:p w14:paraId="4E4667E5" w14:textId="7899CC49" w:rsidR="009E7583" w:rsidRDefault="006F0E4C" w:rsidP="009E7583">
      <w:pPr>
        <w:pStyle w:val="LabStepCodeBlockLevel2"/>
      </w:pPr>
      <w:hyperlink r:id="rId77" w:history="1">
        <w:r w:rsidR="009E7583" w:rsidRPr="009E7583">
          <w:rPr>
            <w:rStyle w:val="Hyperlink"/>
          </w:rPr>
          <w:t>C:\Program Files (x86)\Common Files\Microsoft Shared\Power BI Desktop\External Tools</w:t>
        </w:r>
      </w:hyperlink>
      <w:r w:rsidR="009E7583">
        <w:t xml:space="preserve"> </w:t>
      </w:r>
    </w:p>
    <w:p w14:paraId="1C1BC453" w14:textId="19269A45" w:rsidR="00A25E37" w:rsidRDefault="00A25E37" w:rsidP="009E7583">
      <w:pPr>
        <w:pStyle w:val="LabStepNumberedLevel2"/>
      </w:pPr>
      <w:r>
        <w:t>This folder might be empty on your PC. However, it might already have one or more JSON files if you have installed other external tools such as DAX Studio or the Tabular Editor.</w:t>
      </w:r>
    </w:p>
    <w:p w14:paraId="1F22B939" w14:textId="22653BF4" w:rsidR="00A25E37" w:rsidRDefault="009E7583" w:rsidP="00A25E37">
      <w:pPr>
        <w:pStyle w:val="LabStepScreenshotLevel2"/>
      </w:pPr>
      <w:r>
        <w:drawing>
          <wp:inline distT="0" distB="0" distL="0" distR="0" wp14:anchorId="5E067F84" wp14:editId="09C7CAAF">
            <wp:extent cx="5053013" cy="912849"/>
            <wp:effectExtent l="19050" t="19050" r="1460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48683"/>
                    <a:stretch/>
                  </pic:blipFill>
                  <pic:spPr bwMode="auto">
                    <a:xfrm>
                      <a:off x="0" y="0"/>
                      <a:ext cx="5218011" cy="9426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2C855" w14:textId="58CD8C5E" w:rsidR="0096106D" w:rsidRDefault="00A25E37" w:rsidP="0096106D">
      <w:pPr>
        <w:pStyle w:val="LabStepNumberedLevel2"/>
      </w:pPr>
      <w:r>
        <w:t xml:space="preserve">Determine the file path to </w:t>
      </w:r>
      <w:r w:rsidRPr="00A25E37">
        <w:rPr>
          <w:b/>
          <w:bCs/>
        </w:rPr>
        <w:t>PBI-Tools.exe</w:t>
      </w:r>
      <w:r>
        <w:t xml:space="preserve"> which should be in the </w:t>
      </w:r>
      <w:r w:rsidRPr="00A25E37">
        <w:rPr>
          <w:b/>
          <w:bCs/>
        </w:rPr>
        <w:t>bin/Debug/net5.0</w:t>
      </w:r>
      <w:r>
        <w:t xml:space="preserve"> folder of your project.</w:t>
      </w:r>
    </w:p>
    <w:p w14:paraId="6FF2BF03" w14:textId="0B8C0657" w:rsidR="009E7583" w:rsidRDefault="00A25E37" w:rsidP="009E7583">
      <w:pPr>
        <w:pStyle w:val="LabStepScreenshotLevel2"/>
      </w:pPr>
      <w:r>
        <w:drawing>
          <wp:inline distT="0" distB="0" distL="0" distR="0" wp14:anchorId="5748BE46" wp14:editId="1CB85A20">
            <wp:extent cx="5031581" cy="1408842"/>
            <wp:effectExtent l="19050" t="19050" r="1714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03048" cy="1428853"/>
                    </a:xfrm>
                    <a:prstGeom prst="rect">
                      <a:avLst/>
                    </a:prstGeom>
                    <a:noFill/>
                    <a:ln>
                      <a:solidFill>
                        <a:schemeClr val="tx1">
                          <a:lumMod val="50000"/>
                          <a:lumOff val="50000"/>
                        </a:schemeClr>
                      </a:solidFill>
                    </a:ln>
                  </pic:spPr>
                </pic:pic>
              </a:graphicData>
            </a:graphic>
          </wp:inline>
        </w:drawing>
      </w:r>
    </w:p>
    <w:p w14:paraId="3F4CF45E" w14:textId="20DE6A65" w:rsidR="0096106D" w:rsidRDefault="00A25E37" w:rsidP="0096106D">
      <w:pPr>
        <w:pStyle w:val="LabStepNumberedLevel2"/>
      </w:pPr>
      <w:r>
        <w:t xml:space="preserve">Locate the file named </w:t>
      </w:r>
      <w:proofErr w:type="spellStart"/>
      <w:r w:rsidRPr="00A25E37">
        <w:rPr>
          <w:b/>
          <w:bCs/>
        </w:rPr>
        <w:t>pbitools.pbitool.json</w:t>
      </w:r>
      <w:proofErr w:type="spellEnd"/>
      <w:r>
        <w:t xml:space="preserve"> </w:t>
      </w:r>
      <w:r w:rsidR="00265188">
        <w:t xml:space="preserve">in the </w:t>
      </w:r>
      <w:proofErr w:type="spellStart"/>
      <w:r w:rsidR="00265188" w:rsidRPr="00265188">
        <w:rPr>
          <w:b/>
          <w:bCs/>
        </w:rPr>
        <w:t>StarterFiles</w:t>
      </w:r>
      <w:proofErr w:type="spellEnd"/>
      <w:r w:rsidR="00265188">
        <w:t xml:space="preserve"> folder </w:t>
      </w:r>
      <w:r>
        <w:t>and open it in a text editor.</w:t>
      </w:r>
    </w:p>
    <w:p w14:paraId="0238ECDA" w14:textId="482B824F" w:rsidR="0096106D" w:rsidRDefault="00A25E37" w:rsidP="009E7583">
      <w:pPr>
        <w:pStyle w:val="LabStepScreenshotLevel2"/>
      </w:pPr>
      <w:r>
        <w:drawing>
          <wp:inline distT="0" distB="0" distL="0" distR="0" wp14:anchorId="4832F720" wp14:editId="465779D9">
            <wp:extent cx="4552950" cy="1304756"/>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0831" cy="1324209"/>
                    </a:xfrm>
                    <a:prstGeom prst="rect">
                      <a:avLst/>
                    </a:prstGeom>
                    <a:noFill/>
                    <a:ln>
                      <a:solidFill>
                        <a:schemeClr val="tx1">
                          <a:lumMod val="50000"/>
                          <a:lumOff val="50000"/>
                        </a:schemeClr>
                      </a:solidFill>
                    </a:ln>
                  </pic:spPr>
                </pic:pic>
              </a:graphicData>
            </a:graphic>
          </wp:inline>
        </w:drawing>
      </w:r>
    </w:p>
    <w:p w14:paraId="45E1D707" w14:textId="5192B6E7" w:rsidR="0096106D" w:rsidRDefault="00A25E37" w:rsidP="0096106D">
      <w:pPr>
        <w:pStyle w:val="LabStepNumberedLevel2"/>
      </w:pPr>
      <w:r>
        <w:t xml:space="preserve">Make sure the </w:t>
      </w:r>
      <w:r w:rsidRPr="00A25E37">
        <w:rPr>
          <w:b/>
          <w:bCs/>
        </w:rPr>
        <w:t>path</w:t>
      </w:r>
      <w:r>
        <w:t xml:space="preserve"> property has the correct value for </w:t>
      </w:r>
      <w:r w:rsidRPr="00A25E37">
        <w:rPr>
          <w:b/>
          <w:bCs/>
        </w:rPr>
        <w:t>PBI-Tools.exe</w:t>
      </w:r>
      <w:r>
        <w:t xml:space="preserve"> for your machine.</w:t>
      </w:r>
    </w:p>
    <w:p w14:paraId="65A39098" w14:textId="77777777" w:rsidR="0096106D" w:rsidRDefault="009E7583" w:rsidP="009E7583">
      <w:pPr>
        <w:pStyle w:val="LabStepScreenshotLevel2"/>
      </w:pPr>
      <w:r>
        <w:drawing>
          <wp:inline distT="0" distB="0" distL="0" distR="0" wp14:anchorId="2AA6C1D0" wp14:editId="602A3CA1">
            <wp:extent cx="5038725" cy="951760"/>
            <wp:effectExtent l="19050" t="19050" r="952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81258" cy="978683"/>
                    </a:xfrm>
                    <a:prstGeom prst="rect">
                      <a:avLst/>
                    </a:prstGeom>
                    <a:noFill/>
                    <a:ln>
                      <a:solidFill>
                        <a:schemeClr val="tx1">
                          <a:lumMod val="50000"/>
                          <a:lumOff val="50000"/>
                        </a:schemeClr>
                      </a:solidFill>
                    </a:ln>
                  </pic:spPr>
                </pic:pic>
              </a:graphicData>
            </a:graphic>
          </wp:inline>
        </w:drawing>
      </w:r>
    </w:p>
    <w:p w14:paraId="4A9AE837" w14:textId="1128638E" w:rsidR="0096106D" w:rsidRDefault="00A25E37" w:rsidP="0096106D">
      <w:pPr>
        <w:pStyle w:val="LabStepNumberedLevel2"/>
      </w:pPr>
      <w:r>
        <w:t xml:space="preserve">Save </w:t>
      </w:r>
      <w:r w:rsidR="00DB6215">
        <w:t>your</w:t>
      </w:r>
      <w:r>
        <w:t xml:space="preserve"> changes to </w:t>
      </w:r>
      <w:proofErr w:type="spellStart"/>
      <w:r w:rsidRPr="00A25E37">
        <w:rPr>
          <w:b/>
          <w:bCs/>
        </w:rPr>
        <w:t>pbitools.pbitool.json</w:t>
      </w:r>
      <w:proofErr w:type="spellEnd"/>
      <w:r>
        <w:t xml:space="preserve"> and then copy it to Power BI Desktop external tools folder.</w:t>
      </w:r>
    </w:p>
    <w:p w14:paraId="42F58CB4" w14:textId="2E85A65F" w:rsidR="009E7583" w:rsidRDefault="0096106D" w:rsidP="009E7583">
      <w:pPr>
        <w:pStyle w:val="LabStepScreenshotLevel2"/>
      </w:pPr>
      <w:r>
        <w:drawing>
          <wp:inline distT="0" distB="0" distL="0" distR="0" wp14:anchorId="6A4CF1CF" wp14:editId="56AFBDF4">
            <wp:extent cx="4060031" cy="873658"/>
            <wp:effectExtent l="19050" t="19050" r="1714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84346" cy="878890"/>
                    </a:xfrm>
                    <a:prstGeom prst="rect">
                      <a:avLst/>
                    </a:prstGeom>
                    <a:noFill/>
                    <a:ln>
                      <a:solidFill>
                        <a:schemeClr val="tx1">
                          <a:lumMod val="50000"/>
                          <a:lumOff val="50000"/>
                        </a:schemeClr>
                      </a:solidFill>
                    </a:ln>
                  </pic:spPr>
                </pic:pic>
              </a:graphicData>
            </a:graphic>
          </wp:inline>
        </w:drawing>
      </w:r>
    </w:p>
    <w:p w14:paraId="584C592F" w14:textId="5EC4D699" w:rsidR="0096106D" w:rsidRPr="00581BB2" w:rsidRDefault="00A25E37" w:rsidP="00581BB2">
      <w:pPr>
        <w:pStyle w:val="LabStepNumbered"/>
      </w:pPr>
      <w:r>
        <w:lastRenderedPageBreak/>
        <w:t>Test your work in Power BI Desktop.</w:t>
      </w:r>
    </w:p>
    <w:p w14:paraId="2D4640F1" w14:textId="244F95E3" w:rsidR="0096106D" w:rsidRDefault="00A25E37" w:rsidP="0096106D">
      <w:pPr>
        <w:pStyle w:val="LabStepNumberedLevel2"/>
      </w:pPr>
      <w:r>
        <w:t>If Power BI Desktop is already running, shut down all running instances.</w:t>
      </w:r>
    </w:p>
    <w:p w14:paraId="1C35F857" w14:textId="70EC546F" w:rsidR="00A25E37" w:rsidRDefault="00AC294C" w:rsidP="0096106D">
      <w:pPr>
        <w:pStyle w:val="LabStepNumberedLevel2"/>
      </w:pPr>
      <w:r>
        <w:t xml:space="preserve">Restart Power BI Desktop and open the project named </w:t>
      </w:r>
      <w:r w:rsidRPr="00AC294C">
        <w:rPr>
          <w:b/>
          <w:bCs/>
        </w:rPr>
        <w:t xml:space="preserve">Wingtip Sales </w:t>
      </w:r>
      <w:proofErr w:type="spellStart"/>
      <w:r w:rsidRPr="00AC294C">
        <w:rPr>
          <w:b/>
          <w:bCs/>
        </w:rPr>
        <w:t>Model.pbix</w:t>
      </w:r>
      <w:proofErr w:type="spellEnd"/>
      <w:r>
        <w:t>.</w:t>
      </w:r>
    </w:p>
    <w:p w14:paraId="35700DCD" w14:textId="42EFEFDB" w:rsidR="00AC294C" w:rsidRDefault="00AC294C" w:rsidP="0096106D">
      <w:pPr>
        <w:pStyle w:val="LabStepNumberedLevel2"/>
      </w:pPr>
      <w:r>
        <w:t xml:space="preserve">Navigate to the </w:t>
      </w:r>
      <w:r w:rsidRPr="00AC294C">
        <w:rPr>
          <w:b/>
          <w:bCs/>
        </w:rPr>
        <w:t>External Tools</w:t>
      </w:r>
      <w:r>
        <w:t xml:space="preserve"> tab.</w:t>
      </w:r>
    </w:p>
    <w:p w14:paraId="09D1763C" w14:textId="19C8E6EE" w:rsidR="00AC294C" w:rsidRDefault="00AC294C" w:rsidP="0096106D">
      <w:pPr>
        <w:pStyle w:val="LabStepNumberedLevel2"/>
      </w:pPr>
      <w:r>
        <w:t xml:space="preserve">Click the button with the caption </w:t>
      </w:r>
      <w:r w:rsidRPr="00AC294C">
        <w:rPr>
          <w:b/>
          <w:bCs/>
        </w:rPr>
        <w:t>My PBI Tool</w:t>
      </w:r>
      <w:r>
        <w:t>.</w:t>
      </w:r>
    </w:p>
    <w:p w14:paraId="591B6EDB" w14:textId="7CEA07A3" w:rsidR="0096106D" w:rsidRDefault="0096106D" w:rsidP="0096106D">
      <w:pPr>
        <w:pStyle w:val="LabStepScreenshotLevel2"/>
      </w:pPr>
      <w:r>
        <w:drawing>
          <wp:inline distT="0" distB="0" distL="0" distR="0" wp14:anchorId="59B1864D" wp14:editId="2BED6E5F">
            <wp:extent cx="4026568" cy="1032453"/>
            <wp:effectExtent l="19050" t="19050" r="1206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9929" cy="1035879"/>
                    </a:xfrm>
                    <a:prstGeom prst="rect">
                      <a:avLst/>
                    </a:prstGeom>
                    <a:noFill/>
                    <a:ln>
                      <a:solidFill>
                        <a:schemeClr val="tx1">
                          <a:lumMod val="50000"/>
                          <a:lumOff val="50000"/>
                        </a:schemeClr>
                      </a:solidFill>
                    </a:ln>
                  </pic:spPr>
                </pic:pic>
              </a:graphicData>
            </a:graphic>
          </wp:inline>
        </w:drawing>
      </w:r>
    </w:p>
    <w:p w14:paraId="70B0EF37" w14:textId="161FEF6B" w:rsidR="0096106D" w:rsidRDefault="00AC294C" w:rsidP="0096106D">
      <w:pPr>
        <w:pStyle w:val="LabStepNumberedLevel2"/>
      </w:pPr>
      <w:r>
        <w:t xml:space="preserve">Experiment with the </w:t>
      </w:r>
      <w:r w:rsidR="00DB6215" w:rsidRPr="00DB6215">
        <w:rPr>
          <w:b/>
          <w:bCs/>
        </w:rPr>
        <w:t>PBI-Tool</w:t>
      </w:r>
      <w:r w:rsidR="00DB6215">
        <w:t xml:space="preserve"> console application to see </w:t>
      </w:r>
      <w:r>
        <w:t xml:space="preserve">how </w:t>
      </w:r>
      <w:r w:rsidR="00DB6215">
        <w:t xml:space="preserve">allows you to </w:t>
      </w:r>
      <w:r>
        <w:t>interact with the data model in Power BI Desktop.</w:t>
      </w:r>
    </w:p>
    <w:p w14:paraId="4E1F6EF0" w14:textId="10F0F5C0" w:rsidR="0096106D" w:rsidRDefault="0096106D" w:rsidP="0096106D">
      <w:pPr>
        <w:pStyle w:val="LabStepScreenshotLevel2"/>
      </w:pPr>
      <w:r>
        <w:drawing>
          <wp:inline distT="0" distB="0" distL="0" distR="0" wp14:anchorId="4E0EE338" wp14:editId="4CD11CE9">
            <wp:extent cx="4339389" cy="1971572"/>
            <wp:effectExtent l="19050" t="19050" r="2349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46019" cy="1974584"/>
                    </a:xfrm>
                    <a:prstGeom prst="rect">
                      <a:avLst/>
                    </a:prstGeom>
                    <a:noFill/>
                    <a:ln>
                      <a:solidFill>
                        <a:schemeClr val="tx1">
                          <a:lumMod val="50000"/>
                          <a:lumOff val="50000"/>
                        </a:schemeClr>
                      </a:solidFill>
                    </a:ln>
                  </pic:spPr>
                </pic:pic>
              </a:graphicData>
            </a:graphic>
          </wp:inline>
        </w:drawing>
      </w:r>
    </w:p>
    <w:p w14:paraId="4E985C65" w14:textId="6A1753E7" w:rsidR="00AC294C" w:rsidRDefault="00AC294C" w:rsidP="00AC294C">
      <w:pPr>
        <w:pStyle w:val="LabExerciseCallout"/>
      </w:pPr>
      <w:r>
        <w:t xml:space="preserve">Congratulations, you have completed this lab. At this point, you are free to experiment with using </w:t>
      </w:r>
      <w:r w:rsidR="00DB6215">
        <w:t>the PBI-Tool console application</w:t>
      </w:r>
      <w:r>
        <w:t xml:space="preserve">. </w:t>
      </w:r>
      <w:r w:rsidR="00DB6215">
        <w:t xml:space="preserve">If you are curious (and you </w:t>
      </w:r>
      <w:r w:rsidR="00DB6215" w:rsidRPr="00DB6215">
        <w:rPr>
          <w:i/>
          <w:iCs/>
        </w:rPr>
        <w:t>should</w:t>
      </w:r>
      <w:r w:rsidR="00DB6215">
        <w:t xml:space="preserve"> be), y</w:t>
      </w:r>
      <w:r>
        <w:t xml:space="preserve">ou </w:t>
      </w:r>
      <w:r w:rsidR="00DB6215">
        <w:t xml:space="preserve">can take </w:t>
      </w:r>
      <w:r>
        <w:t xml:space="preserve">a deeper look at the code </w:t>
      </w:r>
      <w:r w:rsidR="00DB6215">
        <w:t xml:space="preserve">inside </w:t>
      </w:r>
      <w:proofErr w:type="spellStart"/>
      <w:r w:rsidRPr="00AC294C">
        <w:rPr>
          <w:b/>
          <w:bCs/>
        </w:rPr>
        <w:t>Program</w:t>
      </w:r>
      <w:r w:rsidR="00DB6215">
        <w:rPr>
          <w:b/>
          <w:bCs/>
        </w:rPr>
        <w:t>.cs</w:t>
      </w:r>
      <w:proofErr w:type="spellEnd"/>
      <w:r>
        <w:rPr>
          <w:b/>
          <w:bCs/>
        </w:rPr>
        <w:t xml:space="preserve"> </w:t>
      </w:r>
      <w:r>
        <w:t xml:space="preserve">to see how this tools was written. </w:t>
      </w:r>
    </w:p>
    <w:p w14:paraId="071078A8" w14:textId="24D3CE03" w:rsidR="0096106D" w:rsidRPr="00AC294C" w:rsidRDefault="00AC294C" w:rsidP="00AC294C">
      <w:pPr>
        <w:pStyle w:val="LabExerciseCallout"/>
        <w:rPr>
          <w:b/>
          <w:bCs/>
        </w:rPr>
      </w:pPr>
      <w:r>
        <w:t xml:space="preserve">Special thanks again to </w:t>
      </w:r>
      <w:r w:rsidRPr="00AC294C">
        <w:rPr>
          <w:b/>
          <w:bCs/>
        </w:rPr>
        <w:t>Phil Seamark</w:t>
      </w:r>
      <w:r>
        <w:t xml:space="preserve"> of the Power BI CAT team for his blog posts and the code he wrote which was used to build out these lab exercises. For more from Phil, you can follow his blog at </w:t>
      </w:r>
      <w:hyperlink r:id="rId85" w:history="1">
        <w:r w:rsidRPr="00AC294C">
          <w:rPr>
            <w:rStyle w:val="Hyperlink"/>
            <w:b/>
            <w:bCs/>
          </w:rPr>
          <w:t>https://dax.tips/</w:t>
        </w:r>
      </w:hyperlink>
      <w:r>
        <w:t>.</w:t>
      </w:r>
    </w:p>
    <w:sectPr w:rsidR="0096106D" w:rsidRPr="00AC294C" w:rsidSect="00487314">
      <w:headerReference w:type="default" r:id="rId86"/>
      <w:footerReference w:type="default" r:id="rId87"/>
      <w:headerReference w:type="first" r:id="rId88"/>
      <w:footerReference w:type="first" r:id="rId8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F93BC" w14:textId="77777777" w:rsidR="00764AE9" w:rsidRDefault="00764AE9" w:rsidP="005F53BE">
      <w:pPr>
        <w:spacing w:before="0" w:after="0"/>
      </w:pPr>
      <w:r>
        <w:separator/>
      </w:r>
    </w:p>
  </w:endnote>
  <w:endnote w:type="continuationSeparator" w:id="0">
    <w:p w14:paraId="1532D2E3" w14:textId="77777777" w:rsidR="00764AE9" w:rsidRDefault="00764AE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6F0E4C" w:rsidRPr="00487314" w:rsidRDefault="006F0E4C"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6F0E4C" w:rsidRPr="00487314" w:rsidRDefault="006F0E4C"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3362C" w14:textId="77777777" w:rsidR="00764AE9" w:rsidRDefault="00764AE9" w:rsidP="005F53BE">
      <w:pPr>
        <w:spacing w:before="0" w:after="0"/>
      </w:pPr>
      <w:r>
        <w:separator/>
      </w:r>
    </w:p>
  </w:footnote>
  <w:footnote w:type="continuationSeparator" w:id="0">
    <w:p w14:paraId="5721DAEF" w14:textId="77777777" w:rsidR="00764AE9" w:rsidRDefault="00764AE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3E4E341F" w:rsidR="006F0E4C" w:rsidRPr="009F40E8" w:rsidRDefault="006F0E4C"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Nov 18,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6F0E4C" w:rsidRDefault="006F0E4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6F5"/>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1DFE"/>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18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3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44"/>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63DA"/>
    <w:rsid w:val="004D77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1BB2"/>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332"/>
    <w:rsid w:val="005F398B"/>
    <w:rsid w:val="005F3F71"/>
    <w:rsid w:val="005F53BE"/>
    <w:rsid w:val="005F7030"/>
    <w:rsid w:val="0060025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0E4C"/>
    <w:rsid w:val="006F1062"/>
    <w:rsid w:val="006F14C1"/>
    <w:rsid w:val="006F23B4"/>
    <w:rsid w:val="006F3AE5"/>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0BF7"/>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AE9"/>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435"/>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6E99"/>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69C"/>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2C47"/>
    <w:rsid w:val="008F5BD6"/>
    <w:rsid w:val="008F711C"/>
    <w:rsid w:val="008F7F45"/>
    <w:rsid w:val="00900F55"/>
    <w:rsid w:val="009016F2"/>
    <w:rsid w:val="00902B7A"/>
    <w:rsid w:val="00902E46"/>
    <w:rsid w:val="009030F0"/>
    <w:rsid w:val="0091086E"/>
    <w:rsid w:val="00917794"/>
    <w:rsid w:val="00921453"/>
    <w:rsid w:val="00921CE4"/>
    <w:rsid w:val="0092221E"/>
    <w:rsid w:val="00923045"/>
    <w:rsid w:val="0092329D"/>
    <w:rsid w:val="00924652"/>
    <w:rsid w:val="00924BDC"/>
    <w:rsid w:val="00925B9E"/>
    <w:rsid w:val="00926A5C"/>
    <w:rsid w:val="00932C25"/>
    <w:rsid w:val="009337E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06D"/>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46B"/>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583"/>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5E37"/>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04BC"/>
    <w:rsid w:val="00AB2120"/>
    <w:rsid w:val="00AB3AD5"/>
    <w:rsid w:val="00AB571C"/>
    <w:rsid w:val="00AB63C9"/>
    <w:rsid w:val="00AB6937"/>
    <w:rsid w:val="00AB7592"/>
    <w:rsid w:val="00AC0C28"/>
    <w:rsid w:val="00AC181F"/>
    <w:rsid w:val="00AC294C"/>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B6215"/>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581B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81BB2"/>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66403542">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31263126">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github.com/PowerBiDevCamp/Tabular-Object-Model-Tutorial/raw/main/StarterFiles/Exercise03-Program.cs" TargetMode="External"/><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footer" Target="footer2.xml"/><Relationship Id="rId16" Type="http://schemas.openxmlformats.org/officeDocument/2006/relationships/image" Target="media/image1.png"/><Relationship Id="rId11" Type="http://schemas.openxmlformats.org/officeDocument/2006/relationships/hyperlink" Target="https://dax.tips/2020/10/19/use-vs-code-to-create-power-bi-external-tool/" TargetMode="External"/><Relationship Id="rId32" Type="http://schemas.openxmlformats.org/officeDocument/2006/relationships/image" Target="media/image17.png"/><Relationship Id="rId37" Type="http://schemas.openxmlformats.org/officeDocument/2006/relationships/hyperlink" Target="https://www.nuget.org/packages/Microsoft.AnalysisServices.NetCore.retail.amd64"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code.visualstudio.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hyperlink" Target="file:///C:\Program%20Files%20(x86)\Common%20Files\Microsoft%20Shared\Power%20BI%20Desktop\External%20Tools" TargetMode="External"/><Relationship Id="rId8" Type="http://schemas.openxmlformats.org/officeDocument/2006/relationships/hyperlink" Target="https://dax.tips/2020/07/09/using-visual-studio-code-with-power-bi/" TargetMode="Externa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s://dax.tips/" TargetMode="External"/><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daxstudio.org/"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s://github.com/PowerBiDevCamp/Tabular-Object-Model-Tutorial/raw/main/StarterFiles/Exercise04-Program.cs" TargetMode="External"/><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abular-Object-Model-Tutorial/archive/main.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https://raw.githubusercontent.com/PowerBiDevCamp/Tabular-Object-Model-Tutorial/main/StarterFiles/Exercise02-Program.cs"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s://www.biinsight.com/four-different-ways-to-find-your-power-bi-desktop-local-port-number/" TargetMode="External"/><Relationship Id="rId66" Type="http://schemas.openxmlformats.org/officeDocument/2006/relationships/image" Target="media/image46.png"/><Relationship Id="rId87" Type="http://schemas.openxmlformats.org/officeDocument/2006/relationships/footer" Target="footer1.xml"/><Relationship Id="rId61" Type="http://schemas.openxmlformats.org/officeDocument/2006/relationships/hyperlink" Target="https://www.nuget.org/packages/Microsoft.AnalysisServices.AdomdClient.NetCore.retail.amd64" TargetMode="External"/><Relationship Id="rId82" Type="http://schemas.openxmlformats.org/officeDocument/2006/relationships/image" Target="media/image59.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2490</TotalTime>
  <Pages>20</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14</cp:revision>
  <cp:lastPrinted>2020-11-16T18:32:00Z</cp:lastPrinted>
  <dcterms:created xsi:type="dcterms:W3CDTF">2020-11-13T14:26:00Z</dcterms:created>
  <dcterms:modified xsi:type="dcterms:W3CDTF">2020-11-18T20:26:00Z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