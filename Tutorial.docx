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07F70321"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with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5E9DB2C"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Default="00364FB8" w:rsidP="00364FB8">
      <w:pPr>
        <w:pStyle w:val="LabStepNumbered"/>
      </w:pPr>
      <w:r>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Default="00364FB8" w:rsidP="00A05217">
      <w:pPr>
        <w:pStyle w:val="LabStepNumbered"/>
      </w:pPr>
      <w:r>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77777777" w:rsidR="00364FB8" w:rsidRDefault="00A05217" w:rsidP="00364FB8">
      <w:pPr>
        <w:pStyle w:val="LabStepNumberedLevel2"/>
      </w:pPr>
      <w:r w:rsidRPr="00A05217">
        <w:t xml:space="preserve">download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3D6A3DB" w:rsidR="0031268C" w:rsidRDefault="0031268C" w:rsidP="00A05217">
      <w:pPr>
        <w:pStyle w:val="LabStepNumbered"/>
        <w:numPr>
          <w:ilvl w:val="0"/>
          <w:numId w:val="45"/>
        </w:numPr>
      </w:pPr>
      <w:r>
        <w:t>Create a new folder for the 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5895D6A7" w:rsidR="0031268C" w:rsidRDefault="003B46CA" w:rsidP="0031268C">
      <w:pPr>
        <w:pStyle w:val="LabStepNumberedLevel2"/>
        <w:numPr>
          <w:ilvl w:val="1"/>
          <w:numId w:val="45"/>
        </w:numPr>
      </w:pPr>
      <w:r>
        <w:t xml:space="preserve">Copy student files [use different </w:t>
      </w:r>
      <w:proofErr w:type="spellStart"/>
      <w:r>
        <w:t>screnshot</w:t>
      </w:r>
      <w:proofErr w:type="spellEnd"/>
      <w:r>
        <w:t>].</w:t>
      </w:r>
    </w:p>
    <w:p w14:paraId="44D3062E" w14:textId="5EDFF304" w:rsidR="0031268C" w:rsidRDefault="006904D2" w:rsidP="0088420F">
      <w:pPr>
        <w:pStyle w:val="LabStepScreenshotLevel2"/>
      </w:pPr>
      <w:r>
        <w:drawing>
          <wp:inline distT="0" distB="0" distL="0" distR="0" wp14:anchorId="269D5C16" wp14:editId="7A726973">
            <wp:extent cx="4103370" cy="944187"/>
            <wp:effectExtent l="19050" t="19050" r="11430"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475"/>
                    <a:stretch/>
                  </pic:blipFill>
                  <pic:spPr bwMode="auto">
                    <a:xfrm>
                      <a:off x="0" y="0"/>
                      <a:ext cx="4168229" cy="9591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12586" w14:textId="64E50663" w:rsidR="0026543C" w:rsidRDefault="00924BDC" w:rsidP="00A05217">
      <w:pPr>
        <w:pStyle w:val="LabStepNumbered"/>
        <w:numPr>
          <w:ilvl w:val="0"/>
          <w:numId w:val="45"/>
        </w:numPr>
      </w:pPr>
      <w:r>
        <w:t xml:space="preserve">Launch Power BI Desktop project and open the project named </w:t>
      </w:r>
      <w:r w:rsidR="0026543C" w:rsidRPr="00924BDC">
        <w:rPr>
          <w:b/>
          <w:bCs/>
        </w:rPr>
        <w:t xml:space="preserve">Wingtip </w:t>
      </w:r>
      <w:proofErr w:type="spellStart"/>
      <w:r w:rsidR="0026543C" w:rsidRPr="00924BDC">
        <w:rPr>
          <w:b/>
          <w:bCs/>
        </w:rPr>
        <w:t>Sales.pbix</w:t>
      </w:r>
      <w:proofErr w:type="spellEnd"/>
      <w:r w:rsidR="0026543C">
        <w:t>.</w:t>
      </w:r>
    </w:p>
    <w:p w14:paraId="13551493" w14:textId="381BF3DE"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 xml:space="preserve">Wingtip </w:t>
      </w:r>
      <w:proofErr w:type="spellStart"/>
      <w:r w:rsidRPr="00924BDC">
        <w:rPr>
          <w:b/>
          <w:bCs/>
        </w:rPr>
        <w:t>Sales.pbix</w:t>
      </w:r>
      <w:proofErr w:type="spellEnd"/>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w:t>
      </w:r>
      <w:proofErr w:type="spellStart"/>
      <w:r w:rsidR="00ED37DD">
        <w:rPr>
          <w:b/>
          <w:bCs/>
        </w:rPr>
        <w:t>Model</w:t>
      </w:r>
      <w:r w:rsidRPr="00924BDC">
        <w:rPr>
          <w:b/>
          <w:bCs/>
        </w:rPr>
        <w:t>.pbix</w:t>
      </w:r>
      <w:proofErr w:type="spellEnd"/>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4A327AAA">
            <wp:extent cx="2734312" cy="1444122"/>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632" cy="1448516"/>
                    </a:xfrm>
                    <a:prstGeom prst="rect">
                      <a:avLst/>
                    </a:prstGeom>
                  </pic:spPr>
                </pic:pic>
              </a:graphicData>
            </a:graphic>
          </wp:inline>
        </w:drawing>
      </w:r>
    </w:p>
    <w:p w14:paraId="68D12DD6" w14:textId="0BC9ECAB" w:rsidR="006904D2" w:rsidRDefault="00924BDC" w:rsidP="00B7240F">
      <w:pPr>
        <w:pStyle w:val="LabStepNumberedLevel2"/>
      </w:pPr>
      <w:r>
        <w:lastRenderedPageBreak/>
        <w:t xml:space="preserve">Quickly review the four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6E54AF05"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using </w:t>
      </w:r>
      <w:r w:rsidR="00B7240F">
        <w:t>the Tabular Object Model by connecting through a localhost address</w:t>
      </w:r>
      <w:r w:rsidR="003B46CA">
        <w:t>.</w:t>
      </w:r>
    </w:p>
    <w:p w14:paraId="6E77EAE1" w14:textId="1B869032" w:rsidR="003B46CA" w:rsidRDefault="003B46CA" w:rsidP="00A05217">
      <w:pPr>
        <w:pStyle w:val="LabStepNumbered"/>
        <w:numPr>
          <w:ilvl w:val="0"/>
          <w:numId w:val="45"/>
        </w:numPr>
      </w:pPr>
      <w:r>
        <w:t xml:space="preserve">Create a new folder for your new project and name it </w:t>
      </w:r>
      <w:r>
        <w:rPr>
          <w:b/>
          <w:bCs/>
        </w:rPr>
        <w:t>PBI-Tool</w:t>
      </w:r>
      <w:r w:rsidRPr="003B46CA">
        <w:t>.</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190E36BF" w:rsidR="003B46CA" w:rsidRDefault="003B46CA" w:rsidP="003B46CA">
      <w:pPr>
        <w:pStyle w:val="LabStepScreenshotLevel2"/>
      </w:pPr>
      <w:r>
        <w:drawing>
          <wp:inline distT="0" distB="0" distL="0" distR="0" wp14:anchorId="49C8A468" wp14:editId="3EC8A5DF">
            <wp:extent cx="4494070" cy="1034087"/>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475"/>
                    <a:stretch/>
                  </pic:blipFill>
                  <pic:spPr bwMode="auto">
                    <a:xfrm>
                      <a:off x="0" y="0"/>
                      <a:ext cx="4579258" cy="10536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FFAD5" w14:textId="0758A328" w:rsidR="00DE0F5F" w:rsidRDefault="00364FB8" w:rsidP="00A05217">
      <w:pPr>
        <w:pStyle w:val="LabStepNumbered"/>
        <w:numPr>
          <w:ilvl w:val="0"/>
          <w:numId w:val="45"/>
        </w:numPr>
      </w:pPr>
      <w:r>
        <w:t xml:space="preserve">Launch </w:t>
      </w:r>
      <w:r w:rsidR="00A05217">
        <w:t>Visual Studio Code</w:t>
      </w:r>
      <w:r>
        <w:t xml:space="preserve"> and open the </w:t>
      </w:r>
      <w:r w:rsidR="006904D2">
        <w:rPr>
          <w:b/>
          <w:bCs/>
        </w:rPr>
        <w:t>PBI-Tool</w:t>
      </w:r>
      <w:r>
        <w:t xml:space="preserve"> folder</w:t>
      </w:r>
      <w:r w:rsidR="005125ED">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t xml:space="preserve">Welcome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Default="003B46CA" w:rsidP="00364FB8">
      <w:pPr>
        <w:pStyle w:val="LabStepNumbered"/>
        <w:numPr>
          <w:ilvl w:val="0"/>
          <w:numId w:val="45"/>
        </w:numPr>
      </w:pPr>
      <w:r>
        <w:t>Use the Terminal console to v</w:t>
      </w:r>
      <w:r w:rsidR="00364FB8">
        <w:t>erify the current version of .NET</w:t>
      </w:r>
    </w:p>
    <w:p w14:paraId="5EFF42B4" w14:textId="4681DD75" w:rsidR="00A05217" w:rsidRDefault="003B46CA" w:rsidP="00A05217">
      <w:pPr>
        <w:pStyle w:val="LabStepNumberedLevel2"/>
        <w:numPr>
          <w:ilvl w:val="1"/>
          <w:numId w:val="45"/>
        </w:numPr>
      </w:pPr>
      <w:r>
        <w:t>Use the Terminal &gt; New Terminal command of the [</w:t>
      </w:r>
      <w:proofErr w:type="spellStart"/>
      <w:r w:rsidRPr="003B46CA">
        <w:rPr>
          <w:b/>
          <w:bCs/>
        </w:rPr>
        <w:t>Ctrl+Shift</w:t>
      </w:r>
      <w:proofErr w:type="spellEnd"/>
      <w:r w:rsidRPr="003B46CA">
        <w:rPr>
          <w:b/>
          <w:bCs/>
        </w:rPr>
        <w:t>+`</w:t>
      </w:r>
      <w:r>
        <w:t>] command to open the T</w:t>
      </w:r>
      <w:r w:rsidR="00A05217">
        <w:t>erminal</w:t>
      </w:r>
      <w:r>
        <w:t xml:space="preserve"> console.</w:t>
      </w:r>
      <w:r w:rsidR="00A05217">
        <w:t>.</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2E8C13C4" w:rsidR="0077693C" w:rsidRDefault="003B46CA" w:rsidP="0077693C">
      <w:pPr>
        <w:pStyle w:val="LabStepNumberedLevel2"/>
      </w:pPr>
      <w:r>
        <w:lastRenderedPageBreak/>
        <w:t>You should now see a Terminal console with a cursor where you can type in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148167F7" w:rsidR="00A05217" w:rsidRDefault="00A05217" w:rsidP="00A05217">
      <w:pPr>
        <w:pStyle w:val="LabStepCodeBlockLevel2"/>
      </w:pPr>
      <w:r w:rsidRPr="00A05217">
        <w:t xml:space="preserve">dotnet </w:t>
      </w:r>
      <w:r>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63DE3A67" w:rsidR="0031268C" w:rsidRDefault="00BD68E8" w:rsidP="0031268C">
      <w:pPr>
        <w:pStyle w:val="LabStepNumbered"/>
      </w:pPr>
      <w:r>
        <w:t xml:space="preserve">Use the dotnet CLI to create a new .NET console application in the </w:t>
      </w:r>
      <w:r w:rsidRPr="00BD68E8">
        <w:rPr>
          <w:b/>
          <w:bCs/>
        </w:rPr>
        <w:t>PBI-Tool</w:t>
      </w:r>
      <w:r>
        <w:t xml:space="preserve"> folder.</w:t>
      </w:r>
      <w:r w:rsidR="0031268C">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53D89C84" w:rsidR="0031268C" w:rsidRDefault="00BD68E8" w:rsidP="0077693C">
      <w:pPr>
        <w:pStyle w:val="LabStepNumberedLevel2"/>
      </w:pPr>
      <w:r>
        <w:t xml:space="preserve">After running the </w:t>
      </w:r>
      <w:r w:rsidRPr="00BD68E8">
        <w:rPr>
          <w:b/>
          <w:bCs/>
        </w:rPr>
        <w:t>dotnet newt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proofErr w:type="spellStart"/>
      <w:r w:rsidRPr="00BD68E8">
        <w:rPr>
          <w:b/>
          <w:bCs/>
        </w:rPr>
        <w:t>Program.cs</w:t>
      </w:r>
      <w:proofErr w:type="spellEnd"/>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Default="00BD68E8" w:rsidP="00BD68E8">
      <w:pPr>
        <w:pStyle w:val="LabStepNumbered"/>
      </w:pPr>
      <w:r>
        <w:lastRenderedPageBreak/>
        <w:t>Add support for running the new console project in the .NET debugger.</w:t>
      </w:r>
    </w:p>
    <w:p w14:paraId="46C0EA6E" w14:textId="1EBA6CDC" w:rsidR="00BD68E8" w:rsidRDefault="00BD68E8" w:rsidP="00BD68E8">
      <w:pPr>
        <w:pStyle w:val="LabStepNumberedLevel2"/>
      </w:pPr>
      <w:r>
        <w:t>Using the left navigation in Visual Studio Code, move the Run/Debug 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 xml:space="preserve">create a </w:t>
      </w:r>
      <w:proofErr w:type="spellStart"/>
      <w:r w:rsidRPr="00BD68E8">
        <w:rPr>
          <w:b/>
          <w:bCs/>
        </w:rPr>
        <w:t>launch.json</w:t>
      </w:r>
      <w:proofErr w:type="spellEnd"/>
      <w:r w:rsidRPr="00BD68E8">
        <w:rPr>
          <w:b/>
          <w:bCs/>
        </w:rPr>
        <w:t xml:space="preserve">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proofErr w:type="spellStart"/>
      <w:r w:rsidRPr="00E16413">
        <w:rPr>
          <w:b/>
          <w:bCs/>
        </w:rPr>
        <w:t>launch.json</w:t>
      </w:r>
      <w:proofErr w:type="spellEnd"/>
      <w:r>
        <w:t xml:space="preserve"> and </w:t>
      </w:r>
      <w:proofErr w:type="spellStart"/>
      <w:r w:rsidRPr="00E16413">
        <w:rPr>
          <w:b/>
          <w:bCs/>
        </w:rPr>
        <w:t>tasks.json</w:t>
      </w:r>
      <w:proofErr w:type="spellEnd"/>
      <w:r>
        <w:t>.</w:t>
      </w:r>
    </w:p>
    <w:p w14:paraId="2E3D305E" w14:textId="19EFC44A" w:rsidR="00E16413" w:rsidRDefault="00E16413" w:rsidP="00753553">
      <w:pPr>
        <w:pStyle w:val="LabStepNumberedLevel2"/>
      </w:pPr>
      <w:r>
        <w:t xml:space="preserve">Examine the contents of the </w:t>
      </w:r>
      <w:proofErr w:type="spellStart"/>
      <w:r w:rsidRPr="00E16413">
        <w:rPr>
          <w:b/>
          <w:bCs/>
        </w:rPr>
        <w:t>launch.json</w:t>
      </w:r>
      <w:proofErr w:type="spellEnd"/>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proofErr w:type="spellStart"/>
      <w:r w:rsidRPr="00E16413">
        <w:rPr>
          <w:b/>
          <w:bCs/>
        </w:rPr>
        <w:t>launch.json</w:t>
      </w:r>
      <w:proofErr w:type="spellEnd"/>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proofErr w:type="spellStart"/>
      <w:r w:rsidRPr="00E16413">
        <w:rPr>
          <w:b/>
          <w:bCs/>
        </w:rPr>
        <w:t>launch.json</w:t>
      </w:r>
      <w:proofErr w:type="spellEnd"/>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proofErr w:type="spellStart"/>
      <w:r w:rsidRPr="003A7AA4">
        <w:rPr>
          <w:b/>
          <w:bCs/>
        </w:rPr>
        <w:t>launch.json</w:t>
      </w:r>
      <w:proofErr w:type="spellEnd"/>
      <w:r>
        <w:t>.</w:t>
      </w:r>
    </w:p>
    <w:p w14:paraId="4E69DA0B" w14:textId="0309ED1E" w:rsidR="00DE2275" w:rsidRDefault="00DE2275" w:rsidP="00DE2275">
      <w:pPr>
        <w:pStyle w:val="LabExerciseCallout"/>
      </w:pPr>
      <w:r>
        <w:t xml:space="preserve">The reason for </w:t>
      </w:r>
      <w:r w:rsidR="00E16413">
        <w:t xml:space="preserve">disabling </w:t>
      </w:r>
      <w:proofErr w:type="spellStart"/>
      <w:r w:rsidR="00E16413" w:rsidRPr="00E16413">
        <w:rPr>
          <w:b/>
          <w:bCs/>
        </w:rPr>
        <w:t>moduleLoad</w:t>
      </w:r>
      <w:proofErr w:type="spellEnd"/>
      <w:r w:rsidR="00E16413">
        <w:t xml:space="preserve"> is that it will eliminate unnecessary messages shown in the console during debugging sessions.</w:t>
      </w:r>
    </w:p>
    <w:p w14:paraId="3AA55599" w14:textId="517AE636" w:rsidR="003A7AA4" w:rsidRDefault="003A7AA4" w:rsidP="003A7AA4">
      <w:pPr>
        <w:pStyle w:val="LabStepNumbered"/>
      </w:pPr>
      <w:r>
        <w:t xml:space="preserve">Run a debugging session to test the application and see the </w:t>
      </w:r>
      <w:r w:rsidRPr="003A7AA4">
        <w:rPr>
          <w:b/>
          <w:bCs/>
        </w:rPr>
        <w:t>Hello World!</w:t>
      </w:r>
      <w:r>
        <w:t xml:space="preserve">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72FD9A89" w:rsidR="003A7AA4" w:rsidRDefault="00562CD9" w:rsidP="003A7AA4">
      <w:pPr>
        <w:pStyle w:val="LabStepNumberedLevel2"/>
      </w:pPr>
      <w:r>
        <w:t>You have now run and terminated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1A9CA9F9" w:rsidR="00AB571C" w:rsidRDefault="00DE2275" w:rsidP="00DE2275">
      <w:pPr>
        <w:pStyle w:val="LabExerciseCallout"/>
      </w:pPr>
      <w:r>
        <w:t>OK, you</w:t>
      </w:r>
      <w:r w:rsidR="003A7AA4">
        <w:t>'ve now gotten '</w:t>
      </w:r>
      <w:r>
        <w:t>hello world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20792C2D" w:rsidR="004D7775" w:rsidRDefault="004D7775" w:rsidP="004D7775">
      <w:pPr>
        <w:pStyle w:val="LabStepNumbered"/>
      </w:pPr>
      <w:r>
        <w:lastRenderedPageBreak/>
        <w:t xml:space="preserve">Add </w:t>
      </w:r>
      <w:r w:rsidR="003A7AA4">
        <w:t xml:space="preserve">a </w:t>
      </w:r>
      <w:r w:rsidR="00811FB7" w:rsidRPr="00811FB7">
        <w:rPr>
          <w:b/>
          <w:bCs/>
        </w:rPr>
        <w:t>AMO</w:t>
      </w:r>
      <w:r w:rsidR="00811FB7">
        <w:t xml:space="preserve"> </w:t>
      </w:r>
      <w:r w:rsidR="00DE2275">
        <w:t xml:space="preserve">NuGet package </w:t>
      </w:r>
      <w:r w:rsidR="003A7AA4">
        <w:t xml:space="preserve">to your project </w:t>
      </w:r>
      <w:r w:rsidR="00562CD9">
        <w:t xml:space="preserve">using the </w:t>
      </w:r>
      <w:r w:rsidR="003A7AA4">
        <w:t xml:space="preserve">so you can program against </w:t>
      </w:r>
      <w:r w:rsidR="00DE2275">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5"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w:t>
      </w:r>
      <w:proofErr w:type="spellStart"/>
      <w:r w:rsidRPr="00D36861">
        <w:rPr>
          <w:b/>
          <w:bCs/>
        </w:rPr>
        <w:t>Tool.csproj</w:t>
      </w:r>
      <w:proofErr w:type="spellEnd"/>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w:t>
      </w:r>
      <w:proofErr w:type="spellStart"/>
      <w:r w:rsidRPr="00D36861">
        <w:rPr>
          <w:b/>
          <w:bCs/>
        </w:rPr>
        <w:t>Tool.csproj</w:t>
      </w:r>
      <w:proofErr w:type="spellEnd"/>
      <w:r>
        <w:t xml:space="preserve"> file now contains a </w:t>
      </w:r>
      <w:proofErr w:type="spellStart"/>
      <w:r w:rsidRPr="00D36861">
        <w:rPr>
          <w:b/>
          <w:bCs/>
        </w:rPr>
        <w:t>PackageRefence</w:t>
      </w:r>
      <w:proofErr w:type="spellEnd"/>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w:t>
      </w:r>
      <w:proofErr w:type="spellStart"/>
      <w:r w:rsidRPr="0088420F">
        <w:rPr>
          <w:b/>
          <w:bCs/>
        </w:rPr>
        <w:t>Tool.csproj</w:t>
      </w:r>
      <w:proofErr w:type="spellEnd"/>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Default="00E2289C" w:rsidP="00E2289C">
      <w:pPr>
        <w:pStyle w:val="LabStepNumbered"/>
      </w:pPr>
      <w:r>
        <w:lastRenderedPageBreak/>
        <w:t xml:space="preserve">Modify the C# code in </w:t>
      </w:r>
      <w:proofErr w:type="spellStart"/>
      <w:r w:rsidR="00D36861" w:rsidRPr="00D36861">
        <w:rPr>
          <w:b/>
          <w:bCs/>
        </w:rPr>
        <w:t>Program.cs</w:t>
      </w:r>
      <w:proofErr w:type="spellEnd"/>
      <w:r>
        <w:t>.</w:t>
      </w:r>
    </w:p>
    <w:p w14:paraId="2953944D" w14:textId="79392E06" w:rsidR="00E2289C" w:rsidRDefault="00D36861" w:rsidP="00E2289C">
      <w:pPr>
        <w:pStyle w:val="LabStepNumberedLevel2"/>
      </w:pPr>
      <w:r>
        <w:t xml:space="preserve">Open </w:t>
      </w:r>
      <w:proofErr w:type="spellStart"/>
      <w:r w:rsidRPr="00D36861">
        <w:rPr>
          <w:b/>
          <w:bCs/>
        </w:rPr>
        <w:t>Program.cs</w:t>
      </w:r>
      <w:proofErr w:type="spellEnd"/>
      <w:r>
        <w:t>.</w:t>
      </w:r>
    </w:p>
    <w:p w14:paraId="21A794BE" w14:textId="4B47C246" w:rsidR="00D36861" w:rsidRDefault="00D36861" w:rsidP="00E2289C">
      <w:pPr>
        <w:pStyle w:val="LabStepNumberedLevel2"/>
      </w:pPr>
      <w:r>
        <w:t xml:space="preserve">Remove all the existing code in </w:t>
      </w:r>
      <w:proofErr w:type="spellStart"/>
      <w:r w:rsidRPr="00D36861">
        <w:rPr>
          <w:b/>
          <w:bCs/>
        </w:rPr>
        <w:t>Program.cs</w:t>
      </w:r>
      <w:proofErr w:type="spellEnd"/>
      <w:r>
        <w:t xml:space="preserve"> and replace with the following code.</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proofErr w:type="spellStart"/>
      <w:r w:rsidRPr="00D36861">
        <w:rPr>
          <w:b/>
          <w:bCs/>
        </w:rPr>
        <w:t>Program.cs</w:t>
      </w:r>
      <w:proofErr w:type="spellEnd"/>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2CFA4045"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 xml:space="preserve">Wingtip </w:t>
      </w:r>
      <w:proofErr w:type="spellStart"/>
      <w:r w:rsidRPr="00D36861">
        <w:rPr>
          <w:b/>
          <w:bCs/>
        </w:rPr>
        <w:t>Sales.pbix</w:t>
      </w:r>
      <w:proofErr w:type="spellEnd"/>
      <w:r>
        <w:t xml:space="preserve">. The issue is that Power BI Desktop selects a random port number whenever you open a PBIX project file. Once you must determine what the port number is on your machine, you can use it to modify the </w:t>
      </w:r>
      <w:proofErr w:type="spellStart"/>
      <w:r w:rsidRPr="00D36861">
        <w:rPr>
          <w:b/>
          <w:bCs/>
        </w:rPr>
        <w:t>connectString</w:t>
      </w:r>
      <w:proofErr w:type="spellEnd"/>
      <w:r>
        <w:t xml:space="preserve"> which will allow you to connect to the data model of the </w:t>
      </w:r>
      <w:r w:rsidRPr="00D36861">
        <w:rPr>
          <w:b/>
          <w:bCs/>
        </w:rPr>
        <w:t xml:space="preserve">Wingtip </w:t>
      </w:r>
      <w:proofErr w:type="spellStart"/>
      <w:r w:rsidRPr="00D36861">
        <w:rPr>
          <w:b/>
          <w:bCs/>
        </w:rPr>
        <w:t>Sales.pbix</w:t>
      </w:r>
      <w:proofErr w:type="spellEnd"/>
      <w:r>
        <w:t xml:space="preserve"> project.</w:t>
      </w:r>
    </w:p>
    <w:p w14:paraId="016F48F6" w14:textId="0DD7B3A9" w:rsidR="00E2289C" w:rsidRDefault="00967A0A" w:rsidP="0026543C">
      <w:pPr>
        <w:pStyle w:val="LabStepNumbered"/>
      </w:pPr>
      <w:r>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265E80B5" w:rsidR="00274A53" w:rsidRDefault="00274A53" w:rsidP="00274A53">
      <w:pPr>
        <w:pStyle w:val="LabExerciseCallout"/>
      </w:pPr>
      <w:r>
        <w:t xml:space="preserve">You're </w:t>
      </w:r>
      <w:r w:rsidR="00967A0A">
        <w:t xml:space="preserve">only </w:t>
      </w:r>
      <w:r>
        <w:t>half way there</w:t>
      </w:r>
      <w:r w:rsidR="00967A0A">
        <w:t xml:space="preserve"> at this point</w:t>
      </w:r>
      <w:r>
        <w:t>. Now you have 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3" w:history="1">
        <w:r w:rsidRPr="00660D58">
          <w:rPr>
            <w:rStyle w:val="Hyperlink"/>
          </w:rPr>
          <w:t>this blog post</w:t>
        </w:r>
      </w:hyperlink>
      <w:r>
        <w:t xml:space="preserve"> to learn more.</w:t>
      </w:r>
    </w:p>
    <w:p w14:paraId="1E978A2B" w14:textId="57ACFC49" w:rsidR="0025383D" w:rsidRDefault="008E161F" w:rsidP="008E161F">
      <w:pPr>
        <w:pStyle w:val="LabStepNumbered"/>
      </w:pPr>
      <w:r>
        <w:t>Run the program and connect to Power BI Desktop.</w:t>
      </w:r>
    </w:p>
    <w:p w14:paraId="22575875" w14:textId="5BDD6F9D" w:rsidR="008E161F" w:rsidRDefault="008E161F" w:rsidP="008E161F">
      <w:pPr>
        <w:pStyle w:val="LabStepNumberedLevel2"/>
      </w:pPr>
      <w:r>
        <w:t xml:space="preserve">Open </w:t>
      </w:r>
      <w:proofErr w:type="spellStart"/>
      <w:r w:rsidRPr="008E161F">
        <w:rPr>
          <w:b/>
          <w:bCs/>
        </w:rPr>
        <w:t>Program.cs</w:t>
      </w:r>
      <w:proofErr w:type="spellEnd"/>
      <w:r>
        <w:t xml:space="preserve"> and update the </w:t>
      </w:r>
      <w:proofErr w:type="spellStart"/>
      <w:r w:rsidRPr="008E161F">
        <w:rPr>
          <w:b/>
          <w:bCs/>
        </w:rPr>
        <w:t>connectString</w:t>
      </w:r>
      <w:proofErr w:type="spellEnd"/>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the Tabular Object Model. Your friends will be so jealous</w:t>
      </w:r>
      <w:r w:rsidR="008E161F">
        <w:t>!</w:t>
      </w:r>
    </w:p>
    <w:p w14:paraId="59EFBB36" w14:textId="1D3EC578" w:rsidR="00603D1C" w:rsidRDefault="008E161F" w:rsidP="007230DA">
      <w:pPr>
        <w:pStyle w:val="LabStepNumbered"/>
      </w:pPr>
      <w:r>
        <w:lastRenderedPageBreak/>
        <w:t>Write code to add a new measure to the Sales table.</w:t>
      </w:r>
    </w:p>
    <w:p w14:paraId="276D02DB" w14:textId="18A8AC1C" w:rsidR="00603D1C" w:rsidRDefault="008E161F" w:rsidP="00603D1C">
      <w:pPr>
        <w:pStyle w:val="LabStepNumberedLevel2"/>
      </w:pPr>
      <w:r>
        <w:t xml:space="preserve">In </w:t>
      </w:r>
      <w:proofErr w:type="spellStart"/>
      <w:r w:rsidRPr="008E161F">
        <w:rPr>
          <w:b/>
          <w:bCs/>
        </w:rPr>
        <w:t>Program.cs</w:t>
      </w:r>
      <w:proofErr w:type="spellEnd"/>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49F9BE46"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proofErr w:type="spellStart"/>
      <w:r w:rsidRPr="00D13B9E">
        <w:rPr>
          <w:b/>
          <w:bCs/>
        </w:rPr>
        <w:t>Program.cs</w:t>
      </w:r>
      <w:proofErr w:type="spellEnd"/>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proofErr w:type="spellStart"/>
      <w:r w:rsidRPr="00D13B9E">
        <w:rPr>
          <w:b/>
          <w:bCs/>
        </w:rPr>
        <w:t>Program.cs</w:t>
      </w:r>
      <w:proofErr w:type="spellEnd"/>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6B20D8CF"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 xml:space="preserve"> with the expression </w:t>
      </w:r>
      <w:r w:rsidRPr="00D13B9E">
        <w:rPr>
          <w:i/>
          <w:iCs/>
        </w:rPr>
        <w:t>"Hello World"</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D13B9E">
        <w:rPr>
          <w:i/>
          <w:iCs/>
        </w:rPr>
        <w:t xml:space="preserve">"Hello </w:t>
      </w:r>
      <w:r>
        <w:rPr>
          <w:i/>
          <w:iCs/>
        </w:rPr>
        <w:t xml:space="preserve">Again </w:t>
      </w:r>
      <w:r w:rsidRPr="00D13B9E">
        <w:rPr>
          <w:i/>
          <w:iCs/>
        </w:rPr>
        <w:t>World"</w:t>
      </w:r>
      <w:r>
        <w:t>.</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546183C5" w:rsidR="006F5BB2" w:rsidRDefault="006F5BB2" w:rsidP="006F5BB2">
      <w:pPr>
        <w:pStyle w:val="LabExerciseLeadIn"/>
      </w:pPr>
      <w:r>
        <w:t xml:space="preserve">In this exercise, you will </w:t>
      </w:r>
      <w:r w:rsidR="0034007A">
        <w:t>modify the PBI-Tool console application automatically add measures to tables which have numeric columns that are not hidden from report view. You will test code that i</w:t>
      </w:r>
      <w:r>
        <w:t>terate</w:t>
      </w:r>
      <w:r w:rsidR="0034007A">
        <w:t>s</w:t>
      </w:r>
      <w:r>
        <w:t xml:space="preserve"> through every </w:t>
      </w:r>
      <w:r w:rsidRPr="0034007A">
        <w:rPr>
          <w:b/>
          <w:bCs/>
        </w:rPr>
        <w:t>Table</w:t>
      </w:r>
      <w:r>
        <w:t xml:space="preserve"> </w:t>
      </w:r>
      <w:r w:rsidR="0034007A">
        <w:t xml:space="preserve">object </w:t>
      </w:r>
      <w:r>
        <w:t>in the 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proofErr w:type="spellStart"/>
      <w:r w:rsidR="0034007A" w:rsidRPr="0034007A">
        <w:rPr>
          <w:b/>
          <w:bCs/>
        </w:rPr>
        <w:t>IsHidden</w:t>
      </w:r>
      <w:proofErr w:type="spellEnd"/>
      <w:r w:rsidR="0034007A">
        <w:t xml:space="preserve"> property value of false.</w:t>
      </w:r>
    </w:p>
    <w:p w14:paraId="76675F6D" w14:textId="1782052F" w:rsidR="006F5BB2" w:rsidRDefault="0034007A" w:rsidP="006F5BB2">
      <w:pPr>
        <w:pStyle w:val="LabStepNumbered"/>
        <w:numPr>
          <w:ilvl w:val="0"/>
          <w:numId w:val="46"/>
        </w:numPr>
      </w:pPr>
      <w:r>
        <w:t xml:space="preserve">Copy and paste the Exercise 2 starter code into </w:t>
      </w:r>
      <w:proofErr w:type="spellStart"/>
      <w:r w:rsidRPr="0034007A">
        <w:rPr>
          <w:b/>
          <w:bCs/>
        </w:rPr>
        <w:t>Program.cs</w:t>
      </w:r>
      <w:proofErr w:type="spellEnd"/>
      <w:r>
        <w:t>.</w:t>
      </w:r>
    </w:p>
    <w:p w14:paraId="720DA99F" w14:textId="1DD93310" w:rsidR="0034007A" w:rsidRDefault="0034007A" w:rsidP="0034007A">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3" w:history="1">
        <w:r w:rsidRPr="002C470B">
          <w:rPr>
            <w:rStyle w:val="Hyperlink"/>
          </w:rPr>
          <w:t>Exercise02-Program.cs</w:t>
        </w:r>
      </w:hyperlink>
      <w:r>
        <w:t xml:space="preserve"> file in the </w:t>
      </w:r>
      <w:proofErr w:type="spellStart"/>
      <w:r w:rsidRPr="00D33583">
        <w:rPr>
          <w:b/>
          <w:bCs/>
        </w:rPr>
        <w:t>StarterFiles</w:t>
      </w:r>
      <w:proofErr w:type="spellEnd"/>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Default="0034007A" w:rsidP="0034007A">
      <w:pPr>
        <w:pStyle w:val="LabStepNumbered"/>
      </w:pPr>
      <w:r>
        <w:t xml:space="preserve">Walk through the code </w:t>
      </w:r>
      <w:r w:rsidR="002C470B">
        <w:t xml:space="preserve">in </w:t>
      </w:r>
      <w:proofErr w:type="spellStart"/>
      <w:r w:rsidR="002C470B" w:rsidRPr="0034007A">
        <w:rPr>
          <w:b/>
          <w:bCs/>
        </w:rPr>
        <w:t>Program.cs</w:t>
      </w:r>
      <w:proofErr w:type="spellEnd"/>
      <w:r w:rsidR="002C470B">
        <w:t xml:space="preserve"> to understand what it does</w:t>
      </w:r>
      <w:r>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foreach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351C4595" w:rsidR="000362A0" w:rsidRDefault="00244815" w:rsidP="000362A0">
      <w:pPr>
        <w:pStyle w:val="LabStepNumberedLevel2"/>
      </w:pPr>
      <w:r>
        <w:t xml:space="preserve">Inside the </w:t>
      </w:r>
      <w:r w:rsidRPr="00244815">
        <w:rPr>
          <w:b/>
          <w:bCs/>
        </w:rPr>
        <w:t>if</w:t>
      </w:r>
      <w:r>
        <w:t xml:space="preserve"> statement, there is code to generate a new measure any time if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5E51431F" w:rsidR="000362A0" w:rsidRDefault="00244815" w:rsidP="000362A0">
      <w:pPr>
        <w:pStyle w:val="LabStepNumberedLevel2"/>
      </w:pPr>
      <w:r>
        <w:lastRenderedPageBreak/>
        <w:t xml:space="preserve">After the outer </w:t>
      </w:r>
      <w:r w:rsidRPr="00244815">
        <w:rPr>
          <w:b/>
          <w:bCs/>
        </w:rPr>
        <w:t>foreach</w:t>
      </w:r>
      <w:r>
        <w:t xml:space="preserve"> loop, there's a call to </w:t>
      </w:r>
      <w:proofErr w:type="spellStart"/>
      <w:r w:rsidRPr="00244815">
        <w:rPr>
          <w:b/>
          <w:bCs/>
        </w:rPr>
        <w:t>model.SaveChanges</w:t>
      </w:r>
      <w:proofErr w:type="spellEnd"/>
      <w:r>
        <w:t xml:space="preserve"> to push the changes to the model in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Default="000217F7" w:rsidP="000217F7">
      <w:pPr>
        <w:pStyle w:val="LabStepNumbered"/>
      </w:pPr>
      <w:r>
        <w:t>Run and test</w:t>
      </w:r>
      <w:r w:rsidR="00244815">
        <w:t xml:space="preserve"> the code in </w:t>
      </w:r>
      <w:proofErr w:type="spellStart"/>
      <w:r w:rsidR="00244815" w:rsidRPr="00244815">
        <w:rPr>
          <w:b/>
          <w:bCs/>
        </w:rPr>
        <w:t>Program.cs</w:t>
      </w:r>
      <w:proofErr w:type="spellEnd"/>
      <w:r w:rsidR="00244815">
        <w:t>.</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65DC6ECC" w:rsidR="000217F7" w:rsidRDefault="00811FB7" w:rsidP="00D33583">
      <w:pPr>
        <w:pStyle w:val="LabExerciseCallout"/>
      </w:pPr>
      <w:r>
        <w:t>You have now reached the end of lab two. In the next lab, you will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0ABF7888" w:rsidR="006F5BB2" w:rsidRDefault="006F5BB2" w:rsidP="006F5BB2">
      <w:pPr>
        <w:pStyle w:val="LabExerciseLeadIn"/>
      </w:pPr>
      <w:r>
        <w:t xml:space="preserve">In this exercise, you will </w:t>
      </w:r>
      <w:r w:rsidR="00BB6D89">
        <w:t xml:space="preserve">learn 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write and test code that executes DAX queries and converts the query results into a standard CSV file.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171EE400" w:rsidR="00811FB7" w:rsidRDefault="00811FB7" w:rsidP="00D94DB0">
      <w:pPr>
        <w:pStyle w:val="LabStepNumbered"/>
        <w:numPr>
          <w:ilvl w:val="0"/>
          <w:numId w:val="49"/>
        </w:numPr>
      </w:pPr>
      <w:r>
        <w:t xml:space="preserve">Add a </w:t>
      </w:r>
      <w:r w:rsidRPr="00D94DB0">
        <w:rPr>
          <w:b/>
          <w:bCs/>
        </w:rPr>
        <w:t>AMOMD</w:t>
      </w:r>
      <w:r w:rsidR="00DE0EA7">
        <w:rPr>
          <w:b/>
          <w:bCs/>
        </w:rPr>
        <w:t xml:space="preserve"> Client</w:t>
      </w:r>
      <w:r>
        <w:t xml:space="preserve"> NuGet package to your project using the so you can program against the Tabular Object Model.</w:t>
      </w:r>
    </w:p>
    <w:p w14:paraId="0B505156" w14:textId="77777777" w:rsidR="00811FB7" w:rsidRDefault="00811FB7" w:rsidP="00811FB7">
      <w:pPr>
        <w:pStyle w:val="LabStepNumberedLevel2"/>
      </w:pPr>
      <w:r>
        <w:t>Return to the Terminal console.</w:t>
      </w:r>
    </w:p>
    <w:p w14:paraId="234D10AF" w14:textId="77777777"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59"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w:t>
      </w:r>
      <w:proofErr w:type="spellStart"/>
      <w:r w:rsidRPr="00DE0EA7">
        <w:rPr>
          <w:b/>
          <w:bCs/>
        </w:rPr>
        <w:t>Tool.csproj</w:t>
      </w:r>
      <w:proofErr w:type="spellEnd"/>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1ADFBF1C">
            <wp:extent cx="4710737" cy="1351910"/>
            <wp:effectExtent l="19050" t="19050" r="1397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36113" cy="1359192"/>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w:t>
      </w:r>
      <w:proofErr w:type="spellStart"/>
      <w:r w:rsidRPr="00DE0EA7">
        <w:rPr>
          <w:b/>
          <w:bCs/>
        </w:rPr>
        <w:t>Tool.csproj</w:t>
      </w:r>
      <w:proofErr w:type="spellEnd"/>
      <w:r>
        <w:t xml:space="preserve"> file</w:t>
      </w:r>
      <w:r>
        <w:t xml:space="preserve"> without saving any changes.</w:t>
      </w:r>
    </w:p>
    <w:p w14:paraId="0C9D0E04" w14:textId="16E13855" w:rsidR="00D94DB0" w:rsidRDefault="00D94DB0" w:rsidP="00D94DB0">
      <w:pPr>
        <w:pStyle w:val="LabStepNumbered"/>
        <w:numPr>
          <w:ilvl w:val="0"/>
          <w:numId w:val="46"/>
        </w:numPr>
      </w:pPr>
      <w:r>
        <w:t xml:space="preserve">Copy and paste the Exercise 3 starter code into </w:t>
      </w:r>
      <w:proofErr w:type="spellStart"/>
      <w:r w:rsidRPr="0034007A">
        <w:rPr>
          <w:b/>
          <w:bCs/>
        </w:rPr>
        <w:t>Program.cs</w:t>
      </w:r>
      <w:proofErr w:type="spellEnd"/>
      <w:r>
        <w:t>.</w:t>
      </w:r>
    </w:p>
    <w:p w14:paraId="002F7A03" w14:textId="77777777" w:rsidR="00D94DB0" w:rsidRDefault="00D94DB0" w:rsidP="00D94DB0">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38686E4D" w14:textId="1BC4133B" w:rsidR="00D94DB0" w:rsidRDefault="00D94DB0" w:rsidP="00D94DB0">
      <w:pPr>
        <w:pStyle w:val="LabStepNumberedLevel2"/>
      </w:pPr>
      <w:r>
        <w:t xml:space="preserve">Copy the Exercise 3 starter code from the </w:t>
      </w:r>
      <w:proofErr w:type="spellStart"/>
      <w:r>
        <w:t>xxxx</w:t>
      </w:r>
      <w:proofErr w:type="spellEnd"/>
      <w:r>
        <w:t xml:space="preserve"> file in the </w:t>
      </w:r>
      <w:proofErr w:type="spellStart"/>
      <w:r w:rsidRPr="00D33583">
        <w:rPr>
          <w:b/>
          <w:bCs/>
        </w:rPr>
        <w:t>StarterFiles</w:t>
      </w:r>
      <w:proofErr w:type="spellEnd"/>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065EA717" w14:textId="77777777" w:rsidR="00D94DB0" w:rsidRDefault="00D94DB0" w:rsidP="00D94DB0">
      <w:pPr>
        <w:pStyle w:val="LabStepScreenshotLevel2"/>
      </w:pPr>
      <w:r>
        <w:drawing>
          <wp:inline distT="0" distB="0" distL="0" distR="0" wp14:anchorId="517D3D88" wp14:editId="4CAE6824">
            <wp:extent cx="3052073" cy="926068"/>
            <wp:effectExtent l="19050" t="19050" r="152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3CD9D2" w14:textId="77777777" w:rsidR="00D94DB0" w:rsidRDefault="00D94DB0" w:rsidP="00D94DB0">
      <w:pPr>
        <w:pStyle w:val="LabStepNumbered"/>
      </w:pPr>
      <w:r>
        <w:t xml:space="preserve">Walk through the code in </w:t>
      </w:r>
      <w:proofErr w:type="spellStart"/>
      <w:r w:rsidRPr="0034007A">
        <w:rPr>
          <w:b/>
          <w:bCs/>
        </w:rPr>
        <w:t>Program.cs</w:t>
      </w:r>
      <w:proofErr w:type="spellEnd"/>
      <w:r>
        <w:t xml:space="preserve"> to understand what it does.</w:t>
      </w:r>
    </w:p>
    <w:p w14:paraId="322C25C5" w14:textId="3470253D" w:rsidR="00D94DB0" w:rsidRDefault="001958D9" w:rsidP="001958D9">
      <w:pPr>
        <w:pStyle w:val="LabStepScreenshotLevel2"/>
      </w:pPr>
      <w:r>
        <w:drawing>
          <wp:inline distT="0" distB="0" distL="0" distR="0" wp14:anchorId="114F2A50" wp14:editId="6F76E887">
            <wp:extent cx="3954379" cy="1532702"/>
            <wp:effectExtent l="19050" t="19050" r="2730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63639" cy="1536291"/>
                    </a:xfrm>
                    <a:prstGeom prst="rect">
                      <a:avLst/>
                    </a:prstGeom>
                    <a:noFill/>
                    <a:ln>
                      <a:solidFill>
                        <a:schemeClr val="tx1">
                          <a:lumMod val="50000"/>
                          <a:lumOff val="50000"/>
                        </a:schemeClr>
                      </a:solidFill>
                    </a:ln>
                  </pic:spPr>
                </pic:pic>
              </a:graphicData>
            </a:graphic>
          </wp:inline>
        </w:drawing>
      </w:r>
    </w:p>
    <w:p w14:paraId="4D5165DC" w14:textId="3EB30320" w:rsidR="00BB6D89" w:rsidRDefault="00BB6D89" w:rsidP="001958D9">
      <w:pPr>
        <w:pStyle w:val="LabStepScreenshotLevel2"/>
      </w:pPr>
      <w:r>
        <w:lastRenderedPageBreak/>
        <w:drawing>
          <wp:inline distT="0" distB="0" distL="0" distR="0" wp14:anchorId="76676287" wp14:editId="29E92020">
            <wp:extent cx="2334260" cy="2061210"/>
            <wp:effectExtent l="19050" t="19050" r="2794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4260" cy="2061210"/>
                    </a:xfrm>
                    <a:prstGeom prst="rect">
                      <a:avLst/>
                    </a:prstGeom>
                    <a:noFill/>
                    <a:ln>
                      <a:solidFill>
                        <a:schemeClr val="tx1">
                          <a:lumMod val="50000"/>
                          <a:lumOff val="50000"/>
                        </a:schemeClr>
                      </a:solidFill>
                    </a:ln>
                  </pic:spPr>
                </pic:pic>
              </a:graphicData>
            </a:graphic>
          </wp:inline>
        </w:drawing>
      </w:r>
    </w:p>
    <w:p w14:paraId="748BB112" w14:textId="77777777" w:rsidR="00BB6D89" w:rsidRDefault="00BB6D89" w:rsidP="001958D9">
      <w:pPr>
        <w:pStyle w:val="LabStepScreenshotLevel2"/>
      </w:pPr>
    </w:p>
    <w:p w14:paraId="2CA70F77" w14:textId="68AB3D1B" w:rsidR="00BB6D89" w:rsidRDefault="00BB6D89" w:rsidP="001958D9">
      <w:pPr>
        <w:pStyle w:val="LabStepScreenshotLevel2"/>
      </w:pPr>
      <w:r>
        <w:drawing>
          <wp:inline distT="0" distB="0" distL="0" distR="0" wp14:anchorId="215934BA" wp14:editId="5C077A2D">
            <wp:extent cx="4267200" cy="1534087"/>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73433" cy="1536328"/>
                    </a:xfrm>
                    <a:prstGeom prst="rect">
                      <a:avLst/>
                    </a:prstGeom>
                    <a:noFill/>
                    <a:ln>
                      <a:solidFill>
                        <a:schemeClr val="tx1">
                          <a:lumMod val="50000"/>
                          <a:lumOff val="50000"/>
                        </a:schemeClr>
                      </a:solidFill>
                    </a:ln>
                  </pic:spPr>
                </pic:pic>
              </a:graphicData>
            </a:graphic>
          </wp:inline>
        </w:drawing>
      </w:r>
    </w:p>
    <w:p w14:paraId="348F21AA" w14:textId="77777777" w:rsidR="001958D9" w:rsidRDefault="001958D9" w:rsidP="001958D9">
      <w:pPr>
        <w:pStyle w:val="LabStepScreenshotLevel2"/>
      </w:pPr>
    </w:p>
    <w:p w14:paraId="7A507F42" w14:textId="0324FB34" w:rsidR="006F5BB2" w:rsidRDefault="006F5BB2" w:rsidP="006F5BB2">
      <w:pPr>
        <w:pStyle w:val="Heading3"/>
      </w:pPr>
      <w:r>
        <w:t>Exercise 4: xxx</w:t>
      </w:r>
    </w:p>
    <w:p w14:paraId="7D2F0860" w14:textId="77777777" w:rsidR="006F5BB2" w:rsidRDefault="006F5BB2" w:rsidP="006F5BB2">
      <w:pPr>
        <w:pStyle w:val="LabExerciseLeadIn"/>
      </w:pPr>
      <w:r>
        <w:t>In this exercise, you will download xx.</w:t>
      </w:r>
    </w:p>
    <w:p w14:paraId="10613F64" w14:textId="77777777" w:rsidR="006F5BB2" w:rsidRDefault="006F5BB2" w:rsidP="006F5BB2">
      <w:pPr>
        <w:pStyle w:val="LabStepNumbered"/>
        <w:numPr>
          <w:ilvl w:val="0"/>
          <w:numId w:val="48"/>
        </w:numPr>
      </w:pPr>
      <w:proofErr w:type="spellStart"/>
      <w:r>
        <w:t>Xxxxx</w:t>
      </w:r>
      <w:proofErr w:type="spellEnd"/>
    </w:p>
    <w:p w14:paraId="7DC9A42F" w14:textId="77777777" w:rsidR="006F5BB2" w:rsidRDefault="006F5BB2" w:rsidP="006F5BB2">
      <w:pPr>
        <w:pStyle w:val="LabStepNumberedLevel2"/>
      </w:pPr>
      <w:proofErr w:type="spellStart"/>
      <w:r>
        <w:t>xxxx</w:t>
      </w:r>
      <w:proofErr w:type="spellEnd"/>
    </w:p>
    <w:p w14:paraId="349B3458" w14:textId="77777777" w:rsidR="006F5BB2" w:rsidRDefault="006F5BB2" w:rsidP="006F5BB2"/>
    <w:sectPr w:rsidR="006F5BB2" w:rsidSect="00487314">
      <w:headerReference w:type="default" r:id="rId64"/>
      <w:footerReference w:type="default" r:id="rId65"/>
      <w:headerReference w:type="first" r:id="rId66"/>
      <w:footerReference w:type="first" r:id="rId6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3E0E1" w14:textId="77777777" w:rsidR="00A9218F" w:rsidRDefault="00A9218F" w:rsidP="005F53BE">
      <w:pPr>
        <w:spacing w:before="0" w:after="0"/>
      </w:pPr>
      <w:r>
        <w:separator/>
      </w:r>
    </w:p>
  </w:endnote>
  <w:endnote w:type="continuationSeparator" w:id="0">
    <w:p w14:paraId="344B7B0E" w14:textId="77777777" w:rsidR="00A9218F" w:rsidRDefault="00A9218F"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8E161F" w:rsidRPr="00487314" w:rsidRDefault="008E161F"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8E161F" w:rsidRPr="00487314" w:rsidRDefault="008E161F"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536E1" w14:textId="77777777" w:rsidR="00A9218F" w:rsidRDefault="00A9218F" w:rsidP="005F53BE">
      <w:pPr>
        <w:spacing w:before="0" w:after="0"/>
      </w:pPr>
      <w:r>
        <w:separator/>
      </w:r>
    </w:p>
  </w:footnote>
  <w:footnote w:type="continuationSeparator" w:id="0">
    <w:p w14:paraId="2E20EAF4" w14:textId="77777777" w:rsidR="00A9218F" w:rsidRDefault="00A9218F"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0AF37EED" w:rsidR="008E161F" w:rsidRPr="009F40E8" w:rsidRDefault="008E161F"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958D9">
      <w:rPr>
        <w:rFonts w:cs="Arial"/>
        <w:noProof/>
      </w:rPr>
      <w:t>Nov 15,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8E161F" w:rsidRDefault="008E161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27"/>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77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4BDC"/>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2120"/>
    <w:rsid w:val="00AB3AD5"/>
    <w:rsid w:val="00AB571C"/>
    <w:rsid w:val="00AB63C9"/>
    <w:rsid w:val="00AB6937"/>
    <w:rsid w:val="00AB7592"/>
    <w:rsid w:val="00AC0C28"/>
    <w:rsid w:val="00AC181F"/>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ax.tips/2020/10/19/use-vs-code-to-create-power-bi-external-too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raw.githubusercontent.com/PowerBiDevCamp/Tabular-Object-Model-Tutorial/main/StarterFiles/Exercise02-Program.cs" TargetMode="External"/><Relationship Id="rId58" Type="http://schemas.openxmlformats.org/officeDocument/2006/relationships/image" Target="media/image4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yperlink" Target="https://code.visualstudi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nuget.org/packages/Microsoft.AnalysisServices.NetCore.retail.amd64" TargetMode="External"/><Relationship Id="rId43" Type="http://schemas.openxmlformats.org/officeDocument/2006/relationships/hyperlink" Target="https://www.biinsight.com/four-different-ways-to-find-your-power-bi-desktop-local-port-number/"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hyperlink" Target="https://dax.tips/2020/07/09/using-visual-studio-code-with-power-bi/"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www.nuget.org/packages/Microsoft.AnalysisServices.AdomdClient.NetCore.retail.amd64"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2084</TotalTime>
  <Pages>14</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8</cp:revision>
  <cp:lastPrinted>2020-09-23T22:56:00Z</cp:lastPrinted>
  <dcterms:created xsi:type="dcterms:W3CDTF">2020-11-13T14:26:00Z</dcterms:created>
  <dcterms:modified xsi:type="dcterms:W3CDTF">2020-11-15T20:23:00Z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